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0AE76" w14:textId="29D2F3C4" w:rsidR="00FD74A0" w:rsidRPr="00F429D3" w:rsidRDefault="00D200FD" w:rsidP="00FD74A0">
      <w:pPr>
        <w:jc w:val="center"/>
      </w:pPr>
      <w:bookmarkStart w:id="0" w:name="_Hlk59468555"/>
      <w:bookmarkStart w:id="1" w:name="_Toc60146914"/>
      <w:bookmarkStart w:id="2" w:name="_Toc61633328"/>
      <w:bookmarkStart w:id="3" w:name="_Toc62577019"/>
      <w:r>
        <w:rPr>
          <w:noProof/>
        </w:rPr>
        <w:drawing>
          <wp:anchor distT="0" distB="0" distL="114300" distR="114300" simplePos="0" relativeHeight="251658240" behindDoc="0" locked="0" layoutInCell="1" allowOverlap="1" wp14:anchorId="1CDE7B40" wp14:editId="1B9A45A8">
            <wp:simplePos x="0" y="0"/>
            <wp:positionH relativeFrom="column">
              <wp:posOffset>8461564</wp:posOffset>
            </wp:positionH>
            <wp:positionV relativeFrom="paragraph">
              <wp:posOffset>-793200</wp:posOffset>
            </wp:positionV>
            <wp:extent cx="7664980" cy="10687050"/>
            <wp:effectExtent l="0" t="0" r="0" b="0"/>
            <wp:wrapNone/>
            <wp:docPr id="1737043847" name="Рисунок 1" descr="Изображение выглядит как текст, бумага, документ, письм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43847" name="Рисунок 1" descr="Изображение выглядит как текст, бумага, документ, письм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4980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D74A0" w:rsidRPr="00F429D3">
        <w:t>Мнистерство</w:t>
      </w:r>
      <w:proofErr w:type="spellEnd"/>
      <w:r w:rsidR="00FD74A0" w:rsidRPr="00F429D3">
        <w:t xml:space="preserve"> науки и высшего образования Российской Федерации</w:t>
      </w:r>
    </w:p>
    <w:p w14:paraId="7541999D" w14:textId="77777777" w:rsidR="00FD74A0" w:rsidRPr="00F429D3" w:rsidRDefault="00FD74A0" w:rsidP="00FD74A0">
      <w:pPr>
        <w:jc w:val="center"/>
      </w:pPr>
    </w:p>
    <w:p w14:paraId="70AF1770" w14:textId="77777777" w:rsidR="00FD74A0" w:rsidRPr="00F429D3" w:rsidRDefault="00FD74A0" w:rsidP="00FD74A0">
      <w:pPr>
        <w:jc w:val="center"/>
      </w:pPr>
      <w:r w:rsidRPr="00F429D3">
        <w:t xml:space="preserve">ФЕДЕРАЛЬНОЕ ГОСУДАРСТВЕННОЕ АВТОНОМНОЕ </w:t>
      </w:r>
    </w:p>
    <w:p w14:paraId="08232A30" w14:textId="77777777" w:rsidR="00FD74A0" w:rsidRPr="00F429D3" w:rsidRDefault="00FD74A0" w:rsidP="00FD74A0">
      <w:pPr>
        <w:jc w:val="center"/>
      </w:pPr>
      <w:r w:rsidRPr="00F429D3">
        <w:t xml:space="preserve">ОБРАЗОВАТЕЛЬНОЕ УЧРЕЖДЕНИЕ ВЫСШЕГО ОБРАЗОВАНИЯ </w:t>
      </w:r>
    </w:p>
    <w:p w14:paraId="481628B6" w14:textId="77777777" w:rsidR="00FD74A0" w:rsidRPr="00F429D3" w:rsidRDefault="00FD74A0" w:rsidP="00FD74A0">
      <w:pPr>
        <w:jc w:val="center"/>
      </w:pPr>
      <w:r w:rsidRPr="00F429D3">
        <w:t xml:space="preserve">«САМАРСКИЙ НАЦИОНАЛЬНЫЙ ИССЛЕДОВАТЕЛЬСКИЙ УНИВЕРСИТЕТ </w:t>
      </w:r>
      <w:r w:rsidRPr="00F429D3">
        <w:br/>
        <w:t xml:space="preserve">ИМЕНИ АКАДЕМИКА </w:t>
      </w:r>
      <w:proofErr w:type="gramStart"/>
      <w:r w:rsidRPr="00F429D3">
        <w:t>С.П.</w:t>
      </w:r>
      <w:proofErr w:type="gramEnd"/>
      <w:r w:rsidRPr="00F429D3">
        <w:t xml:space="preserve"> КОРОЛЕВА»</w:t>
      </w:r>
      <w:r w:rsidRPr="00F429D3">
        <w:br/>
        <w:t>(САМАРСКИЙ УНИВЕРСИТЕТ)</w:t>
      </w:r>
    </w:p>
    <w:p w14:paraId="1524AD94" w14:textId="77777777" w:rsidR="00FD74A0" w:rsidRPr="00F429D3" w:rsidRDefault="00FD74A0" w:rsidP="00FD74A0"/>
    <w:p w14:paraId="3B23C9FA" w14:textId="77777777" w:rsidR="00FD74A0" w:rsidRPr="00F429D3" w:rsidRDefault="00FD74A0" w:rsidP="00FD74A0"/>
    <w:p w14:paraId="67085309" w14:textId="77777777" w:rsidR="00FD74A0" w:rsidRDefault="00FD74A0" w:rsidP="00FD74A0"/>
    <w:p w14:paraId="45666A98" w14:textId="77777777" w:rsidR="00FD74A0" w:rsidRDefault="00FD74A0" w:rsidP="00FD74A0"/>
    <w:p w14:paraId="05141965" w14:textId="77777777" w:rsidR="00FD74A0" w:rsidRDefault="00FD74A0" w:rsidP="00FD74A0">
      <w:pPr>
        <w:jc w:val="center"/>
      </w:pPr>
      <w:r>
        <w:t>Институт информатики и кибернетики</w:t>
      </w:r>
    </w:p>
    <w:p w14:paraId="6F1EF8CD" w14:textId="77777777" w:rsidR="00FD74A0" w:rsidRDefault="00FD74A0" w:rsidP="00FD74A0"/>
    <w:p w14:paraId="123BCAC2" w14:textId="77777777" w:rsidR="00FD74A0" w:rsidRDefault="00FD74A0" w:rsidP="00FD74A0"/>
    <w:p w14:paraId="1ADE38BD" w14:textId="77777777" w:rsidR="00FD74A0" w:rsidRDefault="00FD74A0" w:rsidP="00FD74A0">
      <w:pPr>
        <w:jc w:val="center"/>
      </w:pPr>
      <w:r>
        <w:t>Кафедра технической кибернетики</w:t>
      </w:r>
    </w:p>
    <w:p w14:paraId="5A337058" w14:textId="77777777" w:rsidR="00FD74A0" w:rsidRPr="00F429D3" w:rsidRDefault="00FD74A0" w:rsidP="00FD74A0"/>
    <w:p w14:paraId="0269B6F7" w14:textId="77777777" w:rsidR="00FD74A0" w:rsidRPr="00F429D3" w:rsidRDefault="00FD74A0" w:rsidP="00FD74A0"/>
    <w:p w14:paraId="2C9CD0C9" w14:textId="77777777" w:rsidR="00FD74A0" w:rsidRPr="00F429D3" w:rsidRDefault="00FD74A0" w:rsidP="00FD74A0"/>
    <w:p w14:paraId="17028B90" w14:textId="77777777" w:rsidR="00FD74A0" w:rsidRPr="00F429D3" w:rsidRDefault="00FD74A0" w:rsidP="00FD74A0"/>
    <w:p w14:paraId="57B0C3F1" w14:textId="77777777" w:rsidR="00FD74A0" w:rsidRPr="00F429D3" w:rsidRDefault="00FD74A0" w:rsidP="00FD74A0">
      <w:pPr>
        <w:jc w:val="center"/>
      </w:pPr>
      <w:r w:rsidRPr="00F429D3">
        <w:t>ОТЧЁТ</w:t>
      </w:r>
    </w:p>
    <w:p w14:paraId="3359C9F8" w14:textId="77777777" w:rsidR="00FD74A0" w:rsidRPr="00F429D3" w:rsidRDefault="00FD74A0" w:rsidP="00FD74A0">
      <w:pPr>
        <w:jc w:val="center"/>
      </w:pPr>
      <w:r>
        <w:t>ПО КУРСОВОМУ ПРОЕКТУ</w:t>
      </w:r>
    </w:p>
    <w:p w14:paraId="16A60BA2" w14:textId="77777777" w:rsidR="00FD74A0" w:rsidRPr="00F429D3" w:rsidRDefault="00FD74A0" w:rsidP="00FD74A0">
      <w:pPr>
        <w:jc w:val="center"/>
      </w:pPr>
    </w:p>
    <w:p w14:paraId="7B1905D6" w14:textId="77777777" w:rsidR="00FD74A0" w:rsidRPr="00F429D3" w:rsidRDefault="00FD74A0" w:rsidP="00FD74A0">
      <w:pPr>
        <w:jc w:val="center"/>
      </w:pPr>
      <w:r w:rsidRPr="00F429D3">
        <w:t xml:space="preserve">по </w:t>
      </w:r>
      <w:r>
        <w:t>дисциплине</w:t>
      </w:r>
    </w:p>
    <w:p w14:paraId="0A01E798" w14:textId="77777777" w:rsidR="00FD74A0" w:rsidRPr="00F429D3" w:rsidRDefault="00FD74A0" w:rsidP="00FD74A0">
      <w:pPr>
        <w:jc w:val="center"/>
      </w:pPr>
      <w:r w:rsidRPr="00F429D3">
        <w:t>«</w:t>
      </w:r>
      <w:r>
        <w:t>Методы разработки программного обеспечения</w:t>
      </w:r>
      <w:r w:rsidRPr="00F429D3">
        <w:t>»</w:t>
      </w:r>
    </w:p>
    <w:p w14:paraId="061E67A6" w14:textId="77777777" w:rsidR="00FD74A0" w:rsidRPr="00F429D3" w:rsidRDefault="00FD74A0" w:rsidP="00FD74A0">
      <w:pPr>
        <w:jc w:val="center"/>
      </w:pPr>
    </w:p>
    <w:p w14:paraId="577AEBF9" w14:textId="77777777" w:rsidR="00FD74A0" w:rsidRPr="00F429D3" w:rsidRDefault="00FD74A0" w:rsidP="00FD74A0">
      <w:pPr>
        <w:jc w:val="center"/>
      </w:pPr>
    </w:p>
    <w:p w14:paraId="21BB90CB" w14:textId="77777777" w:rsidR="00FD74A0" w:rsidRDefault="00FD74A0" w:rsidP="00FD74A0">
      <w:pPr>
        <w:jc w:val="center"/>
      </w:pPr>
    </w:p>
    <w:p w14:paraId="33AE6D5A" w14:textId="77777777" w:rsidR="00FD74A0" w:rsidRDefault="00FD74A0" w:rsidP="00FD74A0">
      <w:pPr>
        <w:jc w:val="center"/>
      </w:pPr>
    </w:p>
    <w:p w14:paraId="45A5D29D" w14:textId="77777777" w:rsidR="00FD74A0" w:rsidRDefault="00FD74A0" w:rsidP="00FD74A0">
      <w:pPr>
        <w:jc w:val="center"/>
      </w:pPr>
    </w:p>
    <w:p w14:paraId="058D9E5D" w14:textId="77777777" w:rsidR="00FD74A0" w:rsidRDefault="00FD74A0" w:rsidP="00FD74A0">
      <w:pPr>
        <w:jc w:val="center"/>
      </w:pPr>
    </w:p>
    <w:p w14:paraId="25011AA5" w14:textId="77777777" w:rsidR="00FD74A0" w:rsidRDefault="00FD74A0" w:rsidP="00FD74A0">
      <w:pPr>
        <w:jc w:val="center"/>
      </w:pPr>
    </w:p>
    <w:p w14:paraId="36680302" w14:textId="77777777" w:rsidR="00FD74A0" w:rsidRDefault="00FD74A0" w:rsidP="00FD74A0">
      <w:pPr>
        <w:jc w:val="center"/>
      </w:pPr>
    </w:p>
    <w:p w14:paraId="4F48401D" w14:textId="77777777" w:rsidR="00FD74A0" w:rsidRDefault="00FD74A0" w:rsidP="00FD74A0">
      <w:pPr>
        <w:jc w:val="center"/>
      </w:pPr>
    </w:p>
    <w:p w14:paraId="21D070F4" w14:textId="77777777" w:rsidR="00FD74A0" w:rsidRDefault="00FD74A0" w:rsidP="00FD74A0">
      <w:pPr>
        <w:jc w:val="center"/>
      </w:pPr>
    </w:p>
    <w:p w14:paraId="548A0101" w14:textId="77777777" w:rsidR="00FD74A0" w:rsidRDefault="00FD74A0" w:rsidP="00FD74A0">
      <w:pPr>
        <w:jc w:val="center"/>
      </w:pPr>
    </w:p>
    <w:p w14:paraId="4D555E53" w14:textId="77777777" w:rsidR="00FD74A0" w:rsidRDefault="00FD74A0" w:rsidP="00FD74A0">
      <w:pPr>
        <w:jc w:val="center"/>
      </w:pPr>
    </w:p>
    <w:p w14:paraId="5F10839F" w14:textId="77777777" w:rsidR="00FD74A0" w:rsidRDefault="00FD74A0" w:rsidP="00FD74A0">
      <w:pPr>
        <w:jc w:val="center"/>
      </w:pPr>
    </w:p>
    <w:p w14:paraId="17965311" w14:textId="77777777" w:rsidR="00FD74A0" w:rsidRDefault="00FD74A0" w:rsidP="00FD74A0">
      <w:pPr>
        <w:jc w:val="center"/>
      </w:pPr>
    </w:p>
    <w:p w14:paraId="7CFD60A7" w14:textId="77777777" w:rsidR="00FD74A0" w:rsidRPr="00F429D3" w:rsidRDefault="00FD74A0" w:rsidP="00FD74A0">
      <w:pPr>
        <w:jc w:val="center"/>
      </w:pPr>
    </w:p>
    <w:p w14:paraId="1F71F0B0" w14:textId="00FF80AF" w:rsidR="00FD74A0" w:rsidRPr="00F429D3" w:rsidRDefault="00FD74A0" w:rsidP="00FD74A0">
      <w:pPr>
        <w:tabs>
          <w:tab w:val="left" w:pos="2268"/>
        </w:tabs>
      </w:pPr>
      <w:r>
        <w:t>Исполнитель</w:t>
      </w:r>
      <w:r w:rsidRPr="00F429D3">
        <w:tab/>
        <w:t xml:space="preserve"> ___________________________________________ </w:t>
      </w:r>
      <w:r w:rsidR="007F2820">
        <w:t>А</w:t>
      </w:r>
      <w:r>
        <w:t>.</w:t>
      </w:r>
      <w:r w:rsidR="007F2820">
        <w:t xml:space="preserve"> П</w:t>
      </w:r>
      <w:r>
        <w:t xml:space="preserve"> </w:t>
      </w:r>
      <w:r w:rsidR="007F2820">
        <w:t>Фаюстова</w:t>
      </w:r>
    </w:p>
    <w:p w14:paraId="712B59E4" w14:textId="77777777" w:rsidR="00FD74A0" w:rsidRPr="00F429D3" w:rsidRDefault="00FD74A0" w:rsidP="00FD74A0">
      <w:pPr>
        <w:tabs>
          <w:tab w:val="left" w:pos="2268"/>
        </w:tabs>
      </w:pPr>
    </w:p>
    <w:p w14:paraId="27246462" w14:textId="77777777" w:rsidR="00FD74A0" w:rsidRPr="00F429D3" w:rsidRDefault="00FD74A0" w:rsidP="00FD74A0">
      <w:pPr>
        <w:tabs>
          <w:tab w:val="left" w:pos="2268"/>
        </w:tabs>
      </w:pPr>
      <w:r>
        <w:t>Руководитель</w:t>
      </w:r>
      <w:r w:rsidRPr="00F429D3">
        <w:tab/>
        <w:t xml:space="preserve"> ___________________________________________ </w:t>
      </w:r>
      <w:r>
        <w:t>Д. В. Кирш</w:t>
      </w:r>
    </w:p>
    <w:p w14:paraId="3A2BD473" w14:textId="77777777" w:rsidR="00FD74A0" w:rsidRPr="00F429D3" w:rsidRDefault="00FD74A0" w:rsidP="00FD74A0"/>
    <w:p w14:paraId="3E82193E" w14:textId="77777777" w:rsidR="00FD74A0" w:rsidRPr="00F429D3" w:rsidRDefault="00FD74A0" w:rsidP="00FD74A0"/>
    <w:p w14:paraId="200F34B8" w14:textId="77777777" w:rsidR="00FD74A0" w:rsidRDefault="00FD74A0" w:rsidP="00FD74A0">
      <w:pPr>
        <w:jc w:val="center"/>
      </w:pPr>
    </w:p>
    <w:p w14:paraId="02663E7B" w14:textId="77777777" w:rsidR="00FD74A0" w:rsidRDefault="00FD74A0" w:rsidP="00FD74A0">
      <w:pPr>
        <w:jc w:val="center"/>
      </w:pPr>
    </w:p>
    <w:p w14:paraId="27779AAD" w14:textId="77777777" w:rsidR="00FD74A0" w:rsidRDefault="00FD74A0" w:rsidP="00FD74A0">
      <w:pPr>
        <w:jc w:val="center"/>
      </w:pPr>
    </w:p>
    <w:p w14:paraId="327595D9" w14:textId="77777777" w:rsidR="00FD74A0" w:rsidRDefault="00FD74A0" w:rsidP="00FD74A0">
      <w:pPr>
        <w:jc w:val="center"/>
      </w:pPr>
    </w:p>
    <w:p w14:paraId="64027CBF" w14:textId="77777777" w:rsidR="00FD74A0" w:rsidRPr="00F429D3" w:rsidRDefault="00FD74A0" w:rsidP="00FD74A0">
      <w:pPr>
        <w:jc w:val="center"/>
      </w:pPr>
    </w:p>
    <w:p w14:paraId="4E78A033" w14:textId="77777777" w:rsidR="00FD74A0" w:rsidRPr="00F429D3" w:rsidRDefault="00FD74A0" w:rsidP="00FD74A0">
      <w:pPr>
        <w:jc w:val="center"/>
      </w:pPr>
    </w:p>
    <w:p w14:paraId="04A6A530" w14:textId="2873E94C" w:rsidR="00FD74A0" w:rsidRPr="00F429D3" w:rsidRDefault="00FD74A0" w:rsidP="00FD74A0">
      <w:pPr>
        <w:jc w:val="center"/>
      </w:pPr>
      <w:r w:rsidRPr="00F429D3">
        <w:t>Самара 202</w:t>
      </w:r>
      <w:r w:rsidR="007F2820">
        <w:t>5</w:t>
      </w:r>
    </w:p>
    <w:p w14:paraId="5E22B55E" w14:textId="77777777" w:rsidR="00466139" w:rsidRPr="006424B4" w:rsidRDefault="00466139" w:rsidP="003B5E88">
      <w:pPr>
        <w:pStyle w:val="aff0"/>
      </w:pPr>
      <w:bookmarkStart w:id="4" w:name="_Toc102385400"/>
      <w:bookmarkStart w:id="5" w:name="_Toc102388282"/>
      <w:bookmarkStart w:id="6" w:name="_Toc102389586"/>
      <w:bookmarkStart w:id="7" w:name="_Toc102425290"/>
      <w:bookmarkStart w:id="8" w:name="_Toc102485617"/>
      <w:bookmarkEnd w:id="0"/>
      <w:bookmarkEnd w:id="1"/>
      <w:bookmarkEnd w:id="2"/>
      <w:bookmarkEnd w:id="3"/>
      <w:r w:rsidRPr="006424B4">
        <w:lastRenderedPageBreak/>
        <w:t>РЕФЕРАТ</w:t>
      </w:r>
      <w:bookmarkEnd w:id="4"/>
      <w:bookmarkEnd w:id="5"/>
      <w:bookmarkEnd w:id="6"/>
      <w:bookmarkEnd w:id="7"/>
      <w:bookmarkEnd w:id="8"/>
    </w:p>
    <w:p w14:paraId="7494CDE8" w14:textId="77777777" w:rsidR="00466139" w:rsidRPr="00882DDA" w:rsidRDefault="00466139" w:rsidP="00466139">
      <w:pPr>
        <w:jc w:val="both"/>
        <w:rPr>
          <w:sz w:val="28"/>
          <w:highlight w:val="yellow"/>
        </w:rPr>
      </w:pPr>
    </w:p>
    <w:p w14:paraId="692CF650" w14:textId="7685F108" w:rsidR="00466139" w:rsidRPr="006424B4" w:rsidRDefault="00FD74A0" w:rsidP="00D533B1">
      <w:pPr>
        <w:pStyle w:val="1-"/>
      </w:pPr>
      <w:r>
        <w:rPr>
          <w:b/>
        </w:rPr>
        <w:t>Отчёт по курсовой работы</w:t>
      </w:r>
      <w:r w:rsidR="00466139" w:rsidRPr="00000999">
        <w:rPr>
          <w:b/>
        </w:rPr>
        <w:t xml:space="preserve">: </w:t>
      </w:r>
      <w:r w:rsidR="0009764E">
        <w:t>50</w:t>
      </w:r>
      <w:r w:rsidR="00F811CC" w:rsidRPr="00000999">
        <w:t xml:space="preserve"> c.,</w:t>
      </w:r>
      <w:r w:rsidRPr="00FD74A0">
        <w:t xml:space="preserve"> </w:t>
      </w:r>
      <w:r w:rsidR="0009764E">
        <w:t>19</w:t>
      </w:r>
      <w:r w:rsidR="00447530" w:rsidRPr="00000999">
        <w:t xml:space="preserve"> рисунков, </w:t>
      </w:r>
      <w:r w:rsidR="00C3634B">
        <w:t>23</w:t>
      </w:r>
      <w:r w:rsidR="00447530" w:rsidRPr="00000999">
        <w:t xml:space="preserve"> таблиц</w:t>
      </w:r>
      <w:r w:rsidR="00297D1A">
        <w:t>а.</w:t>
      </w:r>
      <w:r w:rsidR="00466139" w:rsidRPr="00000999">
        <w:t xml:space="preserve"> </w:t>
      </w:r>
    </w:p>
    <w:p w14:paraId="7CF246CE" w14:textId="42597119" w:rsidR="00466139" w:rsidRPr="007A1DFC" w:rsidRDefault="00FD74A0" w:rsidP="0049086A">
      <w:pPr>
        <w:pStyle w:val="aff4"/>
      </w:pPr>
      <w:r w:rsidRPr="00FD74A0">
        <w:t>ВНЕШНЕЕ ОПИСАНИЕ ПРОГРАММНОГО СРЕДСТВА, АНАЛИЗ ПРЕДМЕТНОЙ ОБЛАСТИ, ДИАГРАММА PDOM, СЛОВАРЬ ДАННЫХ</w:t>
      </w:r>
      <w:r w:rsidR="007F2820">
        <w:t xml:space="preserve">, </w:t>
      </w:r>
      <w:r w:rsidR="007F2820">
        <w:rPr>
          <w:lang w:val="en-US"/>
        </w:rPr>
        <w:t>UML</w:t>
      </w:r>
      <w:r w:rsidR="008D536B" w:rsidRPr="008D536B">
        <w:t>,</w:t>
      </w:r>
      <w:r w:rsidR="007F2820" w:rsidRPr="007F2820">
        <w:t xml:space="preserve"> </w:t>
      </w:r>
      <w:r w:rsidR="008D536B">
        <w:t>требования к по</w:t>
      </w:r>
      <w:r w:rsidR="008D536B" w:rsidRPr="008D536B">
        <w:t>,</w:t>
      </w:r>
      <w:r w:rsidR="008D536B">
        <w:t xml:space="preserve"> </w:t>
      </w:r>
      <w:r w:rsidR="008D536B">
        <w:rPr>
          <w:lang w:val="en-US"/>
        </w:rPr>
        <w:t>idef</w:t>
      </w:r>
      <w:r w:rsidR="008D536B" w:rsidRPr="008D536B">
        <w:t>0</w:t>
      </w:r>
    </w:p>
    <w:p w14:paraId="0850C6E2" w14:textId="77777777" w:rsidR="008D536B" w:rsidRDefault="008D536B" w:rsidP="008D536B">
      <w:pPr>
        <w:pStyle w:val="1-"/>
      </w:pPr>
      <w:r>
        <w:t>Объектом исследования являются методы разработки программного обеспечения, упрощающие процесс создания программных средств и позволяющие однозначно и четко отобразить замысел разработчика на той или иной диаграмме.</w:t>
      </w:r>
    </w:p>
    <w:p w14:paraId="38F41FD5" w14:textId="77777777" w:rsidR="008D536B" w:rsidRDefault="008D536B" w:rsidP="008D536B">
      <w:pPr>
        <w:pStyle w:val="1-"/>
      </w:pPr>
      <w:r>
        <w:t>Цель работы – разработка архитектуры программного комплекса по теме научно-исследовательской работы: «Система обнаружения препятствий для наземного робота».</w:t>
      </w:r>
    </w:p>
    <w:p w14:paraId="659E7228" w14:textId="0EAA5E66" w:rsidR="008D536B" w:rsidRDefault="008D536B" w:rsidP="008D536B">
      <w:pPr>
        <w:pStyle w:val="1-"/>
      </w:pPr>
      <w:r>
        <w:t>Значительная часть работы уделена системному анализу предметной области и построению диаграмм проектируемого программного средства.</w:t>
      </w:r>
    </w:p>
    <w:p w14:paraId="0D48E0F6" w14:textId="3A92F996" w:rsidR="008D536B" w:rsidRDefault="008D536B" w:rsidP="008D536B">
      <w:pPr>
        <w:pStyle w:val="1-"/>
      </w:pPr>
      <w:r>
        <w:t>В процессе выполнения работы было сформировано внешнее описание программного комплекса, включающее разработку диаграммы объектной модели предметной области и словаря данных. Разработана модель функциональной спецификации системы, определены нефункциональные требования и критерии качества. Проведено функциональное моделирование архитектуры с использованием методологии IDEF0, составлены диаграммы потоков данных и выполнено объектно-ориентированное проектирование с детализацией классов и их атрибутов.</w:t>
      </w:r>
    </w:p>
    <w:p w14:paraId="65BDBC89" w14:textId="34932D98" w:rsidR="007F2820" w:rsidRPr="0049086A" w:rsidRDefault="008D536B" w:rsidP="008D536B">
      <w:pPr>
        <w:pStyle w:val="1-"/>
      </w:pPr>
      <w:r>
        <w:t>Результатом работы является полный пакет проектной документации, описывающий архитектуру системы технического зрения для автономной навигации робота.</w:t>
      </w:r>
    </w:p>
    <w:p w14:paraId="7CF67AE0" w14:textId="77777777" w:rsidR="00466139" w:rsidRDefault="00466139" w:rsidP="003B5E88">
      <w:pPr>
        <w:pStyle w:val="aff0"/>
      </w:pPr>
      <w:bookmarkStart w:id="9" w:name="_Toc419299846"/>
      <w:bookmarkStart w:id="10" w:name="_Toc419300618"/>
      <w:bookmarkStart w:id="11" w:name="_Toc419322231"/>
      <w:bookmarkStart w:id="12" w:name="_Toc419495476"/>
      <w:bookmarkStart w:id="13" w:name="_Toc419495556"/>
      <w:bookmarkStart w:id="14" w:name="_Toc419495644"/>
      <w:bookmarkStart w:id="15" w:name="_Toc102385401"/>
      <w:bookmarkStart w:id="16" w:name="_Toc102388283"/>
      <w:bookmarkStart w:id="17" w:name="_Toc102389587"/>
      <w:bookmarkStart w:id="18" w:name="_Toc102425291"/>
      <w:bookmarkStart w:id="19" w:name="_Toc102485618"/>
      <w:r w:rsidRPr="00B9237C">
        <w:lastRenderedPageBreak/>
        <w:t>СОДЕРЖАНИЕ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sdt>
      <w:sdtPr>
        <w:rPr>
          <w:rFonts w:eastAsiaTheme="minorEastAsia"/>
          <w:noProof w:val="0"/>
          <w:lang w:eastAsia="ru-RU"/>
        </w:rPr>
        <w:id w:val="-1650971077"/>
        <w:docPartObj>
          <w:docPartGallery w:val="Table of Contents"/>
          <w:docPartUnique/>
        </w:docPartObj>
      </w:sdtPr>
      <w:sdtContent>
        <w:p w14:paraId="26F2AF70" w14:textId="07A53957" w:rsidR="000F7FBA" w:rsidRDefault="00F27874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16648904" w:history="1">
            <w:r w:rsidR="000F7FBA" w:rsidRPr="00D24087">
              <w:rPr>
                <w:rStyle w:val="af"/>
              </w:rPr>
              <w:t>Введение</w:t>
            </w:r>
            <w:r w:rsidR="000F7FBA">
              <w:rPr>
                <w:webHidden/>
              </w:rPr>
              <w:tab/>
            </w:r>
            <w:r w:rsidR="000F7FBA">
              <w:rPr>
                <w:webHidden/>
              </w:rPr>
              <w:fldChar w:fldCharType="begin"/>
            </w:r>
            <w:r w:rsidR="000F7FBA">
              <w:rPr>
                <w:webHidden/>
              </w:rPr>
              <w:instrText xml:space="preserve"> PAGEREF _Toc216648904 \h </w:instrText>
            </w:r>
            <w:r w:rsidR="000F7FBA">
              <w:rPr>
                <w:webHidden/>
              </w:rPr>
            </w:r>
            <w:r w:rsidR="000F7FBA">
              <w:rPr>
                <w:webHidden/>
              </w:rPr>
              <w:fldChar w:fldCharType="separate"/>
            </w:r>
            <w:r w:rsidR="00BB4FF8">
              <w:rPr>
                <w:webHidden/>
              </w:rPr>
              <w:t>5</w:t>
            </w:r>
            <w:r w:rsidR="000F7FBA">
              <w:rPr>
                <w:webHidden/>
              </w:rPr>
              <w:fldChar w:fldCharType="end"/>
            </w:r>
          </w:hyperlink>
        </w:p>
        <w:p w14:paraId="47411409" w14:textId="3F525E06" w:rsidR="000F7FBA" w:rsidRDefault="000F7FBA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05" w:history="1">
            <w:r w:rsidRPr="00D24087">
              <w:rPr>
                <w:rStyle w:val="af"/>
              </w:rPr>
              <w:t>1 Внешнее описание программного комплекса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_Toc216648905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B4FF8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6AA6786" w14:textId="235EB6D3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06" w:history="1">
            <w:r w:rsidRPr="00D24087">
              <w:rPr>
                <w:rStyle w:val="af"/>
                <w:noProof/>
              </w:rPr>
              <w:t>1.1 Название ПС, основное назначение и цель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259BE" w14:textId="0E9E9F49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07" w:history="1">
            <w:r w:rsidRPr="00D24087">
              <w:rPr>
                <w:rStyle w:val="af"/>
                <w:noProof/>
              </w:rPr>
              <w:t xml:space="preserve">1.2 Разработка диаграммы </w:t>
            </w:r>
            <w:r w:rsidRPr="00D24087">
              <w:rPr>
                <w:rStyle w:val="af"/>
                <w:noProof/>
                <w:lang w:val="en-US"/>
              </w:rPr>
              <w:t>PDOM</w:t>
            </w:r>
            <w:r w:rsidRPr="00D24087">
              <w:rPr>
                <w:rStyle w:val="af"/>
                <w:noProof/>
              </w:rPr>
              <w:t xml:space="preserve"> и словаря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9B499" w14:textId="2EAF165E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08" w:history="1">
            <w:r w:rsidRPr="00D24087">
              <w:rPr>
                <w:rStyle w:val="af"/>
                <w:noProof/>
              </w:rPr>
              <w:t>1.3 Таблица описания объектов, классов, атрибутов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2450D" w14:textId="450CB889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09" w:history="1">
            <w:r w:rsidRPr="00D24087">
              <w:rPr>
                <w:rStyle w:val="af"/>
                <w:noProof/>
              </w:rPr>
              <w:t>1.4 Таблица описания ролей и зависимостей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FB3AC" w14:textId="4CA4712C" w:rsidR="000F7FBA" w:rsidRDefault="000F7FBA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10" w:history="1">
            <w:r w:rsidRPr="00D24087">
              <w:rPr>
                <w:rStyle w:val="af"/>
              </w:rPr>
              <w:t>2 Моделирование функциональной спецификации ПС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_Toc216648910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B4FF8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4DCD748" w14:textId="386C6C3D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11" w:history="1">
            <w:r w:rsidRPr="00D24087">
              <w:rPr>
                <w:rStyle w:val="af"/>
                <w:noProof/>
              </w:rPr>
              <w:t>2.1 Диаграмма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B9A22" w14:textId="205BFD8A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12" w:history="1">
            <w:r w:rsidRPr="00D24087">
              <w:rPr>
                <w:rStyle w:val="af"/>
                <w:noProof/>
              </w:rPr>
              <w:t>2.2 Таблица описания актёров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4CDF0" w14:textId="0264B50D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13" w:history="1">
            <w:r w:rsidRPr="00D24087">
              <w:rPr>
                <w:rStyle w:val="af"/>
                <w:noProof/>
              </w:rPr>
              <w:t>2.3 Таблицы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D43E2" w14:textId="61B261B8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14" w:history="1">
            <w:r w:rsidRPr="00D24087">
              <w:rPr>
                <w:rStyle w:val="af"/>
                <w:noProof/>
              </w:rPr>
              <w:t>2.4 Таблицы с детальными описаниями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20AD2" w14:textId="3EA62EF4" w:rsidR="000F7FBA" w:rsidRDefault="000F7FBA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15" w:history="1">
            <w:r w:rsidRPr="00D24087">
              <w:rPr>
                <w:rStyle w:val="af"/>
              </w:rPr>
              <w:t>3 Документирование спецификации качества программного средства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_Toc216648915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B4FF8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C35EC56" w14:textId="03C0660D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16" w:history="1">
            <w:r w:rsidRPr="00D24087">
              <w:rPr>
                <w:rStyle w:val="af"/>
                <w:noProof/>
              </w:rPr>
              <w:t>3.1 Нефункциональные 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8751B" w14:textId="31C52D15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17" w:history="1">
            <w:r w:rsidRPr="00D24087">
              <w:rPr>
                <w:rStyle w:val="af"/>
                <w:noProof/>
              </w:rPr>
              <w:t>3.2 Спецификация качества системы (критерии качества, примитивы качества)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19327" w14:textId="06EEDAFF" w:rsidR="000F7FBA" w:rsidRDefault="000F7FBA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18" w:history="1">
            <w:r w:rsidRPr="00D24087">
              <w:rPr>
                <w:rStyle w:val="af"/>
                <w:noProof/>
                <w:lang w:val="en-US"/>
              </w:rPr>
              <w:t>3.2.1</w:t>
            </w:r>
            <w:r w:rsidRPr="00D24087">
              <w:rPr>
                <w:rStyle w:val="af"/>
                <w:noProof/>
              </w:rPr>
              <w:t xml:space="preserve"> Критерий качества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7333C" w14:textId="7A00D39E" w:rsidR="000F7FBA" w:rsidRDefault="000F7FBA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19" w:history="1">
            <w:r w:rsidRPr="00D24087">
              <w:rPr>
                <w:rStyle w:val="af"/>
                <w:noProof/>
              </w:rPr>
              <w:t>3.2.2 Примитивы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54635" w14:textId="3BA5B44C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20" w:history="1">
            <w:r w:rsidRPr="00D24087">
              <w:rPr>
                <w:rStyle w:val="af"/>
                <w:noProof/>
              </w:rPr>
              <w:t>3.3 Требования к качеству.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34F0D" w14:textId="02D8EBE0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21" w:history="1">
            <w:r w:rsidRPr="00D24087">
              <w:rPr>
                <w:rStyle w:val="af"/>
                <w:noProof/>
              </w:rPr>
              <w:t>3.4 Обратные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C597F" w14:textId="10DDC89F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22" w:history="1">
            <w:r w:rsidRPr="00D24087">
              <w:rPr>
                <w:rStyle w:val="af"/>
                <w:noProof/>
              </w:rPr>
              <w:t>3.5 Отложенные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24AAE" w14:textId="179378CC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23" w:history="1">
            <w:r w:rsidRPr="00D24087">
              <w:rPr>
                <w:rStyle w:val="af"/>
                <w:noProof/>
              </w:rPr>
              <w:t>3.6 Матрица зависимости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7E4A2" w14:textId="5451A8EF" w:rsidR="000F7FBA" w:rsidRDefault="000F7FBA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24" w:history="1">
            <w:r w:rsidRPr="00D24087">
              <w:rPr>
                <w:rStyle w:val="af"/>
              </w:rPr>
              <w:t>4 Функциональное моделирование архитектуры ПС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_Toc216648924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B4FF8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3ECAD226" w14:textId="0BA4E4E1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25" w:history="1">
            <w:r w:rsidRPr="00D24087">
              <w:rPr>
                <w:rStyle w:val="af"/>
                <w:noProof/>
              </w:rPr>
              <w:t>4.1 Контекстная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CD799" w14:textId="5CFDA2E0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26" w:history="1">
            <w:r w:rsidRPr="00D24087">
              <w:rPr>
                <w:rStyle w:val="af"/>
                <w:noProof/>
              </w:rPr>
              <w:t>4.2 Описание контекстной 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7A940" w14:textId="7FE5A869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27" w:history="1">
            <w:r w:rsidRPr="00D24087">
              <w:rPr>
                <w:rStyle w:val="af"/>
                <w:noProof/>
              </w:rPr>
              <w:t>4.3 Иерархия диаграмм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4DD95" w14:textId="0589C196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28" w:history="1">
            <w:r w:rsidRPr="00D24087">
              <w:rPr>
                <w:rStyle w:val="af"/>
                <w:noProof/>
              </w:rPr>
              <w:t>4.4 Диаграмма первого уровня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57519" w14:textId="3D27286D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29" w:history="1">
            <w:r w:rsidRPr="00D24087">
              <w:rPr>
                <w:rStyle w:val="af"/>
                <w:noProof/>
              </w:rPr>
              <w:t>4.5 Диаграммы второго уровня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9FCFF" w14:textId="0F7C23E7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30" w:history="1">
            <w:r w:rsidRPr="00D24087">
              <w:rPr>
                <w:rStyle w:val="af"/>
                <w:noProof/>
              </w:rPr>
              <w:t>4.6 Диаграммы третьего уровня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BB654" w14:textId="6F6C9C29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31" w:history="1">
            <w:r w:rsidRPr="00D24087">
              <w:rPr>
                <w:rStyle w:val="af"/>
                <w:noProof/>
              </w:rPr>
              <w:t>4.7 Описание функциональных блоков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E7960" w14:textId="53975036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32" w:history="1">
            <w:r w:rsidRPr="00D24087">
              <w:rPr>
                <w:rStyle w:val="af"/>
                <w:noProof/>
              </w:rPr>
              <w:t>4.8 Описание интерфейсных дуг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32EF1" w14:textId="1629CDFF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33" w:history="1">
            <w:r w:rsidRPr="00D24087">
              <w:rPr>
                <w:rStyle w:val="af"/>
                <w:noProof/>
              </w:rPr>
              <w:t>4.9 Таблица связностей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CAFF0" w14:textId="438DC927" w:rsidR="000F7FBA" w:rsidRDefault="000F7FBA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34" w:history="1">
            <w:r w:rsidRPr="00D24087">
              <w:rPr>
                <w:rStyle w:val="af"/>
              </w:rPr>
              <w:t>5 Диаграмма потоков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_Toc216648934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B4FF8"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7CC66299" w14:textId="660718E1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35" w:history="1">
            <w:r w:rsidRPr="00D24087">
              <w:rPr>
                <w:rStyle w:val="af"/>
                <w:noProof/>
              </w:rPr>
              <w:t>5.1 Диаграмма первого уровня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194AC" w14:textId="28139F74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36" w:history="1">
            <w:r w:rsidRPr="00D24087">
              <w:rPr>
                <w:rStyle w:val="af"/>
                <w:noProof/>
              </w:rPr>
              <w:t>5.2 Диаграммы второго уровня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16585" w14:textId="0281E57C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37" w:history="1">
            <w:r w:rsidRPr="00D24087">
              <w:rPr>
                <w:rStyle w:val="af"/>
                <w:noProof/>
              </w:rPr>
              <w:t>5.3 Диаграммы третьего уровня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093C1" w14:textId="55698243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38" w:history="1">
            <w:r w:rsidRPr="00D24087">
              <w:rPr>
                <w:rStyle w:val="af"/>
                <w:noProof/>
              </w:rPr>
              <w:t>5.4 Таблица внешних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1374A" w14:textId="4F5A8ADA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39" w:history="1">
            <w:r w:rsidRPr="00D24087">
              <w:rPr>
                <w:rStyle w:val="af"/>
                <w:noProof/>
              </w:rPr>
              <w:t>5.5 Таблица подсистем и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30C76" w14:textId="576AC028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40" w:history="1">
            <w:r w:rsidRPr="00D24087">
              <w:rPr>
                <w:rStyle w:val="af"/>
                <w:noProof/>
              </w:rPr>
              <w:t>5.6 Таблица накопителей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2115C" w14:textId="724EC6C1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41" w:history="1">
            <w:r w:rsidRPr="00D24087">
              <w:rPr>
                <w:rStyle w:val="af"/>
                <w:noProof/>
              </w:rPr>
              <w:t>5.7 Таблица потоков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0F86D" w14:textId="53B98EBA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42" w:history="1">
            <w:r w:rsidRPr="00D24087">
              <w:rPr>
                <w:rStyle w:val="af"/>
                <w:noProof/>
              </w:rPr>
              <w:t>5.8 Таблица трассировки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726C5" w14:textId="32C44B38" w:rsidR="000F7FBA" w:rsidRDefault="000F7FBA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43" w:history="1">
            <w:r w:rsidRPr="00D24087">
              <w:rPr>
                <w:rStyle w:val="af"/>
              </w:rPr>
              <w:t>6 Объектно-ориентированное проектирование ПС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_Toc216648943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B4FF8"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56F71DBF" w14:textId="55C52283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44" w:history="1">
            <w:r w:rsidRPr="00D24087">
              <w:rPr>
                <w:rStyle w:val="af"/>
                <w:noProof/>
              </w:rPr>
              <w:t>6.1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CFB7B" w14:textId="09CB3A97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45" w:history="1">
            <w:r w:rsidRPr="00D24087">
              <w:rPr>
                <w:rStyle w:val="af"/>
                <w:noProof/>
              </w:rPr>
              <w:t>6.2 Таблица с детальным описанием для каждого класса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88861" w14:textId="37BAE62E" w:rsidR="000F7FBA" w:rsidRDefault="000F7FBA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46" w:history="1">
            <w:r w:rsidRPr="00D24087">
              <w:rPr>
                <w:rStyle w:val="af"/>
                <w:noProof/>
              </w:rPr>
              <w:t>6.3 Полная диаграмма последовательностей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4FF8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4E441" w14:textId="33A1D657" w:rsidR="000F7FBA" w:rsidRDefault="000F7FBA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48947" w:history="1">
            <w:r w:rsidRPr="00D24087">
              <w:rPr>
                <w:rStyle w:val="af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_Toc216648947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B4FF8"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14:paraId="0604EC82" w14:textId="4B15648F" w:rsidR="002E7A54" w:rsidRDefault="00F27874" w:rsidP="001268C5">
          <w:pPr>
            <w:pStyle w:val="1-"/>
            <w:ind w:firstLine="0"/>
          </w:pPr>
          <w:r>
            <w:rPr>
              <w:rFonts w:eastAsiaTheme="majorEastAsia"/>
              <w:lang w:eastAsia="en-US"/>
            </w:rPr>
            <w:fldChar w:fldCharType="end"/>
          </w:r>
        </w:p>
      </w:sdtContent>
    </w:sdt>
    <w:p w14:paraId="1EBCE9FE" w14:textId="62787C84" w:rsidR="00766566" w:rsidRDefault="002E7A54" w:rsidP="002E7A54">
      <w:pPr>
        <w:pStyle w:val="afc"/>
      </w:pPr>
      <w:bookmarkStart w:id="20" w:name="_Toc216648904"/>
      <w:r>
        <w:lastRenderedPageBreak/>
        <w:t>Введение</w:t>
      </w:r>
      <w:bookmarkEnd w:id="20"/>
    </w:p>
    <w:p w14:paraId="5CCAB5BC" w14:textId="77777777" w:rsidR="005A010C" w:rsidRPr="005A010C" w:rsidRDefault="005A010C" w:rsidP="005A010C">
      <w:pPr>
        <w:pStyle w:val="1-"/>
      </w:pPr>
      <w:r w:rsidRPr="005A010C">
        <w:t>В робототехнике неспособность автономной системы вовремя распознать препятствие может привести к столкновению, поломке дорогостоящего оборудования или даже созданию угрозы для окружающих. Поэтому необходимо минимизировать риски аварийных ситуаций путём внедрения интеллектуальной программной системы, которая будет обеспечивать робота точной информацией об окружающей среде.</w:t>
      </w:r>
    </w:p>
    <w:p w14:paraId="67AAE6E7" w14:textId="77777777" w:rsidR="005A010C" w:rsidRPr="005A010C" w:rsidRDefault="005A010C" w:rsidP="005A010C">
      <w:pPr>
        <w:pStyle w:val="1-"/>
      </w:pPr>
      <w:r w:rsidRPr="005A010C">
        <w:t>Для успешного создания такого сложного программного средства необходимо подготовить документацию, четко регламентирующую все функциональные и нефункциональные требования, а также описывающую внутреннюю логику работы системы.</w:t>
      </w:r>
    </w:p>
    <w:p w14:paraId="1D477B4C" w14:textId="77777777" w:rsidR="005A010C" w:rsidRPr="005A010C" w:rsidRDefault="005A010C" w:rsidP="005A010C">
      <w:pPr>
        <w:pStyle w:val="1-"/>
      </w:pPr>
      <w:r w:rsidRPr="005A010C">
        <w:t>Чтобы определить границы ответственности разрабатываемого ПО, необходимо детально изучить и формализовать предметную область. Для структурирования этих знаний строится диаграмма объектной модели предметной области (PDOM).</w:t>
      </w:r>
    </w:p>
    <w:p w14:paraId="5A51E375" w14:textId="77777777" w:rsidR="005A010C" w:rsidRPr="005A010C" w:rsidRDefault="005A010C" w:rsidP="005A010C">
      <w:pPr>
        <w:pStyle w:val="1-"/>
      </w:pPr>
      <w:r w:rsidRPr="005A010C">
        <w:t>В данной курсовой работе формируется внешнее описание программного комплекса для обнаружения препятствий. Рассматриваются сценарии использования системы, определяются ключевые показатели качества. Также разрабатываются архитектурные модели (IDEF0, DFD), матрица трассировки требований и выполняется объектно-ориентированное проектирование с использованием диаграмм классов UML.</w:t>
      </w:r>
    </w:p>
    <w:p w14:paraId="44B966D8" w14:textId="5768DF19" w:rsidR="007F2820" w:rsidRPr="007F2820" w:rsidRDefault="007F2820" w:rsidP="007F2820">
      <w:pPr>
        <w:pStyle w:val="1-"/>
      </w:pPr>
    </w:p>
    <w:p w14:paraId="506981C6" w14:textId="04E1B249" w:rsidR="0061354D" w:rsidRDefault="00F33014" w:rsidP="00A23C36">
      <w:pPr>
        <w:pStyle w:val="1"/>
      </w:pPr>
      <w:bookmarkStart w:id="21" w:name="_Toc216648905"/>
      <w:r>
        <w:lastRenderedPageBreak/>
        <w:t>Внешнее описание программного комплекса</w:t>
      </w:r>
      <w:bookmarkEnd w:id="21"/>
    </w:p>
    <w:p w14:paraId="04A5343D" w14:textId="59A6C01B" w:rsidR="00F33014" w:rsidRDefault="00F33014" w:rsidP="00F33014">
      <w:pPr>
        <w:pStyle w:val="2"/>
      </w:pPr>
      <w:bookmarkStart w:id="22" w:name="_Toc216648906"/>
      <w:r>
        <w:t>Название ПС, основное назначение и цель разработки</w:t>
      </w:r>
      <w:bookmarkEnd w:id="22"/>
    </w:p>
    <w:p w14:paraId="755A8326" w14:textId="4A64588C" w:rsidR="00120CA9" w:rsidRDefault="00F33014" w:rsidP="00F33014">
      <w:pPr>
        <w:pStyle w:val="1-"/>
      </w:pPr>
      <w:r w:rsidRPr="00CE0394">
        <w:rPr>
          <w:b/>
          <w:bCs/>
        </w:rPr>
        <w:t>Название программного средства</w:t>
      </w:r>
      <w:r w:rsidR="00CE0394">
        <w:t xml:space="preserve"> </w:t>
      </w:r>
      <w:r w:rsidR="00CE0394" w:rsidRPr="00CE0394">
        <w:rPr>
          <w:b/>
          <w:bCs/>
        </w:rPr>
        <w:t>(ПС)</w:t>
      </w:r>
      <w:r>
        <w:t xml:space="preserve"> – Система </w:t>
      </w:r>
      <w:r w:rsidR="00620153">
        <w:t>обнаружения препятствий для наземного робота.</w:t>
      </w:r>
    </w:p>
    <w:p w14:paraId="2A932A0C" w14:textId="517D3B0B" w:rsidR="00F33014" w:rsidRDefault="00F33014" w:rsidP="00F33014">
      <w:pPr>
        <w:pStyle w:val="1-"/>
      </w:pPr>
      <w:r w:rsidRPr="00CE0394">
        <w:rPr>
          <w:b/>
          <w:bCs/>
        </w:rPr>
        <w:t>Назначение программного средства</w:t>
      </w:r>
      <w:r>
        <w:t xml:space="preserve"> – ПС должно по </w:t>
      </w:r>
      <w:r w:rsidR="00620153">
        <w:t>данным с камеры определять наличие мешающих движению объектов на пути робота</w:t>
      </w:r>
      <w:r w:rsidR="00504E85">
        <w:t xml:space="preserve"> с использованием алгоритмов машинного зрения или нейросетевых методов</w:t>
      </w:r>
      <w:r w:rsidR="00620153">
        <w:t>.</w:t>
      </w:r>
    </w:p>
    <w:p w14:paraId="1CC4EAF2" w14:textId="3BD88419" w:rsidR="00E0410C" w:rsidRDefault="00F33014" w:rsidP="00F33014">
      <w:pPr>
        <w:pStyle w:val="1-"/>
      </w:pPr>
      <w:r w:rsidRPr="00CE0394">
        <w:rPr>
          <w:b/>
          <w:bCs/>
        </w:rPr>
        <w:t>Цель разработки ПС</w:t>
      </w:r>
      <w:r>
        <w:t xml:space="preserve"> – </w:t>
      </w:r>
      <w:r w:rsidR="00D55551" w:rsidRPr="00D55551">
        <w:t>повышение уровня автономности и безопасности навигации наземного робота путем создания программного средства, способного в режиме реального времени обнаруживать и идентифицировать препятствия на основе анализа видеопотока с бортовой камеры.</w:t>
      </w:r>
    </w:p>
    <w:p w14:paraId="68CB1F26" w14:textId="2C076B98" w:rsidR="00F33014" w:rsidRDefault="00F33014" w:rsidP="00F33014">
      <w:pPr>
        <w:pStyle w:val="2"/>
      </w:pPr>
      <w:bookmarkStart w:id="23" w:name="_Toc216648907"/>
      <w:r>
        <w:t>Разработка диаграммы</w:t>
      </w:r>
      <w:r w:rsidRPr="00F33014">
        <w:t xml:space="preserve"> </w:t>
      </w:r>
      <w:r>
        <w:rPr>
          <w:lang w:val="en-US"/>
        </w:rPr>
        <w:t>PDOM</w:t>
      </w:r>
      <w:r w:rsidRPr="00F33014">
        <w:t xml:space="preserve"> </w:t>
      </w:r>
      <w:r>
        <w:t>и словаря данных</w:t>
      </w:r>
      <w:bookmarkEnd w:id="23"/>
    </w:p>
    <w:p w14:paraId="05AFB55D" w14:textId="20714994" w:rsidR="00926F3D" w:rsidRPr="00076F8C" w:rsidRDefault="00926F3D" w:rsidP="00926F3D">
      <w:pPr>
        <w:pStyle w:val="1-"/>
        <w:rPr>
          <w:lang w:val="en-US"/>
        </w:rPr>
      </w:pPr>
      <w:r w:rsidRPr="00926F3D">
        <w:t>Диаграмма</w:t>
      </w:r>
      <w:r w:rsidRPr="00076F8C">
        <w:rPr>
          <w:lang w:val="en-US"/>
        </w:rPr>
        <w:t xml:space="preserve"> </w:t>
      </w:r>
      <w:r w:rsidRPr="00926F3D">
        <w:rPr>
          <w:lang w:val="en-US"/>
        </w:rPr>
        <w:t>PDOM</w:t>
      </w:r>
      <w:r w:rsidRPr="00076F8C">
        <w:rPr>
          <w:lang w:val="en-US"/>
        </w:rPr>
        <w:t xml:space="preserve"> (</w:t>
      </w:r>
      <w:r w:rsidRPr="00926F3D">
        <w:rPr>
          <w:lang w:val="en-US"/>
        </w:rPr>
        <w:t>Problem</w:t>
      </w:r>
      <w:r w:rsidRPr="00076F8C">
        <w:rPr>
          <w:lang w:val="en-US"/>
        </w:rPr>
        <w:t xml:space="preserve"> </w:t>
      </w:r>
      <w:r w:rsidRPr="00926F3D">
        <w:rPr>
          <w:lang w:val="en-US"/>
        </w:rPr>
        <w:t>Domain</w:t>
      </w:r>
      <w:r w:rsidRPr="00076F8C">
        <w:rPr>
          <w:lang w:val="en-US"/>
        </w:rPr>
        <w:t xml:space="preserve"> </w:t>
      </w:r>
      <w:r w:rsidRPr="00926F3D">
        <w:rPr>
          <w:lang w:val="en-US"/>
        </w:rPr>
        <w:t>Object</w:t>
      </w:r>
      <w:r w:rsidRPr="00076F8C">
        <w:rPr>
          <w:lang w:val="en-US"/>
        </w:rPr>
        <w:t xml:space="preserve"> </w:t>
      </w:r>
      <w:r w:rsidRPr="00926F3D">
        <w:rPr>
          <w:lang w:val="en-US"/>
        </w:rPr>
        <w:t>Model</w:t>
      </w:r>
      <w:r w:rsidRPr="00076F8C">
        <w:rPr>
          <w:lang w:val="en-US"/>
        </w:rPr>
        <w:t xml:space="preserve">) </w:t>
      </w:r>
      <w:r w:rsidRPr="00926F3D">
        <w:t>представлена</w:t>
      </w:r>
      <w:r w:rsidRPr="00076F8C">
        <w:rPr>
          <w:lang w:val="en-US"/>
        </w:rPr>
        <w:t xml:space="preserve"> </w:t>
      </w:r>
      <w:r w:rsidRPr="00926F3D">
        <w:t>на</w:t>
      </w:r>
      <w:r w:rsidRPr="00076F8C">
        <w:rPr>
          <w:lang w:val="en-US"/>
        </w:rPr>
        <w:t xml:space="preserve"> </w:t>
      </w:r>
      <w:r w:rsidRPr="00926F3D">
        <w:t>р</w:t>
      </w:r>
      <w:r>
        <w:t>и</w:t>
      </w:r>
      <w:r w:rsidRPr="00926F3D">
        <w:t>сунке</w:t>
      </w:r>
      <w:r w:rsidRPr="00076F8C">
        <w:rPr>
          <w:lang w:val="en-US"/>
        </w:rPr>
        <w:t xml:space="preserve"> 1.</w:t>
      </w:r>
    </w:p>
    <w:p w14:paraId="36ABE4F3" w14:textId="5AC1C5AE" w:rsidR="00926F3D" w:rsidRPr="006F68B0" w:rsidRDefault="0028265A" w:rsidP="00076F8C">
      <w:pPr>
        <w:pStyle w:val="-1"/>
        <w:ind w:hanging="851"/>
      </w:pPr>
      <w:r>
        <w:rPr>
          <w:noProof/>
        </w:rPr>
        <w:drawing>
          <wp:inline distT="0" distB="0" distL="0" distR="0" wp14:anchorId="3B47F4A2" wp14:editId="3CAF99D6">
            <wp:extent cx="6841066" cy="3263814"/>
            <wp:effectExtent l="0" t="0" r="0" b="0"/>
            <wp:docPr id="605368433" name="Рисунок 2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68433" name="Рисунок 2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0483" cy="3273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2B0F3" w14:textId="4D2E035A" w:rsidR="00CE0394" w:rsidRPr="0095433A" w:rsidRDefault="00CE0394" w:rsidP="00CE0394">
      <w:pPr>
        <w:pStyle w:val="-"/>
      </w:pPr>
      <w:r>
        <w:t xml:space="preserve">Рисунок 1 – Диаграмма </w:t>
      </w:r>
      <w:r>
        <w:rPr>
          <w:lang w:val="en-US"/>
        </w:rPr>
        <w:t>PDOM</w:t>
      </w:r>
    </w:p>
    <w:p w14:paraId="603EFD28" w14:textId="10E8D61B" w:rsidR="00CE0394" w:rsidRDefault="006F68B0" w:rsidP="00CE0394">
      <w:pPr>
        <w:pStyle w:val="1-"/>
      </w:pPr>
      <w:r>
        <w:t xml:space="preserve">Далее представлен </w:t>
      </w:r>
      <w:r w:rsidR="00CE0394">
        <w:t>словарь данных, содержащий четкие и недвусмысленные определения всех классов, объектов, атрибутов, операций, ролей и других сущностей, рассматриваемых в проекте.</w:t>
      </w:r>
    </w:p>
    <w:p w14:paraId="67D37A18" w14:textId="1F09372A" w:rsidR="00CE0394" w:rsidRDefault="003D28D2" w:rsidP="003D28D2">
      <w:pPr>
        <w:pStyle w:val="-1"/>
      </w:pPr>
      <w:r>
        <w:lastRenderedPageBreak/>
        <w:t xml:space="preserve">Таблица 1 </w:t>
      </w:r>
      <w:r w:rsidR="00EB4320">
        <w:t>–</w:t>
      </w:r>
      <w:r>
        <w:t xml:space="preserve"> </w:t>
      </w:r>
      <w:r w:rsidR="006F68B0">
        <w:t>О</w:t>
      </w:r>
      <w:r w:rsidR="00CE0394">
        <w:t>пределения классов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2739"/>
        <w:gridCol w:w="6831"/>
      </w:tblGrid>
      <w:tr w:rsidR="003D28D2" w:rsidRPr="003D28D2" w14:paraId="6CCC18FE" w14:textId="77777777" w:rsidTr="003D28D2">
        <w:tc>
          <w:tcPr>
            <w:tcW w:w="0" w:type="auto"/>
            <w:hideMark/>
          </w:tcPr>
          <w:p w14:paraId="220C6874" w14:textId="77777777" w:rsidR="003D28D2" w:rsidRPr="003D28D2" w:rsidRDefault="003D28D2" w:rsidP="003D28D2">
            <w:pPr>
              <w:pStyle w:val="aff1"/>
            </w:pPr>
            <w:r w:rsidRPr="003D28D2">
              <w:t>Термин</w:t>
            </w:r>
          </w:p>
        </w:tc>
        <w:tc>
          <w:tcPr>
            <w:tcW w:w="0" w:type="auto"/>
            <w:hideMark/>
          </w:tcPr>
          <w:p w14:paraId="510FF8E4" w14:textId="77777777" w:rsidR="003D28D2" w:rsidRPr="003D28D2" w:rsidRDefault="003D28D2" w:rsidP="003D28D2">
            <w:pPr>
              <w:pStyle w:val="aff1"/>
            </w:pPr>
            <w:r w:rsidRPr="003D28D2">
              <w:t>Определение</w:t>
            </w:r>
          </w:p>
        </w:tc>
      </w:tr>
      <w:tr w:rsidR="003D28D2" w:rsidRPr="003D28D2" w14:paraId="6FE7E8F3" w14:textId="77777777" w:rsidTr="003D28D2">
        <w:tc>
          <w:tcPr>
            <w:tcW w:w="0" w:type="auto"/>
            <w:hideMark/>
          </w:tcPr>
          <w:p w14:paraId="6CE7C421" w14:textId="77777777" w:rsidR="003D28D2" w:rsidRPr="003D28D2" w:rsidRDefault="003D28D2" w:rsidP="003D28D2">
            <w:pPr>
              <w:pStyle w:val="aff1"/>
            </w:pPr>
            <w:r w:rsidRPr="003D28D2">
              <w:t>Робот</w:t>
            </w:r>
          </w:p>
        </w:tc>
        <w:tc>
          <w:tcPr>
            <w:tcW w:w="0" w:type="auto"/>
            <w:hideMark/>
          </w:tcPr>
          <w:p w14:paraId="125C0992" w14:textId="77777777" w:rsidR="003D28D2" w:rsidRPr="003D28D2" w:rsidRDefault="003D28D2" w:rsidP="003D28D2">
            <w:pPr>
              <w:pStyle w:val="aff1"/>
            </w:pPr>
            <w:r w:rsidRPr="003D28D2">
              <w:t>Физический объект, представляющий собой мобильную платформу с вычислительным устройством на борту, предназначенную для автономного или полуавтономного перемещения в пространстве с целью выполнения определенных задач.</w:t>
            </w:r>
          </w:p>
        </w:tc>
      </w:tr>
      <w:tr w:rsidR="003D28D2" w:rsidRPr="003D28D2" w14:paraId="46D824F3" w14:textId="77777777" w:rsidTr="003D28D2">
        <w:tc>
          <w:tcPr>
            <w:tcW w:w="0" w:type="auto"/>
            <w:hideMark/>
          </w:tcPr>
          <w:p w14:paraId="2EE093FC" w14:textId="77777777" w:rsidR="003D28D2" w:rsidRPr="003D28D2" w:rsidRDefault="003D28D2" w:rsidP="003D28D2">
            <w:pPr>
              <w:pStyle w:val="aff1"/>
            </w:pPr>
            <w:r w:rsidRPr="003D28D2">
              <w:t>Система управления движением</w:t>
            </w:r>
          </w:p>
        </w:tc>
        <w:tc>
          <w:tcPr>
            <w:tcW w:w="0" w:type="auto"/>
            <w:hideMark/>
          </w:tcPr>
          <w:p w14:paraId="7899FEFD" w14:textId="77777777" w:rsidR="003D28D2" w:rsidRPr="003D28D2" w:rsidRDefault="003D28D2" w:rsidP="003D28D2">
            <w:pPr>
              <w:pStyle w:val="aff1"/>
            </w:pPr>
            <w:r w:rsidRPr="003D28D2">
              <w:t>Программно-аппаратный комплекс, отвечающий за перемещение робота в пространстве. Он принимает решение об изменении траектории, скорости или полной остановке робота.</w:t>
            </w:r>
          </w:p>
        </w:tc>
      </w:tr>
      <w:tr w:rsidR="003D28D2" w:rsidRPr="003D28D2" w14:paraId="1305F9E3" w14:textId="77777777" w:rsidTr="003D28D2">
        <w:tc>
          <w:tcPr>
            <w:tcW w:w="0" w:type="auto"/>
            <w:hideMark/>
          </w:tcPr>
          <w:p w14:paraId="6D0E4DA0" w14:textId="77777777" w:rsidR="003D28D2" w:rsidRPr="003D28D2" w:rsidRDefault="003D28D2" w:rsidP="003D28D2">
            <w:pPr>
              <w:pStyle w:val="aff1"/>
            </w:pPr>
            <w:r w:rsidRPr="003D28D2">
              <w:t>Камера</w:t>
            </w:r>
          </w:p>
        </w:tc>
        <w:tc>
          <w:tcPr>
            <w:tcW w:w="0" w:type="auto"/>
            <w:hideMark/>
          </w:tcPr>
          <w:p w14:paraId="58C4DAAD" w14:textId="77777777" w:rsidR="003D28D2" w:rsidRPr="003D28D2" w:rsidRDefault="003D28D2" w:rsidP="003D28D2">
            <w:pPr>
              <w:pStyle w:val="aff1"/>
            </w:pPr>
            <w:r w:rsidRPr="003D28D2">
              <w:t>Аппаратное устройство, установленное на роботе. Камера захватывает визуальную информацию из окружающего мира и преобразует ее в цифровой формат.</w:t>
            </w:r>
          </w:p>
        </w:tc>
      </w:tr>
      <w:tr w:rsidR="003D28D2" w:rsidRPr="003D28D2" w14:paraId="4D699A48" w14:textId="77777777" w:rsidTr="003D28D2">
        <w:tc>
          <w:tcPr>
            <w:tcW w:w="0" w:type="auto"/>
            <w:hideMark/>
          </w:tcPr>
          <w:p w14:paraId="6750478A" w14:textId="77777777" w:rsidR="003D28D2" w:rsidRPr="003D28D2" w:rsidRDefault="003D28D2" w:rsidP="003D28D2">
            <w:pPr>
              <w:pStyle w:val="aff1"/>
            </w:pPr>
            <w:r w:rsidRPr="003D28D2">
              <w:t>Видеоизображение</w:t>
            </w:r>
          </w:p>
        </w:tc>
        <w:tc>
          <w:tcPr>
            <w:tcW w:w="0" w:type="auto"/>
            <w:hideMark/>
          </w:tcPr>
          <w:p w14:paraId="0DD55D51" w14:textId="77777777" w:rsidR="003D28D2" w:rsidRPr="003D28D2" w:rsidRDefault="003D28D2" w:rsidP="003D28D2">
            <w:pPr>
              <w:pStyle w:val="aff1"/>
            </w:pPr>
            <w:r w:rsidRPr="003D28D2">
              <w:t>Отдельный кадр из видеопотока, полученный от камеры в конкретный момент времени.</w:t>
            </w:r>
          </w:p>
        </w:tc>
      </w:tr>
      <w:tr w:rsidR="003D28D2" w:rsidRPr="003D28D2" w14:paraId="063353E9" w14:textId="77777777" w:rsidTr="003D28D2">
        <w:tc>
          <w:tcPr>
            <w:tcW w:w="0" w:type="auto"/>
            <w:hideMark/>
          </w:tcPr>
          <w:p w14:paraId="67509C4A" w14:textId="77777777" w:rsidR="003D28D2" w:rsidRPr="003D28D2" w:rsidRDefault="003D28D2" w:rsidP="003D28D2">
            <w:pPr>
              <w:pStyle w:val="aff1"/>
            </w:pPr>
            <w:r w:rsidRPr="003D28D2">
              <w:t>Карта Препятствий</w:t>
            </w:r>
          </w:p>
        </w:tc>
        <w:tc>
          <w:tcPr>
            <w:tcW w:w="0" w:type="auto"/>
            <w:hideMark/>
          </w:tcPr>
          <w:p w14:paraId="1A889E73" w14:textId="77777777" w:rsidR="003D28D2" w:rsidRPr="003D28D2" w:rsidRDefault="003D28D2" w:rsidP="003D28D2">
            <w:pPr>
              <w:pStyle w:val="aff1"/>
            </w:pPr>
            <w:r w:rsidRPr="003D28D2">
              <w:t>Структурированное представление информации об обнаруженных объектах на пути движения робота.</w:t>
            </w:r>
          </w:p>
        </w:tc>
      </w:tr>
      <w:tr w:rsidR="003D28D2" w:rsidRPr="003D28D2" w14:paraId="24FE0A4C" w14:textId="77777777" w:rsidTr="003D28D2">
        <w:tc>
          <w:tcPr>
            <w:tcW w:w="0" w:type="auto"/>
            <w:hideMark/>
          </w:tcPr>
          <w:p w14:paraId="7A26B29C" w14:textId="77777777" w:rsidR="003D28D2" w:rsidRPr="003D28D2" w:rsidRDefault="003D28D2" w:rsidP="003D28D2">
            <w:pPr>
              <w:pStyle w:val="aff1"/>
            </w:pPr>
            <w:r w:rsidRPr="003D28D2">
              <w:t>Препятствие</w:t>
            </w:r>
          </w:p>
        </w:tc>
        <w:tc>
          <w:tcPr>
            <w:tcW w:w="0" w:type="auto"/>
            <w:hideMark/>
          </w:tcPr>
          <w:p w14:paraId="399F07E1" w14:textId="77777777" w:rsidR="003D28D2" w:rsidRPr="003D28D2" w:rsidRDefault="003D28D2" w:rsidP="003D28D2">
            <w:pPr>
              <w:pStyle w:val="aff1"/>
            </w:pPr>
            <w:r w:rsidRPr="003D28D2">
              <w:t>Цифровое представление объекта реального мира, который был идентифицирован системой как мешающий движению.</w:t>
            </w:r>
          </w:p>
        </w:tc>
      </w:tr>
      <w:tr w:rsidR="003D28D2" w:rsidRPr="003D28D2" w14:paraId="6EB6F903" w14:textId="77777777" w:rsidTr="003D28D2">
        <w:tc>
          <w:tcPr>
            <w:tcW w:w="0" w:type="auto"/>
            <w:hideMark/>
          </w:tcPr>
          <w:p w14:paraId="40DDCAFE" w14:textId="77777777" w:rsidR="003D28D2" w:rsidRPr="003D28D2" w:rsidRDefault="003D28D2" w:rsidP="003D28D2">
            <w:pPr>
              <w:pStyle w:val="aff1"/>
            </w:pPr>
            <w:r w:rsidRPr="003D28D2">
              <w:t>Система технического зрения</w:t>
            </w:r>
          </w:p>
        </w:tc>
        <w:tc>
          <w:tcPr>
            <w:tcW w:w="0" w:type="auto"/>
            <w:hideMark/>
          </w:tcPr>
          <w:p w14:paraId="17C153C2" w14:textId="77777777" w:rsidR="003D28D2" w:rsidRPr="003D28D2" w:rsidRDefault="003D28D2" w:rsidP="003D28D2">
            <w:pPr>
              <w:pStyle w:val="aff1"/>
            </w:pPr>
            <w:r w:rsidRPr="003D28D2">
              <w:t>Программный комплекс, выполняющий функцию интерпретации видеоданных с использованием алгоритмов машинного зрения. Осуществляет анализ кадров, поступающих от камеры, и формирует на их основе актуальное состояние карты препятствий, определяя координаты и габариты окружающих объектов.</w:t>
            </w:r>
          </w:p>
        </w:tc>
      </w:tr>
    </w:tbl>
    <w:p w14:paraId="18A33FF0" w14:textId="77777777" w:rsidR="003D28D2" w:rsidRDefault="003D28D2" w:rsidP="00CE0394">
      <w:pPr>
        <w:pStyle w:val="1-"/>
      </w:pPr>
    </w:p>
    <w:p w14:paraId="498A4D1B" w14:textId="400FED12" w:rsidR="0095433A" w:rsidRDefault="003D28D2" w:rsidP="003D28D2">
      <w:pPr>
        <w:pStyle w:val="-1"/>
      </w:pPr>
      <w:r>
        <w:t xml:space="preserve">Таблица 2 </w:t>
      </w:r>
      <w:r w:rsidR="00EB4320">
        <w:t>–</w:t>
      </w:r>
      <w:r>
        <w:t xml:space="preserve"> </w:t>
      </w:r>
      <w:r w:rsidR="00A4549F">
        <w:t>О</w:t>
      </w:r>
      <w:r w:rsidR="0095433A" w:rsidRPr="005D104B">
        <w:t>пределения атрибут</w:t>
      </w:r>
      <w:r w:rsidR="00A4549F">
        <w:t>ов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812"/>
        <w:gridCol w:w="7758"/>
      </w:tblGrid>
      <w:tr w:rsidR="00EB4320" w:rsidRPr="00EB4320" w14:paraId="1349B259" w14:textId="77777777" w:rsidTr="00EB4320">
        <w:tc>
          <w:tcPr>
            <w:tcW w:w="0" w:type="auto"/>
            <w:hideMark/>
          </w:tcPr>
          <w:p w14:paraId="39FCB347" w14:textId="77777777" w:rsidR="00EB4320" w:rsidRPr="00EB4320" w:rsidRDefault="00EB4320" w:rsidP="00EB4320">
            <w:pPr>
              <w:pStyle w:val="aff1"/>
            </w:pPr>
            <w:r w:rsidRPr="00EB4320">
              <w:t>Атрибут</w:t>
            </w:r>
          </w:p>
        </w:tc>
        <w:tc>
          <w:tcPr>
            <w:tcW w:w="0" w:type="auto"/>
            <w:hideMark/>
          </w:tcPr>
          <w:p w14:paraId="2E768143" w14:textId="77777777" w:rsidR="00EB4320" w:rsidRPr="00EB4320" w:rsidRDefault="00EB4320" w:rsidP="00EB4320">
            <w:pPr>
              <w:pStyle w:val="aff1"/>
            </w:pPr>
            <w:r w:rsidRPr="00EB4320">
              <w:t>Определение</w:t>
            </w:r>
          </w:p>
        </w:tc>
      </w:tr>
      <w:tr w:rsidR="00EB4320" w:rsidRPr="00EB4320" w14:paraId="296DE95A" w14:textId="77777777" w:rsidTr="00EB4320">
        <w:tc>
          <w:tcPr>
            <w:tcW w:w="0" w:type="auto"/>
            <w:hideMark/>
          </w:tcPr>
          <w:p w14:paraId="0D4BACFE" w14:textId="77777777" w:rsidR="00EB4320" w:rsidRPr="00EB4320" w:rsidRDefault="00EB4320" w:rsidP="00EB4320">
            <w:pPr>
              <w:pStyle w:val="aff1"/>
            </w:pPr>
            <w:r w:rsidRPr="00EB4320">
              <w:rPr>
                <w:rFonts w:eastAsia="Times New Roman"/>
              </w:rPr>
              <w:t>Габариты</w:t>
            </w:r>
          </w:p>
        </w:tc>
        <w:tc>
          <w:tcPr>
            <w:tcW w:w="0" w:type="auto"/>
            <w:hideMark/>
          </w:tcPr>
          <w:p w14:paraId="2B3849A4" w14:textId="77777777" w:rsidR="00EB4320" w:rsidRPr="00EB4320" w:rsidRDefault="00EB4320" w:rsidP="00EB4320">
            <w:pPr>
              <w:pStyle w:val="aff1"/>
            </w:pPr>
            <w:r w:rsidRPr="00EB4320">
              <w:t>Физические размеры робота (длина, ширина, высота), необходимые для планирования безопасных маневров.</w:t>
            </w:r>
          </w:p>
        </w:tc>
      </w:tr>
      <w:tr w:rsidR="00EB4320" w:rsidRPr="00EB4320" w14:paraId="4DD5A728" w14:textId="77777777" w:rsidTr="00EB4320">
        <w:tc>
          <w:tcPr>
            <w:tcW w:w="0" w:type="auto"/>
            <w:hideMark/>
          </w:tcPr>
          <w:p w14:paraId="789DF430" w14:textId="77777777" w:rsidR="00EB4320" w:rsidRPr="00EB4320" w:rsidRDefault="00EB4320" w:rsidP="00EB4320">
            <w:pPr>
              <w:pStyle w:val="aff1"/>
            </w:pPr>
            <w:r w:rsidRPr="00EB4320">
              <w:rPr>
                <w:rFonts w:eastAsia="Times New Roman"/>
              </w:rPr>
              <w:t>Скорость</w:t>
            </w:r>
          </w:p>
        </w:tc>
        <w:tc>
          <w:tcPr>
            <w:tcW w:w="0" w:type="auto"/>
            <w:hideMark/>
          </w:tcPr>
          <w:p w14:paraId="5EADD51D" w14:textId="77777777" w:rsidR="00EB4320" w:rsidRPr="00EB4320" w:rsidRDefault="00EB4320" w:rsidP="00EB4320">
            <w:pPr>
              <w:pStyle w:val="aff1"/>
            </w:pPr>
            <w:r w:rsidRPr="00EB4320">
              <w:t>Текущая скорость и направление движения робота, измеряемые как линейный и угловой векторы.</w:t>
            </w:r>
          </w:p>
        </w:tc>
      </w:tr>
      <w:tr w:rsidR="00EB4320" w:rsidRPr="00EB4320" w14:paraId="154ED202" w14:textId="77777777" w:rsidTr="00EB4320">
        <w:tc>
          <w:tcPr>
            <w:tcW w:w="0" w:type="auto"/>
            <w:hideMark/>
          </w:tcPr>
          <w:p w14:paraId="187A7968" w14:textId="77777777" w:rsidR="00EB4320" w:rsidRPr="00EB4320" w:rsidRDefault="00EB4320" w:rsidP="00EB4320">
            <w:pPr>
              <w:pStyle w:val="aff1"/>
            </w:pPr>
            <w:r w:rsidRPr="00EB4320">
              <w:rPr>
                <w:rFonts w:eastAsia="Times New Roman"/>
              </w:rPr>
              <w:t>Разрешение</w:t>
            </w:r>
          </w:p>
        </w:tc>
        <w:tc>
          <w:tcPr>
            <w:tcW w:w="0" w:type="auto"/>
            <w:hideMark/>
          </w:tcPr>
          <w:p w14:paraId="2D905663" w14:textId="77777777" w:rsidR="00EB4320" w:rsidRPr="00EB4320" w:rsidRDefault="00EB4320" w:rsidP="00EB4320">
            <w:pPr>
              <w:pStyle w:val="aff1"/>
            </w:pPr>
            <w:r w:rsidRPr="00EB4320">
              <w:t>Количество пикселей по ширине и высоте, которое захватывает сенсор камеры, определяющее детализацию изображения.</w:t>
            </w:r>
          </w:p>
        </w:tc>
      </w:tr>
      <w:tr w:rsidR="00EB4320" w:rsidRPr="00EB4320" w14:paraId="4BB29566" w14:textId="77777777" w:rsidTr="00EB4320">
        <w:tc>
          <w:tcPr>
            <w:tcW w:w="0" w:type="auto"/>
            <w:hideMark/>
          </w:tcPr>
          <w:p w14:paraId="0BDB597E" w14:textId="77777777" w:rsidR="00EB4320" w:rsidRPr="00EB4320" w:rsidRDefault="00EB4320" w:rsidP="00EB4320">
            <w:pPr>
              <w:pStyle w:val="aff1"/>
            </w:pPr>
            <w:r w:rsidRPr="00EB4320">
              <w:rPr>
                <w:rFonts w:eastAsia="Times New Roman"/>
              </w:rPr>
              <w:t>Частота кадров</w:t>
            </w:r>
          </w:p>
        </w:tc>
        <w:tc>
          <w:tcPr>
            <w:tcW w:w="0" w:type="auto"/>
            <w:hideMark/>
          </w:tcPr>
          <w:p w14:paraId="7904E42D" w14:textId="77777777" w:rsidR="00EB4320" w:rsidRPr="00EB4320" w:rsidRDefault="00EB4320" w:rsidP="00EB4320">
            <w:pPr>
              <w:pStyle w:val="aff1"/>
            </w:pPr>
            <w:r w:rsidRPr="00EB4320">
              <w:t>Количество изображений, которое камера способна захватывать в секунду.</w:t>
            </w:r>
          </w:p>
        </w:tc>
      </w:tr>
      <w:tr w:rsidR="00EB4320" w:rsidRPr="00EB4320" w14:paraId="24F991F4" w14:textId="77777777" w:rsidTr="00EB4320">
        <w:tc>
          <w:tcPr>
            <w:tcW w:w="0" w:type="auto"/>
            <w:hideMark/>
          </w:tcPr>
          <w:p w14:paraId="1D1A380F" w14:textId="77777777" w:rsidR="00EB4320" w:rsidRPr="00EB4320" w:rsidRDefault="00EB4320" w:rsidP="00EB4320">
            <w:pPr>
              <w:pStyle w:val="aff1"/>
            </w:pPr>
            <w:r w:rsidRPr="00EB4320">
              <w:rPr>
                <w:rFonts w:eastAsia="Times New Roman"/>
              </w:rPr>
              <w:t>Статус</w:t>
            </w:r>
          </w:p>
        </w:tc>
        <w:tc>
          <w:tcPr>
            <w:tcW w:w="0" w:type="auto"/>
            <w:hideMark/>
          </w:tcPr>
          <w:p w14:paraId="11E54E4D" w14:textId="77777777" w:rsidR="00EB4320" w:rsidRPr="00EB4320" w:rsidRDefault="00EB4320" w:rsidP="00EB4320">
            <w:pPr>
              <w:pStyle w:val="aff1"/>
            </w:pPr>
            <w:r w:rsidRPr="00EB4320">
              <w:t>Текущее рабочее состояние камеры (активна, недоступна, ошибка).</w:t>
            </w:r>
          </w:p>
        </w:tc>
      </w:tr>
      <w:tr w:rsidR="00EB4320" w:rsidRPr="00EB4320" w14:paraId="3411B0CB" w14:textId="77777777" w:rsidTr="00EB4320">
        <w:tc>
          <w:tcPr>
            <w:tcW w:w="0" w:type="auto"/>
            <w:hideMark/>
          </w:tcPr>
          <w:p w14:paraId="1560F70A" w14:textId="77777777" w:rsidR="00EB4320" w:rsidRPr="00EB4320" w:rsidRDefault="00EB4320" w:rsidP="00EB4320">
            <w:pPr>
              <w:pStyle w:val="aff1"/>
            </w:pPr>
            <w:r w:rsidRPr="00EB4320">
              <w:rPr>
                <w:rFonts w:eastAsia="Times New Roman"/>
              </w:rPr>
              <w:t>Данные кадра</w:t>
            </w:r>
          </w:p>
        </w:tc>
        <w:tc>
          <w:tcPr>
            <w:tcW w:w="0" w:type="auto"/>
            <w:hideMark/>
          </w:tcPr>
          <w:p w14:paraId="43F1F35B" w14:textId="77777777" w:rsidR="00EB4320" w:rsidRPr="00EB4320" w:rsidRDefault="00EB4320" w:rsidP="00EB4320">
            <w:pPr>
              <w:pStyle w:val="aff1"/>
            </w:pPr>
            <w:r w:rsidRPr="00EB4320">
              <w:t>Матрица пикселей, представляющая собой само изображение.</w:t>
            </w:r>
          </w:p>
        </w:tc>
      </w:tr>
    </w:tbl>
    <w:p w14:paraId="3232D40C" w14:textId="77777777" w:rsidR="0009764E" w:rsidRDefault="0009764E"/>
    <w:p w14:paraId="387A1812" w14:textId="7A4D7CAC" w:rsidR="0009764E" w:rsidRDefault="0009764E" w:rsidP="0009764E">
      <w:pPr>
        <w:pStyle w:val="-1"/>
      </w:pPr>
      <w:r>
        <w:lastRenderedPageBreak/>
        <w:t>Продолжение таблицы 2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2453"/>
        <w:gridCol w:w="7117"/>
      </w:tblGrid>
      <w:tr w:rsidR="00EB4320" w:rsidRPr="00EB4320" w14:paraId="311FDB63" w14:textId="77777777" w:rsidTr="00EB4320">
        <w:tc>
          <w:tcPr>
            <w:tcW w:w="0" w:type="auto"/>
            <w:hideMark/>
          </w:tcPr>
          <w:p w14:paraId="25B82135" w14:textId="77777777" w:rsidR="00EB4320" w:rsidRPr="00EB4320" w:rsidRDefault="00EB4320" w:rsidP="00EB4320">
            <w:pPr>
              <w:pStyle w:val="aff1"/>
            </w:pPr>
            <w:r w:rsidRPr="00EB4320">
              <w:rPr>
                <w:rFonts w:eastAsia="Times New Roman"/>
              </w:rPr>
              <w:t>Временная метка</w:t>
            </w:r>
          </w:p>
        </w:tc>
        <w:tc>
          <w:tcPr>
            <w:tcW w:w="0" w:type="auto"/>
            <w:hideMark/>
          </w:tcPr>
          <w:p w14:paraId="23DEB058" w14:textId="77777777" w:rsidR="00EB4320" w:rsidRPr="00EB4320" w:rsidRDefault="00EB4320" w:rsidP="00EB4320">
            <w:pPr>
              <w:pStyle w:val="aff1"/>
            </w:pPr>
            <w:r w:rsidRPr="00EB4320">
              <w:t>Точный момент времени, когда был создан кадр или карта.</w:t>
            </w:r>
          </w:p>
        </w:tc>
      </w:tr>
      <w:tr w:rsidR="00EB4320" w:rsidRPr="00EB4320" w14:paraId="258CA252" w14:textId="77777777" w:rsidTr="00EB4320">
        <w:tc>
          <w:tcPr>
            <w:tcW w:w="0" w:type="auto"/>
            <w:hideMark/>
          </w:tcPr>
          <w:p w14:paraId="2E304061" w14:textId="77777777" w:rsidR="00EB4320" w:rsidRPr="00EB4320" w:rsidRDefault="00EB4320" w:rsidP="00EB4320">
            <w:pPr>
              <w:pStyle w:val="aff1"/>
            </w:pPr>
            <w:r w:rsidRPr="00EB4320">
              <w:rPr>
                <w:rFonts w:eastAsia="Times New Roman"/>
              </w:rPr>
              <w:t>Список препятствий</w:t>
            </w:r>
          </w:p>
        </w:tc>
        <w:tc>
          <w:tcPr>
            <w:tcW w:w="0" w:type="auto"/>
            <w:hideMark/>
          </w:tcPr>
          <w:p w14:paraId="0C2293CC" w14:textId="77777777" w:rsidR="00EB4320" w:rsidRPr="00EB4320" w:rsidRDefault="00EB4320" w:rsidP="00EB4320">
            <w:pPr>
              <w:pStyle w:val="aff1"/>
            </w:pPr>
            <w:r w:rsidRPr="00EB4320">
              <w:t>Коллекция всех объектов Препятствие, которые были идентифицированы на момент создания Карты препятствий.</w:t>
            </w:r>
          </w:p>
        </w:tc>
      </w:tr>
      <w:tr w:rsidR="00EB4320" w:rsidRPr="00EB4320" w14:paraId="7C8CDEBF" w14:textId="77777777" w:rsidTr="00EB4320">
        <w:tc>
          <w:tcPr>
            <w:tcW w:w="0" w:type="auto"/>
            <w:hideMark/>
          </w:tcPr>
          <w:p w14:paraId="1F3BF9E2" w14:textId="77777777" w:rsidR="00EB4320" w:rsidRPr="00EB4320" w:rsidRDefault="00EB4320" w:rsidP="00EB4320">
            <w:pPr>
              <w:pStyle w:val="aff1"/>
            </w:pPr>
            <w:r w:rsidRPr="00EB4320">
              <w:rPr>
                <w:rFonts w:eastAsia="Times New Roman"/>
              </w:rPr>
              <w:t>Размер</w:t>
            </w:r>
          </w:p>
        </w:tc>
        <w:tc>
          <w:tcPr>
            <w:tcW w:w="0" w:type="auto"/>
            <w:hideMark/>
          </w:tcPr>
          <w:p w14:paraId="5AEE21A0" w14:textId="77777777" w:rsidR="00EB4320" w:rsidRPr="00EB4320" w:rsidRDefault="00EB4320" w:rsidP="00EB4320">
            <w:pPr>
              <w:pStyle w:val="aff1"/>
            </w:pPr>
            <w:r w:rsidRPr="00EB4320">
              <w:t>Ширина и высота препятствия в пикселях.</w:t>
            </w:r>
          </w:p>
        </w:tc>
      </w:tr>
      <w:tr w:rsidR="00EB4320" w:rsidRPr="00EB4320" w14:paraId="76A2AD79" w14:textId="77777777" w:rsidTr="00EB4320">
        <w:tc>
          <w:tcPr>
            <w:tcW w:w="0" w:type="auto"/>
            <w:hideMark/>
          </w:tcPr>
          <w:p w14:paraId="434A4D9B" w14:textId="77777777" w:rsidR="00EB4320" w:rsidRPr="00EB4320" w:rsidRDefault="00EB4320" w:rsidP="00EB4320">
            <w:pPr>
              <w:pStyle w:val="aff1"/>
            </w:pPr>
            <w:r w:rsidRPr="00EB4320">
              <w:rPr>
                <w:rFonts w:eastAsia="Times New Roman"/>
              </w:rPr>
              <w:t>Местоположение</w:t>
            </w:r>
          </w:p>
        </w:tc>
        <w:tc>
          <w:tcPr>
            <w:tcW w:w="0" w:type="auto"/>
            <w:hideMark/>
          </w:tcPr>
          <w:p w14:paraId="149015D8" w14:textId="77777777" w:rsidR="00EB4320" w:rsidRPr="00EB4320" w:rsidRDefault="00EB4320" w:rsidP="00EB4320">
            <w:pPr>
              <w:pStyle w:val="aff1"/>
            </w:pPr>
            <w:r w:rsidRPr="00EB4320">
              <w:t>Координаты, описывающие положение препятствия на изображении.</w:t>
            </w:r>
          </w:p>
        </w:tc>
      </w:tr>
      <w:tr w:rsidR="00EB4320" w:rsidRPr="00EB4320" w14:paraId="27DDCB66" w14:textId="77777777" w:rsidTr="00EB4320">
        <w:tc>
          <w:tcPr>
            <w:tcW w:w="0" w:type="auto"/>
            <w:hideMark/>
          </w:tcPr>
          <w:p w14:paraId="59E5E907" w14:textId="77777777" w:rsidR="00EB4320" w:rsidRPr="00EB4320" w:rsidRDefault="00EB4320" w:rsidP="00EB4320">
            <w:pPr>
              <w:pStyle w:val="aff1"/>
            </w:pPr>
            <w:r w:rsidRPr="00EB4320">
              <w:rPr>
                <w:rFonts w:eastAsia="Times New Roman"/>
              </w:rPr>
              <w:t>Одометрические данные</w:t>
            </w:r>
          </w:p>
        </w:tc>
        <w:tc>
          <w:tcPr>
            <w:tcW w:w="0" w:type="auto"/>
            <w:hideMark/>
          </w:tcPr>
          <w:p w14:paraId="642984F0" w14:textId="77777777" w:rsidR="00EB4320" w:rsidRPr="00EB4320" w:rsidRDefault="00EB4320" w:rsidP="00EB4320">
            <w:pPr>
              <w:pStyle w:val="aff1"/>
            </w:pPr>
            <w:r w:rsidRPr="00EB4320">
              <w:t>Информация о перемещении робота, полученная с датчиков на колесах.</w:t>
            </w:r>
          </w:p>
        </w:tc>
      </w:tr>
      <w:tr w:rsidR="00EB4320" w:rsidRPr="00EB4320" w14:paraId="308B2DFA" w14:textId="77777777" w:rsidTr="00EB4320">
        <w:tc>
          <w:tcPr>
            <w:tcW w:w="0" w:type="auto"/>
            <w:hideMark/>
          </w:tcPr>
          <w:p w14:paraId="02D0C43A" w14:textId="77777777" w:rsidR="00EB4320" w:rsidRPr="00EB4320" w:rsidRDefault="00EB4320" w:rsidP="00EB4320">
            <w:pPr>
              <w:pStyle w:val="aff1"/>
            </w:pPr>
            <w:r w:rsidRPr="00EB4320">
              <w:rPr>
                <w:rFonts w:eastAsia="Times New Roman"/>
              </w:rPr>
              <w:t>Текущий маршрут</w:t>
            </w:r>
          </w:p>
        </w:tc>
        <w:tc>
          <w:tcPr>
            <w:tcW w:w="0" w:type="auto"/>
            <w:hideMark/>
          </w:tcPr>
          <w:p w14:paraId="1E049314" w14:textId="77777777" w:rsidR="00EB4320" w:rsidRPr="00EB4320" w:rsidRDefault="00EB4320" w:rsidP="00EB4320">
            <w:pPr>
              <w:pStyle w:val="aff1"/>
            </w:pPr>
            <w:r w:rsidRPr="00EB4320">
              <w:t>Последовательность целевых точек, по которой планируется движение робота.</w:t>
            </w:r>
          </w:p>
        </w:tc>
      </w:tr>
      <w:tr w:rsidR="00EB4320" w:rsidRPr="00EB4320" w14:paraId="4D88BF7E" w14:textId="77777777" w:rsidTr="00EB4320">
        <w:tc>
          <w:tcPr>
            <w:tcW w:w="0" w:type="auto"/>
            <w:hideMark/>
          </w:tcPr>
          <w:p w14:paraId="666F93C7" w14:textId="77777777" w:rsidR="00EB4320" w:rsidRPr="00EB4320" w:rsidRDefault="00EB4320" w:rsidP="00EB4320">
            <w:pPr>
              <w:pStyle w:val="aff1"/>
            </w:pPr>
            <w:r w:rsidRPr="00EB4320">
              <w:rPr>
                <w:rFonts w:eastAsia="Times New Roman"/>
              </w:rPr>
              <w:t>Алгоритм</w:t>
            </w:r>
          </w:p>
        </w:tc>
        <w:tc>
          <w:tcPr>
            <w:tcW w:w="0" w:type="auto"/>
            <w:hideMark/>
          </w:tcPr>
          <w:p w14:paraId="61852FD4" w14:textId="77777777" w:rsidR="00EB4320" w:rsidRPr="00EB4320" w:rsidRDefault="00EB4320" w:rsidP="00EB4320">
            <w:pPr>
              <w:pStyle w:val="aff1"/>
            </w:pPr>
            <w:r w:rsidRPr="00EB4320">
              <w:t>Конкретная вычислительная модель или метод, который используется Системой технического зрения для анализа изображений и распознавания объектов.</w:t>
            </w:r>
          </w:p>
        </w:tc>
      </w:tr>
      <w:tr w:rsidR="00EB4320" w:rsidRPr="00EB4320" w14:paraId="588DD1C8" w14:textId="77777777" w:rsidTr="00EB4320">
        <w:tc>
          <w:tcPr>
            <w:tcW w:w="0" w:type="auto"/>
            <w:hideMark/>
          </w:tcPr>
          <w:p w14:paraId="122718B2" w14:textId="77777777" w:rsidR="00EB4320" w:rsidRPr="00EB4320" w:rsidRDefault="00EB4320" w:rsidP="00EB4320">
            <w:pPr>
              <w:pStyle w:val="aff1"/>
            </w:pPr>
            <w:r w:rsidRPr="00EB4320">
              <w:rPr>
                <w:rFonts w:eastAsia="Times New Roman"/>
              </w:rPr>
              <w:t>Настройки алгоритма</w:t>
            </w:r>
          </w:p>
        </w:tc>
        <w:tc>
          <w:tcPr>
            <w:tcW w:w="0" w:type="auto"/>
            <w:hideMark/>
          </w:tcPr>
          <w:p w14:paraId="00EB28EE" w14:textId="77777777" w:rsidR="00EB4320" w:rsidRPr="00EB4320" w:rsidRDefault="00EB4320" w:rsidP="00EB4320">
            <w:pPr>
              <w:pStyle w:val="aff1"/>
            </w:pPr>
            <w:r w:rsidRPr="00EB4320">
              <w:t>Структурированный набор изменяемых параметров, которые управляют поведением выбранного Алгоритма. Эти настройки позволяют производить тонкую калибровку системы под различные условия эксплуатации.</w:t>
            </w:r>
          </w:p>
        </w:tc>
      </w:tr>
    </w:tbl>
    <w:p w14:paraId="7985FCDA" w14:textId="77777777" w:rsidR="00EB4320" w:rsidRPr="00EB4320" w:rsidRDefault="00EB4320" w:rsidP="00EB4320"/>
    <w:p w14:paraId="23E3E228" w14:textId="128F1296" w:rsidR="0095433A" w:rsidRDefault="00EB4320" w:rsidP="00EB4320">
      <w:pPr>
        <w:pStyle w:val="-1"/>
      </w:pPr>
      <w:r>
        <w:t xml:space="preserve">Таблица 3 – </w:t>
      </w:r>
      <w:r w:rsidR="00A4549F">
        <w:t>О</w:t>
      </w:r>
      <w:r w:rsidR="0095433A">
        <w:t>пределения зависимостей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912"/>
        <w:gridCol w:w="7658"/>
      </w:tblGrid>
      <w:tr w:rsidR="00EB4320" w:rsidRPr="00EB4320" w14:paraId="6F114362" w14:textId="77777777" w:rsidTr="00EB4320">
        <w:tc>
          <w:tcPr>
            <w:tcW w:w="0" w:type="auto"/>
            <w:hideMark/>
          </w:tcPr>
          <w:p w14:paraId="2115D6AB" w14:textId="77777777" w:rsidR="00EB4320" w:rsidRPr="00EB4320" w:rsidRDefault="00EB4320" w:rsidP="00EB4320">
            <w:pPr>
              <w:pStyle w:val="aff1"/>
            </w:pPr>
            <w:r w:rsidRPr="00EB4320">
              <w:t>Зависимость</w:t>
            </w:r>
          </w:p>
        </w:tc>
        <w:tc>
          <w:tcPr>
            <w:tcW w:w="0" w:type="auto"/>
            <w:hideMark/>
          </w:tcPr>
          <w:p w14:paraId="5DD92946" w14:textId="77777777" w:rsidR="00EB4320" w:rsidRPr="00EB4320" w:rsidRDefault="00EB4320" w:rsidP="00EB4320">
            <w:pPr>
              <w:pStyle w:val="aff1"/>
            </w:pPr>
            <w:r w:rsidRPr="00EB4320">
              <w:t>Определение</w:t>
            </w:r>
          </w:p>
        </w:tc>
      </w:tr>
      <w:tr w:rsidR="00EB4320" w:rsidRPr="00EB4320" w14:paraId="1ACCF415" w14:textId="77777777" w:rsidTr="00EB4320">
        <w:tc>
          <w:tcPr>
            <w:tcW w:w="0" w:type="auto"/>
            <w:hideMark/>
          </w:tcPr>
          <w:p w14:paraId="04530875" w14:textId="77777777" w:rsidR="00EB4320" w:rsidRPr="00EB4320" w:rsidRDefault="00EB4320" w:rsidP="00EB4320">
            <w:pPr>
              <w:pStyle w:val="aff1"/>
            </w:pPr>
            <w:r w:rsidRPr="00EB4320">
              <w:rPr>
                <w:rFonts w:eastAsia="Times New Roman"/>
              </w:rPr>
              <w:t>Контролирует</w:t>
            </w:r>
          </w:p>
        </w:tc>
        <w:tc>
          <w:tcPr>
            <w:tcW w:w="0" w:type="auto"/>
            <w:hideMark/>
          </w:tcPr>
          <w:p w14:paraId="00781BBE" w14:textId="77777777" w:rsidR="00EB4320" w:rsidRPr="00EB4320" w:rsidRDefault="00EB4320" w:rsidP="00EB4320">
            <w:pPr>
              <w:pStyle w:val="aff1"/>
            </w:pPr>
            <w:r w:rsidRPr="00EB4320">
              <w:t>Один объект отдает команды другому.</w:t>
            </w:r>
          </w:p>
        </w:tc>
      </w:tr>
      <w:tr w:rsidR="00EB4320" w:rsidRPr="00EB4320" w14:paraId="06605D24" w14:textId="77777777" w:rsidTr="00EB4320">
        <w:tc>
          <w:tcPr>
            <w:tcW w:w="0" w:type="auto"/>
            <w:hideMark/>
          </w:tcPr>
          <w:p w14:paraId="43BC9BFA" w14:textId="77777777" w:rsidR="00EB4320" w:rsidRPr="00EB4320" w:rsidRDefault="00EB4320" w:rsidP="00EB4320">
            <w:pPr>
              <w:pStyle w:val="aff1"/>
            </w:pPr>
            <w:r w:rsidRPr="00EB4320">
              <w:rPr>
                <w:rFonts w:eastAsia="Times New Roman"/>
              </w:rPr>
              <w:t>Оснащен</w:t>
            </w:r>
          </w:p>
        </w:tc>
        <w:tc>
          <w:tcPr>
            <w:tcW w:w="0" w:type="auto"/>
            <w:hideMark/>
          </w:tcPr>
          <w:p w14:paraId="35B89CB3" w14:textId="77777777" w:rsidR="00EB4320" w:rsidRPr="00EB4320" w:rsidRDefault="00EB4320" w:rsidP="00EB4320">
            <w:pPr>
              <w:pStyle w:val="aff1"/>
            </w:pPr>
            <w:r w:rsidRPr="00EB4320">
              <w:t>Один объект включает в себя другой объект в качестве своего функционального оборудования.</w:t>
            </w:r>
          </w:p>
        </w:tc>
      </w:tr>
      <w:tr w:rsidR="00EB4320" w:rsidRPr="00EB4320" w14:paraId="1E74437F" w14:textId="77777777" w:rsidTr="00EB4320">
        <w:tc>
          <w:tcPr>
            <w:tcW w:w="0" w:type="auto"/>
            <w:hideMark/>
          </w:tcPr>
          <w:p w14:paraId="39E1E6F3" w14:textId="77777777" w:rsidR="00EB4320" w:rsidRPr="00EB4320" w:rsidRDefault="00EB4320" w:rsidP="00EB4320">
            <w:pPr>
              <w:pStyle w:val="aff1"/>
            </w:pPr>
            <w:r w:rsidRPr="00EB4320">
              <w:rPr>
                <w:rFonts w:eastAsia="Times New Roman"/>
              </w:rPr>
              <w:t>Создает</w:t>
            </w:r>
          </w:p>
        </w:tc>
        <w:tc>
          <w:tcPr>
            <w:tcW w:w="0" w:type="auto"/>
            <w:hideMark/>
          </w:tcPr>
          <w:p w14:paraId="2A65CCF3" w14:textId="77777777" w:rsidR="00EB4320" w:rsidRPr="00EB4320" w:rsidRDefault="00EB4320" w:rsidP="00EB4320">
            <w:pPr>
              <w:pStyle w:val="aff1"/>
            </w:pPr>
            <w:r w:rsidRPr="00EB4320">
              <w:t>Процесс, в результате которого одна сущность порождает экземпляр другой.</w:t>
            </w:r>
          </w:p>
        </w:tc>
      </w:tr>
      <w:tr w:rsidR="00EB4320" w:rsidRPr="00EB4320" w14:paraId="0E64DECF" w14:textId="77777777" w:rsidTr="00EB4320">
        <w:tc>
          <w:tcPr>
            <w:tcW w:w="0" w:type="auto"/>
            <w:hideMark/>
          </w:tcPr>
          <w:p w14:paraId="6D4E21F8" w14:textId="77777777" w:rsidR="00EB4320" w:rsidRPr="00EB4320" w:rsidRDefault="00EB4320" w:rsidP="00EB4320">
            <w:pPr>
              <w:pStyle w:val="aff1"/>
            </w:pPr>
            <w:r w:rsidRPr="00EB4320">
              <w:rPr>
                <w:rFonts w:eastAsia="Times New Roman"/>
              </w:rPr>
              <w:t>Использует</w:t>
            </w:r>
          </w:p>
        </w:tc>
        <w:tc>
          <w:tcPr>
            <w:tcW w:w="0" w:type="auto"/>
            <w:hideMark/>
          </w:tcPr>
          <w:p w14:paraId="697A2831" w14:textId="77777777" w:rsidR="00EB4320" w:rsidRPr="00EB4320" w:rsidRDefault="00EB4320" w:rsidP="00EB4320">
            <w:pPr>
              <w:pStyle w:val="aff1"/>
            </w:pPr>
            <w:r w:rsidRPr="00EB4320">
              <w:t>Один объект получает и применяет информацию о другом объекте для выполнения своих функций.</w:t>
            </w:r>
          </w:p>
        </w:tc>
      </w:tr>
      <w:tr w:rsidR="00EB4320" w:rsidRPr="00EB4320" w14:paraId="65346060" w14:textId="77777777" w:rsidTr="00EB4320">
        <w:tc>
          <w:tcPr>
            <w:tcW w:w="0" w:type="auto"/>
            <w:hideMark/>
          </w:tcPr>
          <w:p w14:paraId="4EC45A1B" w14:textId="77777777" w:rsidR="00EB4320" w:rsidRPr="00EB4320" w:rsidRDefault="00EB4320" w:rsidP="00EB4320">
            <w:pPr>
              <w:pStyle w:val="aff1"/>
            </w:pPr>
            <w:r w:rsidRPr="00EB4320">
              <w:rPr>
                <w:rFonts w:eastAsia="Times New Roman"/>
              </w:rPr>
              <w:t>Анализирует</w:t>
            </w:r>
          </w:p>
        </w:tc>
        <w:tc>
          <w:tcPr>
            <w:tcW w:w="0" w:type="auto"/>
            <w:hideMark/>
          </w:tcPr>
          <w:p w14:paraId="5DC18C68" w14:textId="77777777" w:rsidR="00EB4320" w:rsidRPr="00EB4320" w:rsidRDefault="00EB4320" w:rsidP="00EB4320">
            <w:pPr>
              <w:pStyle w:val="aff1"/>
            </w:pPr>
            <w:r w:rsidRPr="00EB4320">
              <w:t>Один объект подвергает обработке данные другого объекта для интерпретации их содержания и извлечения полезной информации.</w:t>
            </w:r>
          </w:p>
        </w:tc>
      </w:tr>
      <w:tr w:rsidR="00EB4320" w:rsidRPr="00EB4320" w14:paraId="04E6B5E0" w14:textId="77777777" w:rsidTr="00EB4320">
        <w:tc>
          <w:tcPr>
            <w:tcW w:w="0" w:type="auto"/>
            <w:hideMark/>
          </w:tcPr>
          <w:p w14:paraId="2562209D" w14:textId="77777777" w:rsidR="00EB4320" w:rsidRPr="00EB4320" w:rsidRDefault="00EB4320" w:rsidP="00EB4320">
            <w:pPr>
              <w:pStyle w:val="aff1"/>
            </w:pPr>
            <w:r w:rsidRPr="00EB4320">
              <w:rPr>
                <w:rFonts w:eastAsia="Times New Roman"/>
              </w:rPr>
              <w:t>Формирует</w:t>
            </w:r>
          </w:p>
        </w:tc>
        <w:tc>
          <w:tcPr>
            <w:tcW w:w="0" w:type="auto"/>
            <w:hideMark/>
          </w:tcPr>
          <w:p w14:paraId="4089E36D" w14:textId="77777777" w:rsidR="00EB4320" w:rsidRPr="00EB4320" w:rsidRDefault="00EB4320" w:rsidP="00EB4320">
            <w:pPr>
              <w:pStyle w:val="aff1"/>
            </w:pPr>
            <w:r w:rsidRPr="00EB4320">
              <w:t>Один объект определяет структуру и содержание другого объекта, основываясь на результатах своих вычислений.</w:t>
            </w:r>
          </w:p>
        </w:tc>
      </w:tr>
      <w:tr w:rsidR="00EB4320" w:rsidRPr="00EB4320" w14:paraId="366E858F" w14:textId="77777777" w:rsidTr="00EB4320">
        <w:tc>
          <w:tcPr>
            <w:tcW w:w="0" w:type="auto"/>
            <w:hideMark/>
          </w:tcPr>
          <w:p w14:paraId="21DC0DB8" w14:textId="77777777" w:rsidR="00EB4320" w:rsidRPr="00EB4320" w:rsidRDefault="00EB4320" w:rsidP="00EB4320">
            <w:pPr>
              <w:pStyle w:val="aff1"/>
            </w:pPr>
            <w:r w:rsidRPr="00EB4320">
              <w:rPr>
                <w:rFonts w:eastAsia="Times New Roman"/>
              </w:rPr>
              <w:t>Содержит</w:t>
            </w:r>
          </w:p>
        </w:tc>
        <w:tc>
          <w:tcPr>
            <w:tcW w:w="0" w:type="auto"/>
            <w:hideMark/>
          </w:tcPr>
          <w:p w14:paraId="1207204B" w14:textId="77777777" w:rsidR="00EB4320" w:rsidRPr="00EB4320" w:rsidRDefault="00EB4320" w:rsidP="00EB4320">
            <w:pPr>
              <w:pStyle w:val="aff1"/>
            </w:pPr>
            <w:r w:rsidRPr="00EB4320">
              <w:t>Один объект-контейнер имеет внутри себя другие объекты.</w:t>
            </w:r>
          </w:p>
        </w:tc>
      </w:tr>
    </w:tbl>
    <w:p w14:paraId="0DAD04B2" w14:textId="77777777" w:rsidR="00EB4320" w:rsidRPr="00EB4320" w:rsidRDefault="00EB4320" w:rsidP="00EB4320"/>
    <w:p w14:paraId="7321CE65" w14:textId="4B7DE3D5" w:rsidR="0068544E" w:rsidRDefault="0068544E" w:rsidP="0068544E">
      <w:pPr>
        <w:pStyle w:val="2"/>
        <w:spacing w:after="120"/>
      </w:pPr>
      <w:bookmarkStart w:id="24" w:name="_Toc150333608"/>
      <w:bookmarkStart w:id="25" w:name="_Toc216648908"/>
      <w:r>
        <w:t>Таблица описания объектов, классов, атрибутов</w:t>
      </w:r>
      <w:bookmarkEnd w:id="24"/>
      <w:bookmarkEnd w:id="25"/>
    </w:p>
    <w:p w14:paraId="72F7E124" w14:textId="27186B63" w:rsidR="0068544E" w:rsidRDefault="0068544E" w:rsidP="0068544E">
      <w:pPr>
        <w:pStyle w:val="1-"/>
      </w:pPr>
      <w:r>
        <w:t xml:space="preserve">В таблице </w:t>
      </w:r>
      <w:r w:rsidR="00413790">
        <w:t>4</w:t>
      </w:r>
      <w:r>
        <w:t xml:space="preserve"> представлено описание объектов, классов, атрибутов.</w:t>
      </w:r>
    </w:p>
    <w:p w14:paraId="1362FBA7" w14:textId="77777777" w:rsidR="0009764E" w:rsidRDefault="0009764E" w:rsidP="0068544E">
      <w:pPr>
        <w:pStyle w:val="1-"/>
      </w:pPr>
    </w:p>
    <w:p w14:paraId="2A850403" w14:textId="33BEF2C8" w:rsidR="0068544E" w:rsidRDefault="0068544E" w:rsidP="00D533B1">
      <w:pPr>
        <w:pStyle w:val="-1"/>
      </w:pPr>
      <w:r>
        <w:lastRenderedPageBreak/>
        <w:t xml:space="preserve">Таблица </w:t>
      </w:r>
      <w:r w:rsidR="00EB4320">
        <w:t>4</w:t>
      </w:r>
      <w:r>
        <w:t xml:space="preserve"> </w:t>
      </w:r>
      <w:r w:rsidR="00D533B1">
        <w:t>–</w:t>
      </w:r>
      <w:r>
        <w:t xml:space="preserve"> Описание объектов, классов, атрибутов</w:t>
      </w:r>
    </w:p>
    <w:tbl>
      <w:tblPr>
        <w:tblStyle w:val="a5"/>
        <w:tblW w:w="10916" w:type="dxa"/>
        <w:tblInd w:w="-856" w:type="dxa"/>
        <w:tblLook w:val="04A0" w:firstRow="1" w:lastRow="0" w:firstColumn="1" w:lastColumn="0" w:noHBand="0" w:noVBand="1"/>
      </w:tblPr>
      <w:tblGrid>
        <w:gridCol w:w="2509"/>
        <w:gridCol w:w="3202"/>
        <w:gridCol w:w="5205"/>
      </w:tblGrid>
      <w:tr w:rsidR="00EC34A3" w:rsidRPr="00B1517D" w14:paraId="31CF006F" w14:textId="77777777" w:rsidTr="00EC34A3">
        <w:trPr>
          <w:trHeight w:val="300"/>
        </w:trPr>
        <w:tc>
          <w:tcPr>
            <w:tcW w:w="2509" w:type="dxa"/>
          </w:tcPr>
          <w:p w14:paraId="6EDBDF1B" w14:textId="77777777" w:rsidR="00EC34A3" w:rsidRPr="00844C12" w:rsidRDefault="00EC34A3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  <w:r w:rsidRPr="00844C12">
              <w:rPr>
                <w:sz w:val="24"/>
                <w:szCs w:val="24"/>
              </w:rPr>
              <w:t>Объект/класс</w:t>
            </w:r>
          </w:p>
        </w:tc>
        <w:tc>
          <w:tcPr>
            <w:tcW w:w="3202" w:type="dxa"/>
          </w:tcPr>
          <w:p w14:paraId="040B0E31" w14:textId="77777777" w:rsidR="00EC34A3" w:rsidRPr="00844C12" w:rsidRDefault="00EC34A3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  <w:r w:rsidRPr="00844C12">
              <w:rPr>
                <w:sz w:val="24"/>
                <w:szCs w:val="24"/>
              </w:rPr>
              <w:t>Описание</w:t>
            </w:r>
          </w:p>
        </w:tc>
        <w:tc>
          <w:tcPr>
            <w:tcW w:w="5205" w:type="dxa"/>
          </w:tcPr>
          <w:p w14:paraId="372C192F" w14:textId="77777777" w:rsidR="00EC34A3" w:rsidRPr="00844C12" w:rsidRDefault="00EC34A3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  <w:r w:rsidRPr="00844C12">
              <w:rPr>
                <w:sz w:val="24"/>
                <w:szCs w:val="24"/>
              </w:rPr>
              <w:t xml:space="preserve">Атрибуты </w:t>
            </w:r>
          </w:p>
        </w:tc>
      </w:tr>
      <w:tr w:rsidR="00EC34A3" w:rsidRPr="00B1517D" w14:paraId="3A67E6E9" w14:textId="77777777" w:rsidTr="00EC34A3">
        <w:trPr>
          <w:trHeight w:val="300"/>
        </w:trPr>
        <w:tc>
          <w:tcPr>
            <w:tcW w:w="2509" w:type="dxa"/>
            <w:vMerge w:val="restart"/>
          </w:tcPr>
          <w:p w14:paraId="58E270DE" w14:textId="13D066B5" w:rsidR="00EC34A3" w:rsidRPr="00844C12" w:rsidRDefault="00EC34A3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  <w:r w:rsidRPr="00844C12">
              <w:rPr>
                <w:sz w:val="24"/>
                <w:szCs w:val="24"/>
              </w:rPr>
              <w:t>Робот</w:t>
            </w:r>
          </w:p>
        </w:tc>
        <w:tc>
          <w:tcPr>
            <w:tcW w:w="3202" w:type="dxa"/>
            <w:vMerge w:val="restart"/>
          </w:tcPr>
          <w:p w14:paraId="0210C9C5" w14:textId="67AC18D9" w:rsidR="00EC34A3" w:rsidRPr="00844C12" w:rsidRDefault="00BE5EF7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  <w:r w:rsidRPr="00844C12">
              <w:rPr>
                <w:sz w:val="24"/>
                <w:szCs w:val="24"/>
              </w:rPr>
              <w:t xml:space="preserve">Центральный </w:t>
            </w:r>
            <w:r w:rsidR="00931312" w:rsidRPr="00844C12">
              <w:rPr>
                <w:sz w:val="24"/>
                <w:szCs w:val="24"/>
              </w:rPr>
              <w:t>робототехническая платформа</w:t>
            </w:r>
            <w:r w:rsidRPr="00844C12">
              <w:rPr>
                <w:sz w:val="24"/>
                <w:szCs w:val="24"/>
              </w:rPr>
              <w:t>, для которо</w:t>
            </w:r>
            <w:r w:rsidR="00931312" w:rsidRPr="00844C12">
              <w:rPr>
                <w:sz w:val="24"/>
                <w:szCs w:val="24"/>
              </w:rPr>
              <w:t>й</w:t>
            </w:r>
            <w:r w:rsidRPr="00844C12">
              <w:rPr>
                <w:sz w:val="24"/>
                <w:szCs w:val="24"/>
              </w:rPr>
              <w:t xml:space="preserve"> производится обнаружение препятствий.</w:t>
            </w:r>
          </w:p>
        </w:tc>
        <w:tc>
          <w:tcPr>
            <w:tcW w:w="5205" w:type="dxa"/>
          </w:tcPr>
          <w:p w14:paraId="59194B3A" w14:textId="673FBD3E" w:rsidR="00EC34A3" w:rsidRPr="00844C12" w:rsidRDefault="00BE5EF7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  <w:r w:rsidRPr="00844C12">
              <w:rPr>
                <w:sz w:val="24"/>
                <w:szCs w:val="24"/>
              </w:rPr>
              <w:t>Габариты - физические размеры робота, которые учитываются системой управления при планировании маневров и оценке проходимости.</w:t>
            </w:r>
          </w:p>
        </w:tc>
      </w:tr>
      <w:tr w:rsidR="00EC34A3" w:rsidRPr="00B1517D" w14:paraId="5259892F" w14:textId="77777777" w:rsidTr="00EC34A3">
        <w:trPr>
          <w:trHeight w:val="300"/>
        </w:trPr>
        <w:tc>
          <w:tcPr>
            <w:tcW w:w="2509" w:type="dxa"/>
            <w:vMerge/>
          </w:tcPr>
          <w:p w14:paraId="691E0D26" w14:textId="77777777" w:rsidR="00EC34A3" w:rsidRPr="00844C12" w:rsidRDefault="00EC34A3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202" w:type="dxa"/>
            <w:vMerge/>
          </w:tcPr>
          <w:p w14:paraId="40EB56A0" w14:textId="77777777" w:rsidR="00EC34A3" w:rsidRPr="00844C12" w:rsidRDefault="00EC34A3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205" w:type="dxa"/>
          </w:tcPr>
          <w:p w14:paraId="1F672094" w14:textId="18B808BF" w:rsidR="00EC34A3" w:rsidRPr="00844C12" w:rsidRDefault="00BE5EF7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  <w:r w:rsidRPr="00844C12">
              <w:rPr>
                <w:sz w:val="24"/>
                <w:szCs w:val="24"/>
              </w:rPr>
              <w:t>Скорость - текущая скорость и направление движения робота.</w:t>
            </w:r>
          </w:p>
        </w:tc>
      </w:tr>
      <w:tr w:rsidR="00BE5EF7" w:rsidRPr="00B1517D" w14:paraId="03D77D42" w14:textId="77777777" w:rsidTr="00EC34A3">
        <w:trPr>
          <w:trHeight w:val="300"/>
        </w:trPr>
        <w:tc>
          <w:tcPr>
            <w:tcW w:w="2509" w:type="dxa"/>
            <w:vMerge w:val="restart"/>
          </w:tcPr>
          <w:p w14:paraId="1496A6F9" w14:textId="0F2591CD" w:rsidR="00BE5EF7" w:rsidRPr="00844C12" w:rsidRDefault="00BE5EF7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  <w:r w:rsidRPr="00844C12">
              <w:rPr>
                <w:sz w:val="24"/>
                <w:szCs w:val="24"/>
              </w:rPr>
              <w:t>Камера</w:t>
            </w:r>
          </w:p>
        </w:tc>
        <w:tc>
          <w:tcPr>
            <w:tcW w:w="3202" w:type="dxa"/>
            <w:vMerge w:val="restart"/>
          </w:tcPr>
          <w:p w14:paraId="729068C8" w14:textId="49BA0B56" w:rsidR="00BE5EF7" w:rsidRPr="00844C12" w:rsidRDefault="00BE5EF7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  <w:proofErr w:type="spellStart"/>
            <w:r w:rsidRPr="00844C12">
              <w:rPr>
                <w:sz w:val="24"/>
                <w:szCs w:val="24"/>
              </w:rPr>
              <w:t>Видеосенсор</w:t>
            </w:r>
            <w:proofErr w:type="spellEnd"/>
            <w:r w:rsidRPr="00844C12">
              <w:rPr>
                <w:sz w:val="24"/>
                <w:szCs w:val="24"/>
              </w:rPr>
              <w:t>, установленный на роботе для захвата изображений окружающей среды.</w:t>
            </w:r>
            <w:r w:rsidR="00931312" w:rsidRPr="00844C12">
              <w:rPr>
                <w:sz w:val="24"/>
                <w:szCs w:val="24"/>
              </w:rPr>
              <w:t xml:space="preserve"> Является основным источником данных для системы.</w:t>
            </w:r>
          </w:p>
        </w:tc>
        <w:tc>
          <w:tcPr>
            <w:tcW w:w="5205" w:type="dxa"/>
          </w:tcPr>
          <w:p w14:paraId="2910C80E" w14:textId="27F19710" w:rsidR="00BE5EF7" w:rsidRPr="00844C12" w:rsidRDefault="00BE5EF7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  <w:r w:rsidRPr="00844C12">
              <w:rPr>
                <w:sz w:val="24"/>
                <w:szCs w:val="24"/>
              </w:rPr>
              <w:t>Разрешение - количество пикселей изображения по горизонтали и вертикали, влияющее на детализацию и точность обнаружения объектов.</w:t>
            </w:r>
          </w:p>
        </w:tc>
      </w:tr>
      <w:tr w:rsidR="00BE5EF7" w:rsidRPr="00B1517D" w14:paraId="5BE857BD" w14:textId="77777777" w:rsidTr="00EC34A3">
        <w:trPr>
          <w:trHeight w:val="300"/>
        </w:trPr>
        <w:tc>
          <w:tcPr>
            <w:tcW w:w="2509" w:type="dxa"/>
            <w:vMerge/>
          </w:tcPr>
          <w:p w14:paraId="009761EC" w14:textId="77777777" w:rsidR="00BE5EF7" w:rsidRPr="00844C12" w:rsidRDefault="00BE5EF7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202" w:type="dxa"/>
            <w:vMerge/>
          </w:tcPr>
          <w:p w14:paraId="4A945301" w14:textId="77777777" w:rsidR="00BE5EF7" w:rsidRPr="00844C12" w:rsidRDefault="00BE5EF7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205" w:type="dxa"/>
          </w:tcPr>
          <w:p w14:paraId="37413704" w14:textId="00FFAAEE" w:rsidR="00BE5EF7" w:rsidRPr="00844C12" w:rsidRDefault="00BE5EF7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  <w:r w:rsidRPr="00844C12">
              <w:rPr>
                <w:sz w:val="24"/>
                <w:szCs w:val="24"/>
              </w:rPr>
              <w:t>Частота кадров - количество изображений, захватываемое в секунду.</w:t>
            </w:r>
          </w:p>
        </w:tc>
      </w:tr>
      <w:tr w:rsidR="00BE5EF7" w:rsidRPr="00B1517D" w14:paraId="209182B5" w14:textId="77777777" w:rsidTr="00EC34A3">
        <w:trPr>
          <w:trHeight w:val="300"/>
        </w:trPr>
        <w:tc>
          <w:tcPr>
            <w:tcW w:w="2509" w:type="dxa"/>
            <w:vMerge/>
          </w:tcPr>
          <w:p w14:paraId="3D06B325" w14:textId="77777777" w:rsidR="00BE5EF7" w:rsidRPr="00844C12" w:rsidRDefault="00BE5EF7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202" w:type="dxa"/>
            <w:vMerge/>
          </w:tcPr>
          <w:p w14:paraId="45136F81" w14:textId="77777777" w:rsidR="00BE5EF7" w:rsidRPr="00844C12" w:rsidRDefault="00BE5EF7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205" w:type="dxa"/>
          </w:tcPr>
          <w:p w14:paraId="15A97245" w14:textId="5AC721F4" w:rsidR="00BE5EF7" w:rsidRPr="00844C12" w:rsidRDefault="00BE5EF7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  <w:r w:rsidRPr="00844C12">
              <w:rPr>
                <w:sz w:val="24"/>
                <w:szCs w:val="24"/>
              </w:rPr>
              <w:t>Статус - текущее рабочее состояние камеры, позволяющее системе определить ее доступность и готовность к работе.</w:t>
            </w:r>
          </w:p>
        </w:tc>
      </w:tr>
      <w:tr w:rsidR="003171DE" w:rsidRPr="00B1517D" w14:paraId="09505FAC" w14:textId="77777777" w:rsidTr="003171DE">
        <w:trPr>
          <w:trHeight w:val="1647"/>
        </w:trPr>
        <w:tc>
          <w:tcPr>
            <w:tcW w:w="2509" w:type="dxa"/>
            <w:vMerge w:val="restart"/>
          </w:tcPr>
          <w:p w14:paraId="4E04DEEF" w14:textId="5D50F9C0" w:rsidR="003171DE" w:rsidRPr="00844C12" w:rsidRDefault="003171DE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  <w:r w:rsidRPr="00844C12">
              <w:rPr>
                <w:sz w:val="24"/>
                <w:szCs w:val="24"/>
              </w:rPr>
              <w:t>Система управления движением</w:t>
            </w:r>
          </w:p>
        </w:tc>
        <w:tc>
          <w:tcPr>
            <w:tcW w:w="3202" w:type="dxa"/>
            <w:vMerge w:val="restart"/>
          </w:tcPr>
          <w:p w14:paraId="2BE9595B" w14:textId="7F1DF627" w:rsidR="003171DE" w:rsidRPr="00844C12" w:rsidRDefault="003171DE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  <w:r w:rsidRPr="00844C12">
              <w:rPr>
                <w:sz w:val="24"/>
                <w:szCs w:val="24"/>
              </w:rPr>
              <w:t>Программно-аппаратный компонент робота, отвечающий за планирование и корректировку траектории движения с учетом карты препятствий и поставленных целей.</w:t>
            </w:r>
          </w:p>
        </w:tc>
        <w:tc>
          <w:tcPr>
            <w:tcW w:w="5205" w:type="dxa"/>
          </w:tcPr>
          <w:p w14:paraId="3215CC6E" w14:textId="0DA83DAE" w:rsidR="003171DE" w:rsidRPr="00844C12" w:rsidRDefault="003171DE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  <w:r w:rsidRPr="00844C12">
              <w:rPr>
                <w:sz w:val="24"/>
                <w:szCs w:val="24"/>
              </w:rPr>
              <w:t>Одометрические данные - информация о собственном перемещении и скорости робота, получаемая от его датчиков и используемая для определения текущего местоположения.</w:t>
            </w:r>
          </w:p>
        </w:tc>
      </w:tr>
      <w:tr w:rsidR="003171DE" w:rsidRPr="00B1517D" w14:paraId="4EC8814B" w14:textId="77777777" w:rsidTr="003171DE">
        <w:trPr>
          <w:trHeight w:val="1646"/>
        </w:trPr>
        <w:tc>
          <w:tcPr>
            <w:tcW w:w="2509" w:type="dxa"/>
            <w:vMerge/>
          </w:tcPr>
          <w:p w14:paraId="4984E6EA" w14:textId="77777777" w:rsidR="003171DE" w:rsidRPr="00844C12" w:rsidRDefault="003171DE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202" w:type="dxa"/>
            <w:vMerge/>
          </w:tcPr>
          <w:p w14:paraId="0A9B8896" w14:textId="77777777" w:rsidR="003171DE" w:rsidRPr="00844C12" w:rsidRDefault="003171DE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205" w:type="dxa"/>
          </w:tcPr>
          <w:p w14:paraId="0BD39359" w14:textId="1427162B" w:rsidR="003171DE" w:rsidRPr="00844C12" w:rsidRDefault="003171DE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  <w:r w:rsidRPr="00844C12">
              <w:rPr>
                <w:sz w:val="24"/>
                <w:szCs w:val="24"/>
              </w:rPr>
              <w:t>Текущий маршрут - спланированная последовательность точек для движения робота, которую система использует для навигации и корректирует при обнаружении препятствий.</w:t>
            </w:r>
          </w:p>
        </w:tc>
      </w:tr>
      <w:tr w:rsidR="003171DE" w:rsidRPr="00B1517D" w14:paraId="3DF72633" w14:textId="77777777" w:rsidTr="003171DE">
        <w:trPr>
          <w:trHeight w:val="1374"/>
        </w:trPr>
        <w:tc>
          <w:tcPr>
            <w:tcW w:w="2509" w:type="dxa"/>
            <w:vMerge w:val="restart"/>
          </w:tcPr>
          <w:p w14:paraId="2CE1FAA3" w14:textId="48032658" w:rsidR="003171DE" w:rsidRPr="00844C12" w:rsidRDefault="003171DE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  <w:r w:rsidRPr="00844C12">
              <w:rPr>
                <w:sz w:val="24"/>
                <w:szCs w:val="24"/>
              </w:rPr>
              <w:t>Видеоизображение</w:t>
            </w:r>
          </w:p>
        </w:tc>
        <w:tc>
          <w:tcPr>
            <w:tcW w:w="3202" w:type="dxa"/>
            <w:vMerge w:val="restart"/>
          </w:tcPr>
          <w:p w14:paraId="74590652" w14:textId="340264E0" w:rsidR="003171DE" w:rsidRPr="00844C12" w:rsidRDefault="00931312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  <w:r w:rsidRPr="00844C12">
              <w:rPr>
                <w:sz w:val="24"/>
                <w:szCs w:val="24"/>
              </w:rPr>
              <w:t>О</w:t>
            </w:r>
            <w:r w:rsidR="003171DE" w:rsidRPr="00844C12">
              <w:rPr>
                <w:sz w:val="24"/>
                <w:szCs w:val="24"/>
              </w:rPr>
              <w:t>тдельн</w:t>
            </w:r>
            <w:r w:rsidRPr="00844C12">
              <w:rPr>
                <w:sz w:val="24"/>
                <w:szCs w:val="24"/>
              </w:rPr>
              <w:t>ый</w:t>
            </w:r>
            <w:r w:rsidR="003171DE" w:rsidRPr="00844C12">
              <w:rPr>
                <w:sz w:val="24"/>
                <w:szCs w:val="24"/>
              </w:rPr>
              <w:t xml:space="preserve"> кадр, захваченн</w:t>
            </w:r>
            <w:r w:rsidRPr="00844C12">
              <w:rPr>
                <w:sz w:val="24"/>
                <w:szCs w:val="24"/>
              </w:rPr>
              <w:t>ый</w:t>
            </w:r>
            <w:r w:rsidR="003171DE" w:rsidRPr="00844C12">
              <w:rPr>
                <w:sz w:val="24"/>
                <w:szCs w:val="24"/>
              </w:rPr>
              <w:t xml:space="preserve"> камерой.</w:t>
            </w:r>
          </w:p>
        </w:tc>
        <w:tc>
          <w:tcPr>
            <w:tcW w:w="5205" w:type="dxa"/>
          </w:tcPr>
          <w:p w14:paraId="16546018" w14:textId="1F15D368" w:rsidR="003171DE" w:rsidRPr="00844C12" w:rsidRDefault="003171DE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  <w:r w:rsidRPr="00844C12">
              <w:rPr>
                <w:sz w:val="24"/>
                <w:szCs w:val="24"/>
              </w:rPr>
              <w:t>Данные кадра - основной массив пиксельных данных, который подвергается анализу для поиска и идентификации объектов.</w:t>
            </w:r>
          </w:p>
        </w:tc>
      </w:tr>
      <w:tr w:rsidR="003171DE" w:rsidRPr="00B1517D" w14:paraId="2908BB3E" w14:textId="77777777" w:rsidTr="003171DE">
        <w:trPr>
          <w:trHeight w:val="1373"/>
        </w:trPr>
        <w:tc>
          <w:tcPr>
            <w:tcW w:w="2509" w:type="dxa"/>
            <w:vMerge/>
          </w:tcPr>
          <w:p w14:paraId="59A14E0D" w14:textId="77777777" w:rsidR="003171DE" w:rsidRPr="00844C12" w:rsidRDefault="003171DE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202" w:type="dxa"/>
            <w:vMerge/>
          </w:tcPr>
          <w:p w14:paraId="1C3C2F60" w14:textId="77777777" w:rsidR="003171DE" w:rsidRPr="00844C12" w:rsidRDefault="003171DE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205" w:type="dxa"/>
          </w:tcPr>
          <w:p w14:paraId="4BF249DF" w14:textId="43B2B86E" w:rsidR="003171DE" w:rsidRPr="00844C12" w:rsidRDefault="003171DE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  <w:r w:rsidRPr="00844C12">
              <w:rPr>
                <w:sz w:val="24"/>
                <w:szCs w:val="24"/>
              </w:rPr>
              <w:t>Временная метка - точное время захвата кадра, используемое для анализа движения объектов и для оценки актуальности данных.</w:t>
            </w:r>
          </w:p>
        </w:tc>
      </w:tr>
      <w:tr w:rsidR="00931312" w:rsidRPr="00B1517D" w14:paraId="5BF431A8" w14:textId="77777777" w:rsidTr="00931312">
        <w:trPr>
          <w:trHeight w:val="820"/>
        </w:trPr>
        <w:tc>
          <w:tcPr>
            <w:tcW w:w="2509" w:type="dxa"/>
            <w:vMerge w:val="restart"/>
          </w:tcPr>
          <w:p w14:paraId="66E433FF" w14:textId="02B853A6" w:rsidR="00931312" w:rsidRPr="00844C12" w:rsidRDefault="00931312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  <w:r w:rsidRPr="00844C12">
              <w:rPr>
                <w:sz w:val="24"/>
                <w:szCs w:val="24"/>
              </w:rPr>
              <w:t>Карта препятствий</w:t>
            </w:r>
          </w:p>
        </w:tc>
        <w:tc>
          <w:tcPr>
            <w:tcW w:w="3202" w:type="dxa"/>
            <w:vMerge w:val="restart"/>
          </w:tcPr>
          <w:p w14:paraId="5BABAEC7" w14:textId="391F242A" w:rsidR="00931312" w:rsidRPr="00844C12" w:rsidRDefault="00931312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  <w:r w:rsidRPr="00844C12">
              <w:rPr>
                <w:sz w:val="24"/>
                <w:szCs w:val="24"/>
              </w:rPr>
              <w:t>Результат обработки видеоизображения системой обнаружения препятствий.</w:t>
            </w:r>
          </w:p>
        </w:tc>
        <w:tc>
          <w:tcPr>
            <w:tcW w:w="5205" w:type="dxa"/>
          </w:tcPr>
          <w:p w14:paraId="645CECC5" w14:textId="62D68610" w:rsidR="00931312" w:rsidRPr="00844C12" w:rsidRDefault="00931312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  <w:r w:rsidRPr="00844C12">
              <w:rPr>
                <w:sz w:val="24"/>
                <w:szCs w:val="24"/>
              </w:rPr>
              <w:t>Список препятствий - коллекция всех объектов-препятствий, которые были идентифицированы системой и включены в карту.</w:t>
            </w:r>
          </w:p>
        </w:tc>
      </w:tr>
      <w:tr w:rsidR="00931312" w:rsidRPr="00B1517D" w14:paraId="0A06665D" w14:textId="77777777" w:rsidTr="00931312">
        <w:trPr>
          <w:trHeight w:val="820"/>
        </w:trPr>
        <w:tc>
          <w:tcPr>
            <w:tcW w:w="2509" w:type="dxa"/>
            <w:vMerge/>
          </w:tcPr>
          <w:p w14:paraId="1FAE3915" w14:textId="77777777" w:rsidR="00931312" w:rsidRPr="00844C12" w:rsidRDefault="00931312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202" w:type="dxa"/>
            <w:vMerge/>
          </w:tcPr>
          <w:p w14:paraId="79D0A075" w14:textId="77777777" w:rsidR="00931312" w:rsidRPr="00844C12" w:rsidRDefault="00931312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205" w:type="dxa"/>
          </w:tcPr>
          <w:p w14:paraId="53A8B3CB" w14:textId="45299506" w:rsidR="00931312" w:rsidRPr="00844C12" w:rsidRDefault="00931312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  <w:r w:rsidRPr="00844C12">
              <w:rPr>
                <w:sz w:val="24"/>
                <w:szCs w:val="24"/>
              </w:rPr>
              <w:t>Временная метка - отметка времени создания карты, которая позволяет системе управления оценить актуальность содержащихся в ней данных.</w:t>
            </w:r>
          </w:p>
        </w:tc>
      </w:tr>
    </w:tbl>
    <w:p w14:paraId="575CE9D1" w14:textId="77777777" w:rsidR="0009764E" w:rsidRDefault="0009764E"/>
    <w:p w14:paraId="11FCA4F2" w14:textId="77777777" w:rsidR="0009764E" w:rsidRDefault="0009764E"/>
    <w:p w14:paraId="3FC41B3A" w14:textId="77777777" w:rsidR="0009764E" w:rsidRDefault="0009764E"/>
    <w:p w14:paraId="21479E40" w14:textId="1A5E7F8C" w:rsidR="0009764E" w:rsidRDefault="0009764E" w:rsidP="0009764E">
      <w:pPr>
        <w:pStyle w:val="-1"/>
      </w:pPr>
      <w:r>
        <w:lastRenderedPageBreak/>
        <w:t>Продолжение таблицы 4</w:t>
      </w:r>
    </w:p>
    <w:tbl>
      <w:tblPr>
        <w:tblStyle w:val="a5"/>
        <w:tblW w:w="10916" w:type="dxa"/>
        <w:tblInd w:w="-856" w:type="dxa"/>
        <w:tblLook w:val="04A0" w:firstRow="1" w:lastRow="0" w:firstColumn="1" w:lastColumn="0" w:noHBand="0" w:noVBand="1"/>
      </w:tblPr>
      <w:tblGrid>
        <w:gridCol w:w="2509"/>
        <w:gridCol w:w="3202"/>
        <w:gridCol w:w="5205"/>
      </w:tblGrid>
      <w:tr w:rsidR="00931312" w:rsidRPr="00B1517D" w14:paraId="2A9E02F9" w14:textId="77777777" w:rsidTr="00931312">
        <w:trPr>
          <w:trHeight w:val="1234"/>
        </w:trPr>
        <w:tc>
          <w:tcPr>
            <w:tcW w:w="2509" w:type="dxa"/>
            <w:vMerge w:val="restart"/>
          </w:tcPr>
          <w:p w14:paraId="7B3F6331" w14:textId="244ED301" w:rsidR="00931312" w:rsidRPr="00844C12" w:rsidRDefault="00931312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  <w:r w:rsidRPr="00844C12">
              <w:rPr>
                <w:sz w:val="24"/>
                <w:szCs w:val="24"/>
              </w:rPr>
              <w:t>Препятствие</w:t>
            </w:r>
          </w:p>
        </w:tc>
        <w:tc>
          <w:tcPr>
            <w:tcW w:w="3202" w:type="dxa"/>
            <w:vMerge w:val="restart"/>
          </w:tcPr>
          <w:p w14:paraId="49CD5380" w14:textId="2142C592" w:rsidR="00931312" w:rsidRPr="00844C12" w:rsidRDefault="00931312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  <w:r w:rsidRPr="00844C12">
              <w:rPr>
                <w:sz w:val="24"/>
                <w:szCs w:val="24"/>
              </w:rPr>
              <w:t>Цифровое представление объекта реального мира, который был идентифицирован системой как мешающий движению робота.</w:t>
            </w:r>
          </w:p>
        </w:tc>
        <w:tc>
          <w:tcPr>
            <w:tcW w:w="5205" w:type="dxa"/>
          </w:tcPr>
          <w:p w14:paraId="65092359" w14:textId="59B2C7D0" w:rsidR="00931312" w:rsidRPr="00844C12" w:rsidRDefault="00931312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  <w:r w:rsidRPr="00844C12">
              <w:rPr>
                <w:sz w:val="24"/>
                <w:szCs w:val="24"/>
              </w:rPr>
              <w:t>Размер – ширина и высота в пикселях препятствия на видеоизображении.</w:t>
            </w:r>
          </w:p>
        </w:tc>
      </w:tr>
      <w:tr w:rsidR="00931312" w:rsidRPr="00B1517D" w14:paraId="28B73EE7" w14:textId="77777777" w:rsidTr="00931312">
        <w:trPr>
          <w:trHeight w:val="1233"/>
        </w:trPr>
        <w:tc>
          <w:tcPr>
            <w:tcW w:w="2509" w:type="dxa"/>
            <w:vMerge/>
          </w:tcPr>
          <w:p w14:paraId="722AE059" w14:textId="77777777" w:rsidR="00931312" w:rsidRPr="00844C12" w:rsidRDefault="00931312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202" w:type="dxa"/>
            <w:vMerge/>
          </w:tcPr>
          <w:p w14:paraId="71EDAA9E" w14:textId="77777777" w:rsidR="00931312" w:rsidRPr="00844C12" w:rsidRDefault="00931312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205" w:type="dxa"/>
          </w:tcPr>
          <w:p w14:paraId="45B76C01" w14:textId="227515CF" w:rsidR="00931312" w:rsidRPr="00844C12" w:rsidRDefault="00931312" w:rsidP="00C30EBA">
            <w:pPr>
              <w:pStyle w:val="aff1"/>
              <w:spacing w:line="276" w:lineRule="auto"/>
              <w:rPr>
                <w:sz w:val="24"/>
                <w:szCs w:val="24"/>
              </w:rPr>
            </w:pPr>
            <w:r w:rsidRPr="00844C12">
              <w:rPr>
                <w:sz w:val="24"/>
                <w:szCs w:val="24"/>
              </w:rPr>
              <w:t>Местоположение - координаты объекта на видеоизображении, которые определяют его положение в поле зрения робота.</w:t>
            </w:r>
          </w:p>
        </w:tc>
      </w:tr>
      <w:tr w:rsidR="00CF3331" w:rsidRPr="00B1517D" w14:paraId="0116DB15" w14:textId="77777777" w:rsidTr="0097702A">
        <w:trPr>
          <w:trHeight w:val="687"/>
        </w:trPr>
        <w:tc>
          <w:tcPr>
            <w:tcW w:w="2509" w:type="dxa"/>
            <w:vMerge w:val="restart"/>
          </w:tcPr>
          <w:p w14:paraId="0E6E2B3F" w14:textId="7435CFF5" w:rsidR="00CF3331" w:rsidRPr="00844C12" w:rsidRDefault="00CF3331" w:rsidP="00CF3331">
            <w:pPr>
              <w:pStyle w:val="aff1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 технического зрения</w:t>
            </w:r>
          </w:p>
        </w:tc>
        <w:tc>
          <w:tcPr>
            <w:tcW w:w="3202" w:type="dxa"/>
            <w:vMerge w:val="restart"/>
          </w:tcPr>
          <w:p w14:paraId="337DBD12" w14:textId="5411A55B" w:rsidR="00CF3331" w:rsidRPr="00844C12" w:rsidRDefault="00CF3331" w:rsidP="00CF3331">
            <w:pPr>
              <w:pStyle w:val="aff1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Программный комплекс, </w:t>
            </w:r>
            <w:r w:rsidRPr="00CF3331">
              <w:rPr>
                <w:sz w:val="24"/>
                <w:szCs w:val="24"/>
              </w:rPr>
              <w:t>предназначенный для интерпретации видеопотока. Анализирует входящие кадры и формирует на их основе актуальную карту препятствий, определяя наличие и характеристики объектов в зоне видимости.</w:t>
            </w:r>
          </w:p>
        </w:tc>
        <w:tc>
          <w:tcPr>
            <w:tcW w:w="5205" w:type="dxa"/>
          </w:tcPr>
          <w:p w14:paraId="79CB2351" w14:textId="77651B65" w:rsidR="00CF3331" w:rsidRPr="00844C12" w:rsidRDefault="00CF3331" w:rsidP="00CF3331">
            <w:pPr>
              <w:pStyle w:val="aff1"/>
              <w:spacing w:line="276" w:lineRule="auto"/>
              <w:rPr>
                <w:sz w:val="24"/>
                <w:szCs w:val="24"/>
              </w:rPr>
            </w:pPr>
            <w:r w:rsidRPr="00CF3331">
              <w:rPr>
                <w:sz w:val="24"/>
                <w:szCs w:val="24"/>
              </w:rPr>
              <w:t>Алгоритм – тип используемой вычислительной модели (например, нейросеть) для распознавания.</w:t>
            </w:r>
          </w:p>
        </w:tc>
      </w:tr>
      <w:tr w:rsidR="00CF3331" w:rsidRPr="00B1517D" w14:paraId="39A1BAA7" w14:textId="77777777" w:rsidTr="0097702A">
        <w:trPr>
          <w:trHeight w:val="686"/>
        </w:trPr>
        <w:tc>
          <w:tcPr>
            <w:tcW w:w="2509" w:type="dxa"/>
            <w:vMerge/>
          </w:tcPr>
          <w:p w14:paraId="1F5CBBC5" w14:textId="77777777" w:rsidR="00CF3331" w:rsidRPr="00844C12" w:rsidRDefault="00CF3331" w:rsidP="00CF3331">
            <w:pPr>
              <w:pStyle w:val="aff1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202" w:type="dxa"/>
            <w:vMerge/>
          </w:tcPr>
          <w:p w14:paraId="439C4A36" w14:textId="77777777" w:rsidR="00CF3331" w:rsidRPr="00844C12" w:rsidRDefault="00CF3331" w:rsidP="00CF3331">
            <w:pPr>
              <w:pStyle w:val="aff1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205" w:type="dxa"/>
          </w:tcPr>
          <w:p w14:paraId="5DD7C4B2" w14:textId="3DF03094" w:rsidR="00CF3331" w:rsidRPr="00844C12" w:rsidRDefault="00CF3331" w:rsidP="00CF3331">
            <w:pPr>
              <w:pStyle w:val="aff1"/>
              <w:spacing w:line="276" w:lineRule="auto"/>
              <w:rPr>
                <w:sz w:val="24"/>
                <w:szCs w:val="24"/>
              </w:rPr>
            </w:pPr>
            <w:r w:rsidRPr="00CF3331">
              <w:rPr>
                <w:sz w:val="24"/>
                <w:szCs w:val="24"/>
              </w:rPr>
              <w:t>Настройки алгоритма – параметры калибровки (чувствительность, область интереса), управляющие процессом обработки.</w:t>
            </w:r>
          </w:p>
        </w:tc>
      </w:tr>
    </w:tbl>
    <w:p w14:paraId="21ACEBDB" w14:textId="77777777" w:rsidR="00D533B1" w:rsidRPr="00D533B1" w:rsidRDefault="00D533B1" w:rsidP="00D533B1">
      <w:pPr>
        <w:pStyle w:val="1-"/>
      </w:pPr>
    </w:p>
    <w:p w14:paraId="36D689A8" w14:textId="77777777" w:rsidR="0068544E" w:rsidRPr="00D533B1" w:rsidRDefault="0068544E" w:rsidP="00D533B1">
      <w:pPr>
        <w:pStyle w:val="2"/>
      </w:pPr>
      <w:bookmarkStart w:id="26" w:name="_Toc150333609"/>
      <w:bookmarkStart w:id="27" w:name="_Toc216648909"/>
      <w:r w:rsidRPr="00D533B1">
        <w:t>Таблица описания ролей и зависимостей</w:t>
      </w:r>
      <w:bookmarkEnd w:id="26"/>
      <w:bookmarkEnd w:id="27"/>
    </w:p>
    <w:p w14:paraId="5F6BBB89" w14:textId="1C5F9D88" w:rsidR="0068544E" w:rsidRPr="00D533B1" w:rsidRDefault="0068544E" w:rsidP="00D533B1">
      <w:pPr>
        <w:pStyle w:val="1-"/>
      </w:pPr>
      <w:r w:rsidRPr="00D533B1">
        <w:t xml:space="preserve">В таблице </w:t>
      </w:r>
      <w:r w:rsidR="00413790">
        <w:t>5</w:t>
      </w:r>
      <w:r w:rsidRPr="00D533B1">
        <w:t xml:space="preserve"> представлено описание ролей и зависимостей.</w:t>
      </w:r>
    </w:p>
    <w:p w14:paraId="6A0554FF" w14:textId="78205777" w:rsidR="00D31E01" w:rsidRDefault="0068544E" w:rsidP="000964C8">
      <w:pPr>
        <w:pStyle w:val="-1"/>
      </w:pPr>
      <w:r w:rsidRPr="000964C8">
        <w:t>Таблица</w:t>
      </w:r>
      <w:r>
        <w:t xml:space="preserve"> </w:t>
      </w:r>
      <w:r w:rsidR="00EB4320">
        <w:t>5</w:t>
      </w:r>
      <w:r>
        <w:t xml:space="preserve"> </w:t>
      </w:r>
      <w:r w:rsidR="00CA0D50">
        <w:t>–</w:t>
      </w:r>
      <w:r>
        <w:t xml:space="preserve"> </w:t>
      </w:r>
      <w:r w:rsidR="00CA0D50">
        <w:t>О</w:t>
      </w:r>
      <w:r>
        <w:t>писание ролей и зависимостей</w:t>
      </w:r>
    </w:p>
    <w:tbl>
      <w:tblPr>
        <w:tblStyle w:val="a5"/>
        <w:tblW w:w="10915" w:type="dxa"/>
        <w:tblInd w:w="-1139" w:type="dxa"/>
        <w:tblLayout w:type="fixed"/>
        <w:tblLook w:val="06A0" w:firstRow="1" w:lastRow="0" w:firstColumn="1" w:lastColumn="0" w:noHBand="1" w:noVBand="1"/>
      </w:tblPr>
      <w:tblGrid>
        <w:gridCol w:w="2098"/>
        <w:gridCol w:w="1984"/>
        <w:gridCol w:w="1843"/>
        <w:gridCol w:w="1776"/>
        <w:gridCol w:w="3214"/>
      </w:tblGrid>
      <w:tr w:rsidR="00931312" w14:paraId="4FE5BF0C" w14:textId="77777777" w:rsidTr="00844C12">
        <w:trPr>
          <w:trHeight w:val="300"/>
        </w:trPr>
        <w:tc>
          <w:tcPr>
            <w:tcW w:w="2098" w:type="dxa"/>
          </w:tcPr>
          <w:p w14:paraId="699AB0A6" w14:textId="77777777" w:rsidR="00931312" w:rsidRDefault="00931312" w:rsidP="00C30EBA">
            <w:pPr>
              <w:spacing w:line="276" w:lineRule="auto"/>
              <w:rPr>
                <w:sz w:val="28"/>
                <w:szCs w:val="28"/>
              </w:rPr>
            </w:pPr>
            <w:r w:rsidRPr="068DDEA5">
              <w:rPr>
                <w:sz w:val="28"/>
                <w:szCs w:val="28"/>
              </w:rPr>
              <w:t>Роль</w:t>
            </w:r>
            <w:r>
              <w:rPr>
                <w:sz w:val="28"/>
                <w:szCs w:val="28"/>
              </w:rPr>
              <w:t xml:space="preserve"> </w:t>
            </w:r>
            <w:r w:rsidRPr="068DDEA5">
              <w:rPr>
                <w:sz w:val="28"/>
                <w:szCs w:val="28"/>
              </w:rPr>
              <w:t>1</w:t>
            </w:r>
          </w:p>
        </w:tc>
        <w:tc>
          <w:tcPr>
            <w:tcW w:w="1984" w:type="dxa"/>
          </w:tcPr>
          <w:p w14:paraId="6E77AD5D" w14:textId="77777777" w:rsidR="00931312" w:rsidRDefault="00931312" w:rsidP="00C30EBA">
            <w:pPr>
              <w:spacing w:line="276" w:lineRule="auto"/>
              <w:rPr>
                <w:sz w:val="28"/>
                <w:szCs w:val="28"/>
              </w:rPr>
            </w:pPr>
            <w:r w:rsidRPr="068DDEA5">
              <w:rPr>
                <w:sz w:val="28"/>
                <w:szCs w:val="28"/>
              </w:rPr>
              <w:t>Зависимость</w:t>
            </w:r>
          </w:p>
        </w:tc>
        <w:tc>
          <w:tcPr>
            <w:tcW w:w="1843" w:type="dxa"/>
          </w:tcPr>
          <w:p w14:paraId="0042B98E" w14:textId="77777777" w:rsidR="00931312" w:rsidRDefault="00931312" w:rsidP="00C30EBA">
            <w:pPr>
              <w:spacing w:line="276" w:lineRule="auto"/>
              <w:rPr>
                <w:sz w:val="28"/>
                <w:szCs w:val="28"/>
              </w:rPr>
            </w:pPr>
            <w:r w:rsidRPr="068DDEA5">
              <w:rPr>
                <w:sz w:val="28"/>
                <w:szCs w:val="28"/>
              </w:rPr>
              <w:t>Роль</w:t>
            </w:r>
            <w:r>
              <w:rPr>
                <w:sz w:val="28"/>
                <w:szCs w:val="28"/>
              </w:rPr>
              <w:t xml:space="preserve"> </w:t>
            </w:r>
            <w:r w:rsidRPr="068DDEA5">
              <w:rPr>
                <w:sz w:val="28"/>
                <w:szCs w:val="28"/>
              </w:rPr>
              <w:t>2</w:t>
            </w:r>
          </w:p>
        </w:tc>
        <w:tc>
          <w:tcPr>
            <w:tcW w:w="1776" w:type="dxa"/>
          </w:tcPr>
          <w:p w14:paraId="1AD53E4D" w14:textId="77777777" w:rsidR="00931312" w:rsidRDefault="00931312" w:rsidP="00C30EBA">
            <w:pPr>
              <w:spacing w:line="276" w:lineRule="auto"/>
              <w:rPr>
                <w:sz w:val="28"/>
                <w:szCs w:val="28"/>
              </w:rPr>
            </w:pPr>
            <w:r w:rsidRPr="068DDEA5">
              <w:rPr>
                <w:sz w:val="28"/>
                <w:szCs w:val="28"/>
              </w:rPr>
              <w:t>Кратность</w:t>
            </w:r>
          </w:p>
        </w:tc>
        <w:tc>
          <w:tcPr>
            <w:tcW w:w="3214" w:type="dxa"/>
          </w:tcPr>
          <w:p w14:paraId="01C3CEEB" w14:textId="77777777" w:rsidR="00931312" w:rsidRDefault="00931312" w:rsidP="00C30EBA">
            <w:pPr>
              <w:spacing w:line="276" w:lineRule="auto"/>
              <w:rPr>
                <w:sz w:val="28"/>
                <w:szCs w:val="28"/>
              </w:rPr>
            </w:pPr>
            <w:r w:rsidRPr="068DDEA5">
              <w:rPr>
                <w:sz w:val="28"/>
                <w:szCs w:val="28"/>
              </w:rPr>
              <w:t>Значение</w:t>
            </w:r>
          </w:p>
        </w:tc>
      </w:tr>
      <w:tr w:rsidR="00844C12" w14:paraId="30420CBD" w14:textId="77777777" w:rsidTr="00844C12">
        <w:trPr>
          <w:trHeight w:val="300"/>
        </w:trPr>
        <w:tc>
          <w:tcPr>
            <w:tcW w:w="2098" w:type="dxa"/>
          </w:tcPr>
          <w:p w14:paraId="3E3850FD" w14:textId="5B73E96D" w:rsidR="00844C12" w:rsidRPr="00844C12" w:rsidRDefault="00844C12" w:rsidP="00C30EBA">
            <w:pPr>
              <w:spacing w:line="276" w:lineRule="auto"/>
            </w:pPr>
            <w:r w:rsidRPr="00844C12">
              <w:t>Система управления движением</w:t>
            </w:r>
          </w:p>
        </w:tc>
        <w:tc>
          <w:tcPr>
            <w:tcW w:w="1984" w:type="dxa"/>
          </w:tcPr>
          <w:p w14:paraId="1187D028" w14:textId="67A0C4D2" w:rsidR="00844C12" w:rsidRPr="00844C12" w:rsidRDefault="00844C12" w:rsidP="00C30EBA">
            <w:pPr>
              <w:spacing w:line="276" w:lineRule="auto"/>
            </w:pPr>
            <w:r w:rsidRPr="00844C12">
              <w:t>Контролирует</w:t>
            </w:r>
          </w:p>
        </w:tc>
        <w:tc>
          <w:tcPr>
            <w:tcW w:w="1843" w:type="dxa"/>
          </w:tcPr>
          <w:p w14:paraId="224944A2" w14:textId="647CFFF0" w:rsidR="00844C12" w:rsidRPr="00844C12" w:rsidRDefault="00844C12" w:rsidP="00C30EBA">
            <w:pPr>
              <w:spacing w:line="276" w:lineRule="auto"/>
            </w:pPr>
            <w:r w:rsidRPr="00844C12">
              <w:t>Робот</w:t>
            </w:r>
          </w:p>
        </w:tc>
        <w:tc>
          <w:tcPr>
            <w:tcW w:w="1776" w:type="dxa"/>
          </w:tcPr>
          <w:p w14:paraId="6FDAB3DF" w14:textId="6FDF2743" w:rsidR="00844C12" w:rsidRPr="00844C12" w:rsidRDefault="00844C12" w:rsidP="00C30EBA">
            <w:pPr>
              <w:spacing w:line="276" w:lineRule="auto"/>
            </w:pPr>
            <w:r w:rsidRPr="00844C12">
              <w:t>1 - 1</w:t>
            </w:r>
          </w:p>
        </w:tc>
        <w:tc>
          <w:tcPr>
            <w:tcW w:w="3214" w:type="dxa"/>
          </w:tcPr>
          <w:p w14:paraId="3433549E" w14:textId="1B2CA2A6" w:rsidR="00844C12" w:rsidRPr="00844C12" w:rsidRDefault="000964C8" w:rsidP="00C30EBA">
            <w:pPr>
              <w:spacing w:line="276" w:lineRule="auto"/>
            </w:pPr>
            <w:r w:rsidRPr="000964C8">
              <w:t>Задает и регулирует параметры движения робота</w:t>
            </w:r>
            <w:r>
              <w:t xml:space="preserve">, </w:t>
            </w:r>
            <w:r w:rsidRPr="000964C8">
              <w:t>обеспечивая его автономное перемещение и маневрирование.</w:t>
            </w:r>
          </w:p>
        </w:tc>
      </w:tr>
      <w:tr w:rsidR="00844C12" w14:paraId="37414A2F" w14:textId="77777777" w:rsidTr="00844C12">
        <w:trPr>
          <w:trHeight w:val="300"/>
        </w:trPr>
        <w:tc>
          <w:tcPr>
            <w:tcW w:w="2098" w:type="dxa"/>
          </w:tcPr>
          <w:p w14:paraId="1F04047F" w14:textId="0BC2A4C7" w:rsidR="00844C12" w:rsidRPr="00844C12" w:rsidRDefault="00844C12" w:rsidP="00C30EBA">
            <w:pPr>
              <w:spacing w:line="276" w:lineRule="auto"/>
            </w:pPr>
            <w:r w:rsidRPr="00844C12">
              <w:t>Робот</w:t>
            </w:r>
          </w:p>
        </w:tc>
        <w:tc>
          <w:tcPr>
            <w:tcW w:w="1984" w:type="dxa"/>
          </w:tcPr>
          <w:p w14:paraId="782D463D" w14:textId="40CCF5A9" w:rsidR="00844C12" w:rsidRPr="00844C12" w:rsidRDefault="00844C12" w:rsidP="00C30EBA">
            <w:pPr>
              <w:spacing w:line="276" w:lineRule="auto"/>
            </w:pPr>
            <w:r w:rsidRPr="00844C12">
              <w:t>Оснащен</w:t>
            </w:r>
          </w:p>
        </w:tc>
        <w:tc>
          <w:tcPr>
            <w:tcW w:w="1843" w:type="dxa"/>
          </w:tcPr>
          <w:p w14:paraId="7BEC84A6" w14:textId="367C14FE" w:rsidR="00844C12" w:rsidRPr="00844C12" w:rsidRDefault="00844C12" w:rsidP="00C30EBA">
            <w:pPr>
              <w:spacing w:line="276" w:lineRule="auto"/>
            </w:pPr>
            <w:r w:rsidRPr="00844C12">
              <w:t>Камера</w:t>
            </w:r>
          </w:p>
        </w:tc>
        <w:tc>
          <w:tcPr>
            <w:tcW w:w="1776" w:type="dxa"/>
          </w:tcPr>
          <w:p w14:paraId="3BA9C320" w14:textId="0A22C818" w:rsidR="00844C12" w:rsidRPr="00844C12" w:rsidRDefault="00844C12" w:rsidP="00C30EBA">
            <w:pPr>
              <w:spacing w:line="276" w:lineRule="auto"/>
            </w:pPr>
            <w:r w:rsidRPr="00844C12">
              <w:t>1 - 1</w:t>
            </w:r>
          </w:p>
        </w:tc>
        <w:tc>
          <w:tcPr>
            <w:tcW w:w="3214" w:type="dxa"/>
          </w:tcPr>
          <w:p w14:paraId="7AAF6EF9" w14:textId="2DE32366" w:rsidR="00844C12" w:rsidRPr="00844C12" w:rsidRDefault="000964C8" w:rsidP="00C30EBA">
            <w:pPr>
              <w:spacing w:line="276" w:lineRule="auto"/>
            </w:pPr>
            <w:r w:rsidRPr="000964C8">
              <w:t>Физически оборудован камерой, которая является его основным сенсором</w:t>
            </w:r>
            <w:r>
              <w:t>.</w:t>
            </w:r>
          </w:p>
        </w:tc>
      </w:tr>
      <w:tr w:rsidR="00844C12" w14:paraId="125464B4" w14:textId="77777777" w:rsidTr="00844C12">
        <w:trPr>
          <w:trHeight w:val="300"/>
        </w:trPr>
        <w:tc>
          <w:tcPr>
            <w:tcW w:w="2098" w:type="dxa"/>
          </w:tcPr>
          <w:p w14:paraId="26050BD3" w14:textId="363213DB" w:rsidR="00844C12" w:rsidRPr="00844C12" w:rsidRDefault="00844C12" w:rsidP="00C30EBA">
            <w:pPr>
              <w:spacing w:line="276" w:lineRule="auto"/>
            </w:pPr>
            <w:r w:rsidRPr="00844C12">
              <w:t xml:space="preserve">Камера </w:t>
            </w:r>
          </w:p>
        </w:tc>
        <w:tc>
          <w:tcPr>
            <w:tcW w:w="1984" w:type="dxa"/>
          </w:tcPr>
          <w:p w14:paraId="2AA35FF7" w14:textId="051F425F" w:rsidR="00844C12" w:rsidRPr="00844C12" w:rsidRDefault="00844C12" w:rsidP="00C30EBA">
            <w:pPr>
              <w:spacing w:line="276" w:lineRule="auto"/>
            </w:pPr>
            <w:r w:rsidRPr="00844C12">
              <w:t>Создает</w:t>
            </w:r>
          </w:p>
        </w:tc>
        <w:tc>
          <w:tcPr>
            <w:tcW w:w="1843" w:type="dxa"/>
          </w:tcPr>
          <w:p w14:paraId="58A5570D" w14:textId="5B929144" w:rsidR="00844C12" w:rsidRPr="00844C12" w:rsidRDefault="00844C12" w:rsidP="00C30EBA">
            <w:pPr>
              <w:spacing w:line="276" w:lineRule="auto"/>
            </w:pPr>
            <w:r w:rsidRPr="00844C12">
              <w:t>Видеоизображение</w:t>
            </w:r>
          </w:p>
        </w:tc>
        <w:tc>
          <w:tcPr>
            <w:tcW w:w="1776" w:type="dxa"/>
          </w:tcPr>
          <w:p w14:paraId="5A098322" w14:textId="204BC230" w:rsidR="00844C12" w:rsidRPr="008C7723" w:rsidRDefault="00844C12" w:rsidP="00C30EBA">
            <w:pPr>
              <w:spacing w:line="276" w:lineRule="auto"/>
              <w:rPr>
                <w:lang w:val="en-US"/>
              </w:rPr>
            </w:pPr>
            <w:r w:rsidRPr="00844C12">
              <w:t>1 - 1…</w:t>
            </w:r>
            <w:r w:rsidR="008C7723">
              <w:rPr>
                <w:lang w:val="en-US"/>
              </w:rPr>
              <w:t>n</w:t>
            </w:r>
          </w:p>
        </w:tc>
        <w:tc>
          <w:tcPr>
            <w:tcW w:w="3214" w:type="dxa"/>
          </w:tcPr>
          <w:p w14:paraId="39F8A165" w14:textId="4D1F01C6" w:rsidR="00844C12" w:rsidRPr="00844C12" w:rsidRDefault="000964C8" w:rsidP="00C30EBA">
            <w:pPr>
              <w:spacing w:line="276" w:lineRule="auto"/>
            </w:pPr>
            <w:r w:rsidRPr="000964C8">
              <w:t>В процессе своей работы непрерывно генерирует поток цифровых кадров</w:t>
            </w:r>
            <w:r>
              <w:t>.</w:t>
            </w:r>
          </w:p>
        </w:tc>
      </w:tr>
      <w:tr w:rsidR="008C7723" w14:paraId="6FF3180C" w14:textId="77777777" w:rsidTr="00844C12">
        <w:trPr>
          <w:trHeight w:val="300"/>
        </w:trPr>
        <w:tc>
          <w:tcPr>
            <w:tcW w:w="2098" w:type="dxa"/>
          </w:tcPr>
          <w:p w14:paraId="73F0BB96" w14:textId="6844FE66" w:rsidR="008C7723" w:rsidRPr="00844C12" w:rsidRDefault="008C7723" w:rsidP="008C7723">
            <w:pPr>
              <w:spacing w:line="276" w:lineRule="auto"/>
            </w:pPr>
            <w:r w:rsidRPr="00211F2F">
              <w:t>Система технического зрения</w:t>
            </w:r>
          </w:p>
        </w:tc>
        <w:tc>
          <w:tcPr>
            <w:tcW w:w="1984" w:type="dxa"/>
          </w:tcPr>
          <w:p w14:paraId="755954F0" w14:textId="39E0787B" w:rsidR="008C7723" w:rsidRPr="00844C12" w:rsidRDefault="008C7723" w:rsidP="008C7723">
            <w:pPr>
              <w:spacing w:line="276" w:lineRule="auto"/>
            </w:pPr>
            <w:r w:rsidRPr="00211F2F">
              <w:t>Анализирует</w:t>
            </w:r>
          </w:p>
        </w:tc>
        <w:tc>
          <w:tcPr>
            <w:tcW w:w="1843" w:type="dxa"/>
          </w:tcPr>
          <w:p w14:paraId="7F1C674E" w14:textId="737ACFF6" w:rsidR="008C7723" w:rsidRPr="00844C12" w:rsidRDefault="008C7723" w:rsidP="008C7723">
            <w:pPr>
              <w:spacing w:line="276" w:lineRule="auto"/>
            </w:pPr>
            <w:r w:rsidRPr="00211F2F">
              <w:t>Видеоизображение</w:t>
            </w:r>
          </w:p>
        </w:tc>
        <w:tc>
          <w:tcPr>
            <w:tcW w:w="1776" w:type="dxa"/>
          </w:tcPr>
          <w:p w14:paraId="7FB41FBB" w14:textId="31A09FC6" w:rsidR="008C7723" w:rsidRPr="008D536B" w:rsidRDefault="008C7723" w:rsidP="008C7723">
            <w:pPr>
              <w:spacing w:line="276" w:lineRule="auto"/>
              <w:rPr>
                <w:lang w:val="en-US"/>
              </w:rPr>
            </w:pPr>
            <w:r w:rsidRPr="00211F2F">
              <w:t xml:space="preserve">1 </w:t>
            </w:r>
            <w:r w:rsidR="008D536B">
              <w:rPr>
                <w:lang w:val="en-US"/>
              </w:rPr>
              <w:t>-</w:t>
            </w:r>
            <w:r w:rsidRPr="00211F2F">
              <w:t xml:space="preserve"> 1</w:t>
            </w:r>
            <w:r w:rsidR="008D536B">
              <w:t>…</w:t>
            </w:r>
            <w:r w:rsidR="008D536B">
              <w:rPr>
                <w:lang w:val="en-US"/>
              </w:rPr>
              <w:t>n</w:t>
            </w:r>
          </w:p>
        </w:tc>
        <w:tc>
          <w:tcPr>
            <w:tcW w:w="3214" w:type="dxa"/>
          </w:tcPr>
          <w:p w14:paraId="3C3247A3" w14:textId="28425A53" w:rsidR="008C7723" w:rsidRPr="00844C12" w:rsidRDefault="008C7723" w:rsidP="008C7723">
            <w:pPr>
              <w:spacing w:line="276" w:lineRule="auto"/>
            </w:pPr>
            <w:r w:rsidRPr="00211F2F">
              <w:t>Обрабатывает цифровые данные кадра для извлечения информации о присутствии препятствий и их характеристиках.</w:t>
            </w:r>
          </w:p>
        </w:tc>
      </w:tr>
    </w:tbl>
    <w:p w14:paraId="4A59CC0C" w14:textId="77777777" w:rsidR="0009764E" w:rsidRDefault="0009764E"/>
    <w:p w14:paraId="79FD2928" w14:textId="77777777" w:rsidR="0009764E" w:rsidRDefault="0009764E"/>
    <w:p w14:paraId="07354769" w14:textId="77777777" w:rsidR="0009764E" w:rsidRDefault="0009764E"/>
    <w:p w14:paraId="26A289C0" w14:textId="77777777" w:rsidR="0009764E" w:rsidRDefault="0009764E"/>
    <w:p w14:paraId="2DC38E76" w14:textId="2C9B0EF4" w:rsidR="0009764E" w:rsidRDefault="0009764E" w:rsidP="0009764E">
      <w:pPr>
        <w:pStyle w:val="-1"/>
      </w:pPr>
      <w:r>
        <w:lastRenderedPageBreak/>
        <w:t>Продолжение таблицы 5</w:t>
      </w:r>
    </w:p>
    <w:tbl>
      <w:tblPr>
        <w:tblStyle w:val="a5"/>
        <w:tblW w:w="10915" w:type="dxa"/>
        <w:tblInd w:w="-1139" w:type="dxa"/>
        <w:tblLayout w:type="fixed"/>
        <w:tblLook w:val="06A0" w:firstRow="1" w:lastRow="0" w:firstColumn="1" w:lastColumn="0" w:noHBand="1" w:noVBand="1"/>
      </w:tblPr>
      <w:tblGrid>
        <w:gridCol w:w="2098"/>
        <w:gridCol w:w="1984"/>
        <w:gridCol w:w="1843"/>
        <w:gridCol w:w="1776"/>
        <w:gridCol w:w="3214"/>
      </w:tblGrid>
      <w:tr w:rsidR="008C7723" w14:paraId="257DC386" w14:textId="77777777" w:rsidTr="00844C12">
        <w:trPr>
          <w:trHeight w:val="300"/>
        </w:trPr>
        <w:tc>
          <w:tcPr>
            <w:tcW w:w="2098" w:type="dxa"/>
          </w:tcPr>
          <w:p w14:paraId="7521591C" w14:textId="148FF148" w:rsidR="008C7723" w:rsidRPr="00844C12" w:rsidRDefault="008C7723" w:rsidP="008C7723">
            <w:pPr>
              <w:spacing w:line="276" w:lineRule="auto"/>
            </w:pPr>
            <w:r w:rsidRPr="00211F2F">
              <w:t>Система технического зрения</w:t>
            </w:r>
          </w:p>
        </w:tc>
        <w:tc>
          <w:tcPr>
            <w:tcW w:w="1984" w:type="dxa"/>
          </w:tcPr>
          <w:p w14:paraId="1B647EE9" w14:textId="71280370" w:rsidR="008C7723" w:rsidRPr="00844C12" w:rsidRDefault="008C7723" w:rsidP="008C7723">
            <w:pPr>
              <w:spacing w:line="276" w:lineRule="auto"/>
            </w:pPr>
            <w:r w:rsidRPr="00211F2F">
              <w:t>Формирует</w:t>
            </w:r>
          </w:p>
        </w:tc>
        <w:tc>
          <w:tcPr>
            <w:tcW w:w="1843" w:type="dxa"/>
          </w:tcPr>
          <w:p w14:paraId="79656E4F" w14:textId="2718C6F1" w:rsidR="008C7723" w:rsidRPr="00844C12" w:rsidRDefault="008C7723" w:rsidP="008C7723">
            <w:pPr>
              <w:spacing w:line="276" w:lineRule="auto"/>
            </w:pPr>
            <w:r w:rsidRPr="00211F2F">
              <w:t>Карта препятствий</w:t>
            </w:r>
          </w:p>
        </w:tc>
        <w:tc>
          <w:tcPr>
            <w:tcW w:w="1776" w:type="dxa"/>
          </w:tcPr>
          <w:p w14:paraId="4345B958" w14:textId="7C94CAB6" w:rsidR="008C7723" w:rsidRPr="00844C12" w:rsidRDefault="008C7723" w:rsidP="008C7723">
            <w:pPr>
              <w:spacing w:line="276" w:lineRule="auto"/>
            </w:pPr>
            <w:r w:rsidRPr="00211F2F">
              <w:t>1 - 1</w:t>
            </w:r>
          </w:p>
        </w:tc>
        <w:tc>
          <w:tcPr>
            <w:tcW w:w="3214" w:type="dxa"/>
          </w:tcPr>
          <w:p w14:paraId="64E44D7E" w14:textId="7331AD0A" w:rsidR="008C7723" w:rsidRPr="00844C12" w:rsidRDefault="008C7723" w:rsidP="008C7723">
            <w:pPr>
              <w:spacing w:line="276" w:lineRule="auto"/>
            </w:pPr>
            <w:r w:rsidRPr="00211F2F">
              <w:t>Создает и актуализирует структурированное представление обнаруженных объектов на основе результатов анализа видеоданных.</w:t>
            </w:r>
          </w:p>
        </w:tc>
      </w:tr>
      <w:tr w:rsidR="00844C12" w14:paraId="709B3BCE" w14:textId="77777777" w:rsidTr="00844C12">
        <w:trPr>
          <w:trHeight w:val="300"/>
        </w:trPr>
        <w:tc>
          <w:tcPr>
            <w:tcW w:w="2098" w:type="dxa"/>
          </w:tcPr>
          <w:p w14:paraId="2641C694" w14:textId="3D72B95B" w:rsidR="00844C12" w:rsidRPr="00844C12" w:rsidRDefault="00844C12" w:rsidP="00C30EBA">
            <w:pPr>
              <w:spacing w:line="276" w:lineRule="auto"/>
            </w:pPr>
            <w:r w:rsidRPr="00844C12">
              <w:t>Карта препятствий</w:t>
            </w:r>
          </w:p>
        </w:tc>
        <w:tc>
          <w:tcPr>
            <w:tcW w:w="1984" w:type="dxa"/>
          </w:tcPr>
          <w:p w14:paraId="446BF41B" w14:textId="7FC593D9" w:rsidR="00844C12" w:rsidRPr="00844C12" w:rsidRDefault="00844C12" w:rsidP="00C30EBA">
            <w:pPr>
              <w:spacing w:line="276" w:lineRule="auto"/>
            </w:pPr>
            <w:r w:rsidRPr="00844C12">
              <w:t>Содержит</w:t>
            </w:r>
          </w:p>
        </w:tc>
        <w:tc>
          <w:tcPr>
            <w:tcW w:w="1843" w:type="dxa"/>
          </w:tcPr>
          <w:p w14:paraId="7C808F90" w14:textId="1188E892" w:rsidR="00844C12" w:rsidRPr="00844C12" w:rsidRDefault="00844C12" w:rsidP="00C30EBA">
            <w:pPr>
              <w:spacing w:line="276" w:lineRule="auto"/>
            </w:pPr>
            <w:r w:rsidRPr="00844C12">
              <w:t>Препятствие</w:t>
            </w:r>
          </w:p>
        </w:tc>
        <w:tc>
          <w:tcPr>
            <w:tcW w:w="1776" w:type="dxa"/>
          </w:tcPr>
          <w:p w14:paraId="6B108CC2" w14:textId="439E0E2F" w:rsidR="00844C12" w:rsidRPr="00844C12" w:rsidRDefault="00844C12" w:rsidP="00C30EBA">
            <w:pPr>
              <w:spacing w:line="276" w:lineRule="auto"/>
            </w:pPr>
            <w:r w:rsidRPr="00844C12">
              <w:t xml:space="preserve">1 </w:t>
            </w:r>
            <w:r w:rsidR="008C7723">
              <w:t>-</w:t>
            </w:r>
            <w:r w:rsidRPr="00844C12">
              <w:t xml:space="preserve"> 0…</w:t>
            </w:r>
            <w:r w:rsidRPr="00844C12">
              <w:rPr>
                <w:lang w:val="en-US"/>
              </w:rPr>
              <w:t>n</w:t>
            </w:r>
          </w:p>
        </w:tc>
        <w:tc>
          <w:tcPr>
            <w:tcW w:w="3214" w:type="dxa"/>
          </w:tcPr>
          <w:p w14:paraId="74F4DBA5" w14:textId="365C5DDF" w:rsidR="00844C12" w:rsidRPr="00844C12" w:rsidRDefault="000964C8" w:rsidP="00C30EBA">
            <w:pPr>
              <w:spacing w:line="276" w:lineRule="auto"/>
            </w:pPr>
            <w:r w:rsidRPr="000964C8">
              <w:t>Является контейнером для всех выявленных объектов-препятствий</w:t>
            </w:r>
            <w:r>
              <w:t>.</w:t>
            </w:r>
          </w:p>
        </w:tc>
      </w:tr>
      <w:tr w:rsidR="00844C12" w14:paraId="3D242BFC" w14:textId="77777777" w:rsidTr="00844C12">
        <w:trPr>
          <w:trHeight w:val="300"/>
        </w:trPr>
        <w:tc>
          <w:tcPr>
            <w:tcW w:w="2098" w:type="dxa"/>
          </w:tcPr>
          <w:p w14:paraId="0D3DD2A6" w14:textId="350F970A" w:rsidR="00844C12" w:rsidRPr="00844C12" w:rsidRDefault="00844C12" w:rsidP="00C30EBA">
            <w:pPr>
              <w:spacing w:line="276" w:lineRule="auto"/>
            </w:pPr>
            <w:r w:rsidRPr="00844C12">
              <w:t>Система управления движением</w:t>
            </w:r>
          </w:p>
        </w:tc>
        <w:tc>
          <w:tcPr>
            <w:tcW w:w="1984" w:type="dxa"/>
          </w:tcPr>
          <w:p w14:paraId="17C6D77D" w14:textId="3A76EC81" w:rsidR="00844C12" w:rsidRPr="00844C12" w:rsidRDefault="00844C12" w:rsidP="00C30EBA">
            <w:pPr>
              <w:spacing w:line="276" w:lineRule="auto"/>
            </w:pPr>
            <w:r w:rsidRPr="00844C12">
              <w:t>Использует</w:t>
            </w:r>
          </w:p>
        </w:tc>
        <w:tc>
          <w:tcPr>
            <w:tcW w:w="1843" w:type="dxa"/>
          </w:tcPr>
          <w:p w14:paraId="42459E31" w14:textId="77D7AECA" w:rsidR="00844C12" w:rsidRPr="00844C12" w:rsidRDefault="00844C12" w:rsidP="00C30EBA">
            <w:pPr>
              <w:spacing w:line="276" w:lineRule="auto"/>
            </w:pPr>
            <w:r w:rsidRPr="00844C12">
              <w:t>Карта Препятствий</w:t>
            </w:r>
          </w:p>
        </w:tc>
        <w:tc>
          <w:tcPr>
            <w:tcW w:w="1776" w:type="dxa"/>
          </w:tcPr>
          <w:p w14:paraId="03D29818" w14:textId="0ECF3050" w:rsidR="00844C12" w:rsidRPr="008D536B" w:rsidRDefault="00844C12" w:rsidP="00C30EBA">
            <w:pPr>
              <w:spacing w:line="276" w:lineRule="auto"/>
            </w:pPr>
            <w:r w:rsidRPr="00844C12">
              <w:t xml:space="preserve">1 </w:t>
            </w:r>
            <w:r w:rsidR="008D536B">
              <w:t>- 1</w:t>
            </w:r>
          </w:p>
        </w:tc>
        <w:tc>
          <w:tcPr>
            <w:tcW w:w="3214" w:type="dxa"/>
          </w:tcPr>
          <w:p w14:paraId="41217F79" w14:textId="216EAEF6" w:rsidR="00844C12" w:rsidRPr="00844C12" w:rsidRDefault="000964C8" w:rsidP="00C30EBA">
            <w:pPr>
              <w:spacing w:line="276" w:lineRule="auto"/>
            </w:pPr>
            <w:r w:rsidRPr="000964C8">
              <w:t>Активно запрашивает и применяет данные из карты для планирования и немедленной корректировки маршрута</w:t>
            </w:r>
            <w:r>
              <w:t>.</w:t>
            </w:r>
          </w:p>
        </w:tc>
      </w:tr>
    </w:tbl>
    <w:p w14:paraId="4789CD97" w14:textId="77777777" w:rsidR="00931312" w:rsidRDefault="00931312" w:rsidP="00D31E01">
      <w:pPr>
        <w:pStyle w:val="1-"/>
        <w:ind w:firstLine="0"/>
        <w:rPr>
          <w:rFonts w:eastAsia="Times New Roman"/>
          <w:sz w:val="24"/>
          <w:szCs w:val="24"/>
        </w:rPr>
      </w:pPr>
    </w:p>
    <w:p w14:paraId="187205A7" w14:textId="77777777" w:rsidR="00A23C36" w:rsidRPr="00A23C36" w:rsidRDefault="00A23C36" w:rsidP="00A23C36"/>
    <w:p w14:paraId="2F73CFC1" w14:textId="77777777" w:rsidR="00A23C36" w:rsidRPr="00A23C36" w:rsidRDefault="00A23C36" w:rsidP="00A23C36"/>
    <w:p w14:paraId="602E50DF" w14:textId="77777777" w:rsidR="00A23C36" w:rsidRPr="00A23C36" w:rsidRDefault="00A23C36" w:rsidP="00A23C36"/>
    <w:p w14:paraId="3F58972B" w14:textId="77777777" w:rsidR="00A23C36" w:rsidRPr="00A23C36" w:rsidRDefault="00A23C36" w:rsidP="00A23C36"/>
    <w:p w14:paraId="1AEA92F0" w14:textId="211C74FA" w:rsidR="00A23C36" w:rsidRDefault="00A23C36" w:rsidP="00A23C36">
      <w:pPr>
        <w:tabs>
          <w:tab w:val="left" w:pos="1750"/>
        </w:tabs>
      </w:pPr>
      <w:r>
        <w:tab/>
      </w:r>
    </w:p>
    <w:p w14:paraId="5BC063A6" w14:textId="77777777" w:rsidR="00A23C36" w:rsidRDefault="00A23C36">
      <w:r>
        <w:br w:type="page"/>
      </w:r>
    </w:p>
    <w:p w14:paraId="53A2DB6D" w14:textId="77777777" w:rsidR="00A23C36" w:rsidRPr="00A23C36" w:rsidRDefault="00A23C36" w:rsidP="00A23C36">
      <w:pPr>
        <w:pStyle w:val="1"/>
      </w:pPr>
      <w:bookmarkStart w:id="28" w:name="_Toc155114205"/>
      <w:bookmarkStart w:id="29" w:name="_Toc216648910"/>
      <w:r w:rsidRPr="00A23C36">
        <w:lastRenderedPageBreak/>
        <w:t>Моделирование функциональной спецификации ПС</w:t>
      </w:r>
      <w:bookmarkEnd w:id="28"/>
      <w:bookmarkEnd w:id="29"/>
    </w:p>
    <w:p w14:paraId="29C8D045" w14:textId="77777777" w:rsidR="00A23C36" w:rsidRPr="00A23C36" w:rsidRDefault="00A23C36" w:rsidP="00A23C36">
      <w:pPr>
        <w:pStyle w:val="2"/>
      </w:pPr>
      <w:bookmarkStart w:id="30" w:name="_Toc155114206"/>
      <w:bookmarkStart w:id="31" w:name="_Toc216648911"/>
      <w:r w:rsidRPr="00A23C36">
        <w:t>Диаграмма вариантов использования</w:t>
      </w:r>
      <w:bookmarkEnd w:id="30"/>
      <w:bookmarkEnd w:id="31"/>
    </w:p>
    <w:p w14:paraId="17EAC195" w14:textId="77777777" w:rsidR="00A23C36" w:rsidRPr="00775E5A" w:rsidRDefault="00A23C36" w:rsidP="00A23C36">
      <w:pPr>
        <w:pStyle w:val="1-"/>
      </w:pPr>
      <w:r>
        <w:t>На рисунке 2 представлена диаграмма вариантов использования.</w:t>
      </w:r>
    </w:p>
    <w:p w14:paraId="241134CB" w14:textId="3896FB63" w:rsidR="00A23C36" w:rsidRPr="00775E5A" w:rsidRDefault="00991E70" w:rsidP="00A23C36">
      <w:pPr>
        <w:pStyle w:val="-"/>
      </w:pPr>
      <w:r>
        <w:rPr>
          <w:noProof/>
        </w:rPr>
        <w:drawing>
          <wp:inline distT="0" distB="0" distL="0" distR="0" wp14:anchorId="4E4600A3" wp14:editId="61A3C32E">
            <wp:extent cx="5357933" cy="3593990"/>
            <wp:effectExtent l="0" t="0" r="0" b="0"/>
            <wp:docPr id="68615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164" cy="3610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3040C" w14:textId="77777777" w:rsidR="00A23C36" w:rsidRDefault="00A23C36" w:rsidP="00A23C36">
      <w:pPr>
        <w:pStyle w:val="-"/>
      </w:pPr>
      <w:r>
        <w:t>Рисунок 2 – Диаграмма вариантов использования</w:t>
      </w:r>
    </w:p>
    <w:p w14:paraId="315F11F5" w14:textId="77777777" w:rsidR="00A23C36" w:rsidRDefault="00A23C36" w:rsidP="00A23C36">
      <w:pPr>
        <w:pStyle w:val="2"/>
      </w:pPr>
      <w:bookmarkStart w:id="32" w:name="_Toc155114207"/>
      <w:bookmarkStart w:id="33" w:name="_Toc216648912"/>
      <w:r>
        <w:t>Таблица описания актёров системы</w:t>
      </w:r>
      <w:bookmarkEnd w:id="32"/>
      <w:bookmarkEnd w:id="33"/>
    </w:p>
    <w:p w14:paraId="2740B66D" w14:textId="090FC866" w:rsidR="00A23C36" w:rsidRPr="003026F7" w:rsidRDefault="00A23C36" w:rsidP="00A23C36">
      <w:pPr>
        <w:pStyle w:val="1-"/>
      </w:pPr>
      <w:r>
        <w:t xml:space="preserve">В таблице </w:t>
      </w:r>
      <w:r w:rsidR="00EB4320">
        <w:t>6</w:t>
      </w:r>
      <w:r>
        <w:t xml:space="preserve"> представлены описания актёров.</w:t>
      </w:r>
    </w:p>
    <w:p w14:paraId="78A345F1" w14:textId="24ECD44C" w:rsidR="00A23C36" w:rsidRPr="009160E7" w:rsidRDefault="00A23C36" w:rsidP="00A23C36">
      <w:pPr>
        <w:pStyle w:val="-1"/>
      </w:pPr>
      <w:r>
        <w:t xml:space="preserve">Таблица </w:t>
      </w:r>
      <w:r w:rsidR="00EB4320">
        <w:t>6</w:t>
      </w:r>
      <w:r>
        <w:t xml:space="preserve"> – Описания актёров системы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43"/>
        <w:gridCol w:w="6627"/>
      </w:tblGrid>
      <w:tr w:rsidR="00A23C36" w14:paraId="0F63AA41" w14:textId="77777777" w:rsidTr="000D4216">
        <w:tc>
          <w:tcPr>
            <w:tcW w:w="2943" w:type="dxa"/>
            <w:vAlign w:val="center"/>
          </w:tcPr>
          <w:p w14:paraId="2ABF204B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Название</w:t>
            </w:r>
          </w:p>
        </w:tc>
        <w:tc>
          <w:tcPr>
            <w:tcW w:w="6627" w:type="dxa"/>
            <w:vAlign w:val="center"/>
          </w:tcPr>
          <w:p w14:paraId="0146ACE6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Описание</w:t>
            </w:r>
          </w:p>
        </w:tc>
      </w:tr>
      <w:tr w:rsidR="00E201C7" w14:paraId="18C073AA" w14:textId="77777777" w:rsidTr="000D4216">
        <w:tc>
          <w:tcPr>
            <w:tcW w:w="2943" w:type="dxa"/>
          </w:tcPr>
          <w:p w14:paraId="7D874A04" w14:textId="6C434E1C" w:rsidR="00E201C7" w:rsidRDefault="00E201C7" w:rsidP="00E201C7">
            <w:pPr>
              <w:pStyle w:val="aff1"/>
            </w:pPr>
            <w:r w:rsidRPr="00873F61">
              <w:t>Система управления движением</w:t>
            </w:r>
            <w:r w:rsidR="00F614DC">
              <w:t xml:space="preserve"> (СУД)</w:t>
            </w:r>
          </w:p>
        </w:tc>
        <w:tc>
          <w:tcPr>
            <w:tcW w:w="6627" w:type="dxa"/>
          </w:tcPr>
          <w:p w14:paraId="4A2F6EF4" w14:textId="46ABE491" w:rsidR="00E201C7" w:rsidRDefault="00E201C7" w:rsidP="00E201C7">
            <w:pPr>
              <w:pStyle w:val="aff1"/>
            </w:pPr>
            <w:r w:rsidRPr="00E201C7">
              <w:t xml:space="preserve">Программно-аппаратный компонент робота, </w:t>
            </w:r>
            <w:proofErr w:type="spellStart"/>
            <w:r w:rsidRPr="00E201C7">
              <w:t>отвеча-ющий</w:t>
            </w:r>
            <w:proofErr w:type="spellEnd"/>
            <w:r w:rsidRPr="00E201C7">
              <w:t xml:space="preserve"> за планирование и корректировку траектории движения с учетом карты препятствий и поставленных целей.</w:t>
            </w:r>
          </w:p>
        </w:tc>
      </w:tr>
      <w:tr w:rsidR="00E201C7" w14:paraId="330069E9" w14:textId="77777777" w:rsidTr="000D4216">
        <w:tc>
          <w:tcPr>
            <w:tcW w:w="2943" w:type="dxa"/>
          </w:tcPr>
          <w:p w14:paraId="2A21FF40" w14:textId="1173D543" w:rsidR="00E201C7" w:rsidRDefault="00E201C7" w:rsidP="00E201C7">
            <w:pPr>
              <w:pStyle w:val="aff1"/>
            </w:pPr>
            <w:r w:rsidRPr="00873F61">
              <w:t>Камера</w:t>
            </w:r>
            <w:r w:rsidR="00F614DC">
              <w:t xml:space="preserve"> (К)</w:t>
            </w:r>
          </w:p>
        </w:tc>
        <w:tc>
          <w:tcPr>
            <w:tcW w:w="6627" w:type="dxa"/>
          </w:tcPr>
          <w:p w14:paraId="754A0074" w14:textId="5AD00BC6" w:rsidR="00E201C7" w:rsidRDefault="00E201C7" w:rsidP="00E201C7">
            <w:pPr>
              <w:pStyle w:val="aff1"/>
            </w:pPr>
            <w:proofErr w:type="spellStart"/>
            <w:r w:rsidRPr="00E201C7">
              <w:t>Видеосенсор</w:t>
            </w:r>
            <w:proofErr w:type="spellEnd"/>
            <w:r w:rsidRPr="00E201C7">
              <w:t>, установленный на роботе для захвата изображений окружающей среды. Является основным источником данных для системы.</w:t>
            </w:r>
          </w:p>
        </w:tc>
      </w:tr>
      <w:tr w:rsidR="00E201C7" w14:paraId="1DA78BCD" w14:textId="77777777" w:rsidTr="000D4216">
        <w:tc>
          <w:tcPr>
            <w:tcW w:w="2943" w:type="dxa"/>
          </w:tcPr>
          <w:p w14:paraId="31EBEE94" w14:textId="05FE4600" w:rsidR="00E201C7" w:rsidRDefault="00E201C7" w:rsidP="00E201C7">
            <w:pPr>
              <w:pStyle w:val="aff1"/>
            </w:pPr>
            <w:r w:rsidRPr="00873F61">
              <w:t xml:space="preserve">Система </w:t>
            </w:r>
            <w:r w:rsidR="00F614DC">
              <w:t>технического зрения (СТЗ)</w:t>
            </w:r>
          </w:p>
        </w:tc>
        <w:tc>
          <w:tcPr>
            <w:tcW w:w="6627" w:type="dxa"/>
          </w:tcPr>
          <w:p w14:paraId="432C82ED" w14:textId="6400BBAA" w:rsidR="00E201C7" w:rsidRDefault="00E201C7" w:rsidP="00E201C7">
            <w:pPr>
              <w:pStyle w:val="aff1"/>
            </w:pPr>
            <w:proofErr w:type="gramStart"/>
            <w:r w:rsidRPr="00873F61">
              <w:t>Программное средство</w:t>
            </w:r>
            <w:proofErr w:type="gramEnd"/>
            <w:r w:rsidR="00F614DC">
              <w:t xml:space="preserve"> которое о</w:t>
            </w:r>
            <w:r w:rsidRPr="00873F61">
              <w:t>брабатывает данные от</w:t>
            </w:r>
            <w:r>
              <w:t xml:space="preserve"> камеры</w:t>
            </w:r>
            <w:r w:rsidRPr="00873F61">
              <w:t xml:space="preserve">, выполняет </w:t>
            </w:r>
            <w:r>
              <w:t xml:space="preserve">их </w:t>
            </w:r>
            <w:r w:rsidRPr="00873F61">
              <w:t>анализ, оценку</w:t>
            </w:r>
            <w:r>
              <w:t>, поиск препятствий</w:t>
            </w:r>
            <w:r w:rsidRPr="00873F61">
              <w:t xml:space="preserve"> и предоставляет результаты</w:t>
            </w:r>
            <w:r>
              <w:t xml:space="preserve"> в виде карты препятствий</w:t>
            </w:r>
            <w:r w:rsidRPr="00873F61">
              <w:t>.</w:t>
            </w:r>
          </w:p>
        </w:tc>
      </w:tr>
    </w:tbl>
    <w:p w14:paraId="08809FDD" w14:textId="77777777" w:rsidR="00A23C36" w:rsidRPr="009160E7" w:rsidRDefault="00A23C36" w:rsidP="00A23C36">
      <w:pPr>
        <w:rPr>
          <w:rFonts w:eastAsiaTheme="minorEastAsia"/>
          <w:sz w:val="28"/>
          <w:szCs w:val="28"/>
        </w:rPr>
      </w:pPr>
    </w:p>
    <w:p w14:paraId="49818759" w14:textId="77777777" w:rsidR="00A23C36" w:rsidRDefault="00A23C36" w:rsidP="00A23C36">
      <w:pPr>
        <w:pStyle w:val="2"/>
      </w:pPr>
      <w:bookmarkStart w:id="34" w:name="_Toc155114208"/>
      <w:bookmarkStart w:id="35" w:name="_Toc216648913"/>
      <w:r>
        <w:lastRenderedPageBreak/>
        <w:t>Таблицы вариантов использования</w:t>
      </w:r>
      <w:bookmarkEnd w:id="34"/>
      <w:bookmarkEnd w:id="35"/>
    </w:p>
    <w:p w14:paraId="093245AA" w14:textId="1A4C49B9" w:rsidR="00A23C36" w:rsidRPr="003026F7" w:rsidRDefault="00A23C36" w:rsidP="00A23C36">
      <w:pPr>
        <w:pStyle w:val="1-"/>
      </w:pPr>
      <w:r>
        <w:t xml:space="preserve">В таблице </w:t>
      </w:r>
      <w:r w:rsidR="00EB4320">
        <w:t>7</w:t>
      </w:r>
      <w:r>
        <w:t xml:space="preserve"> можно увидеть варианты использования.</w:t>
      </w:r>
    </w:p>
    <w:p w14:paraId="02081399" w14:textId="77777777" w:rsidR="00E11E10" w:rsidRDefault="00E11E10" w:rsidP="00A23C36">
      <w:pPr>
        <w:pStyle w:val="-1"/>
      </w:pPr>
    </w:p>
    <w:p w14:paraId="68A7468C" w14:textId="6B20D048" w:rsidR="00A23C36" w:rsidRPr="009160E7" w:rsidRDefault="00A23C36" w:rsidP="00A23C36">
      <w:pPr>
        <w:pStyle w:val="-1"/>
      </w:pPr>
      <w:r>
        <w:t xml:space="preserve">Таблица </w:t>
      </w:r>
      <w:r w:rsidR="00EB4320">
        <w:t>7</w:t>
      </w:r>
      <w:r>
        <w:t xml:space="preserve"> – Варианты использования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"/>
        <w:gridCol w:w="2268"/>
        <w:gridCol w:w="6768"/>
      </w:tblGrid>
      <w:tr w:rsidR="00A23C36" w14:paraId="4025A3A4" w14:textId="77777777" w:rsidTr="000D4216">
        <w:tc>
          <w:tcPr>
            <w:tcW w:w="534" w:type="dxa"/>
          </w:tcPr>
          <w:p w14:paraId="744A671C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№</w:t>
            </w:r>
          </w:p>
        </w:tc>
        <w:tc>
          <w:tcPr>
            <w:tcW w:w="2268" w:type="dxa"/>
          </w:tcPr>
          <w:p w14:paraId="65629FD8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Имя</w:t>
            </w:r>
          </w:p>
        </w:tc>
        <w:tc>
          <w:tcPr>
            <w:tcW w:w="6768" w:type="dxa"/>
          </w:tcPr>
          <w:p w14:paraId="139B1948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Описание</w:t>
            </w:r>
          </w:p>
        </w:tc>
      </w:tr>
      <w:tr w:rsidR="00A23C36" w14:paraId="52DF2BB8" w14:textId="77777777" w:rsidTr="000D4216">
        <w:tc>
          <w:tcPr>
            <w:tcW w:w="534" w:type="dxa"/>
          </w:tcPr>
          <w:p w14:paraId="7F03A52A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1</w:t>
            </w:r>
          </w:p>
        </w:tc>
        <w:tc>
          <w:tcPr>
            <w:tcW w:w="2268" w:type="dxa"/>
          </w:tcPr>
          <w:p w14:paraId="49E42D40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Название</w:t>
            </w:r>
          </w:p>
        </w:tc>
        <w:tc>
          <w:tcPr>
            <w:tcW w:w="6768" w:type="dxa"/>
          </w:tcPr>
          <w:p w14:paraId="51A8C6CB" w14:textId="5A8DC860" w:rsidR="00A23C36" w:rsidRPr="003026F7" w:rsidRDefault="00A23C36" w:rsidP="000D4216">
            <w:pPr>
              <w:pStyle w:val="aff1"/>
              <w:rPr>
                <w:b/>
                <w:bCs/>
              </w:rPr>
            </w:pPr>
            <w:r w:rsidRPr="00A23C36">
              <w:rPr>
                <w:b/>
                <w:bCs/>
              </w:rPr>
              <w:t>Обнаружить статичное препятствие</w:t>
            </w:r>
          </w:p>
        </w:tc>
      </w:tr>
      <w:tr w:rsidR="00A23C36" w14:paraId="2C16706A" w14:textId="77777777" w:rsidTr="000D4216">
        <w:tc>
          <w:tcPr>
            <w:tcW w:w="534" w:type="dxa"/>
          </w:tcPr>
          <w:p w14:paraId="569D00BE" w14:textId="77777777" w:rsidR="00A23C36" w:rsidRDefault="00A23C36" w:rsidP="000D4216">
            <w:pPr>
              <w:pStyle w:val="aff1"/>
              <w:jc w:val="center"/>
            </w:pPr>
          </w:p>
        </w:tc>
        <w:tc>
          <w:tcPr>
            <w:tcW w:w="2268" w:type="dxa"/>
          </w:tcPr>
          <w:p w14:paraId="60325D20" w14:textId="77777777" w:rsidR="00A23C36" w:rsidRPr="00831C13" w:rsidRDefault="00A23C36" w:rsidP="000D4216">
            <w:pPr>
              <w:pStyle w:val="aff1"/>
              <w:jc w:val="center"/>
            </w:pPr>
            <w:r>
              <w:t>Предусловия</w:t>
            </w:r>
          </w:p>
        </w:tc>
        <w:tc>
          <w:tcPr>
            <w:tcW w:w="6768" w:type="dxa"/>
          </w:tcPr>
          <w:p w14:paraId="072B883E" w14:textId="05E9351A" w:rsidR="00A23C36" w:rsidRDefault="00A23C36" w:rsidP="000D4216">
            <w:pPr>
              <w:pStyle w:val="aff1"/>
            </w:pPr>
            <w:r w:rsidRPr="00A23C36">
              <w:t>Робот находится в режиме автономного движения. Камера активна и передает видеопоток в Систему</w:t>
            </w:r>
            <w:r w:rsidR="00784A22">
              <w:t xml:space="preserve"> технического зрения</w:t>
            </w:r>
            <w:r w:rsidRPr="00A23C36">
              <w:t>.</w:t>
            </w:r>
          </w:p>
        </w:tc>
      </w:tr>
      <w:tr w:rsidR="00A23C36" w14:paraId="7AFC850F" w14:textId="77777777" w:rsidTr="000D4216">
        <w:tc>
          <w:tcPr>
            <w:tcW w:w="534" w:type="dxa"/>
          </w:tcPr>
          <w:p w14:paraId="73E36DB1" w14:textId="77777777" w:rsidR="00A23C36" w:rsidRDefault="00A23C36" w:rsidP="000D4216">
            <w:pPr>
              <w:pStyle w:val="aff1"/>
              <w:jc w:val="center"/>
            </w:pPr>
          </w:p>
        </w:tc>
        <w:tc>
          <w:tcPr>
            <w:tcW w:w="2268" w:type="dxa"/>
          </w:tcPr>
          <w:p w14:paraId="76F421AC" w14:textId="77777777" w:rsidR="00A23C36" w:rsidRDefault="00A23C36" w:rsidP="000D4216">
            <w:pPr>
              <w:pStyle w:val="aff1"/>
              <w:jc w:val="center"/>
            </w:pPr>
            <w:r>
              <w:t>Актёры</w:t>
            </w:r>
          </w:p>
        </w:tc>
        <w:tc>
          <w:tcPr>
            <w:tcW w:w="6768" w:type="dxa"/>
          </w:tcPr>
          <w:p w14:paraId="0EBCC5CA" w14:textId="5C17EFBC" w:rsidR="00A23C36" w:rsidRPr="00E920AD" w:rsidRDefault="00A23C36" w:rsidP="00A23C36">
            <w:pPr>
              <w:pStyle w:val="aff1"/>
            </w:pPr>
            <w:r>
              <w:t>Камера, Система</w:t>
            </w:r>
            <w:r w:rsidR="00F614DC">
              <w:t xml:space="preserve"> технического зрения</w:t>
            </w:r>
            <w:r>
              <w:t>, Система управления движением</w:t>
            </w:r>
          </w:p>
        </w:tc>
      </w:tr>
      <w:tr w:rsidR="00A23C36" w14:paraId="21CF5BA0" w14:textId="77777777" w:rsidTr="000D4216">
        <w:tc>
          <w:tcPr>
            <w:tcW w:w="534" w:type="dxa"/>
          </w:tcPr>
          <w:p w14:paraId="448996DF" w14:textId="77777777" w:rsidR="00A23C36" w:rsidRDefault="00A23C36" w:rsidP="000D4216">
            <w:pPr>
              <w:pStyle w:val="aff1"/>
              <w:jc w:val="center"/>
            </w:pPr>
          </w:p>
        </w:tc>
        <w:tc>
          <w:tcPr>
            <w:tcW w:w="2268" w:type="dxa"/>
          </w:tcPr>
          <w:p w14:paraId="6D6DBDC1" w14:textId="77777777" w:rsidR="00A23C36" w:rsidRDefault="00A23C36" w:rsidP="000D4216">
            <w:pPr>
              <w:pStyle w:val="aff1"/>
              <w:jc w:val="center"/>
            </w:pPr>
            <w:r>
              <w:t>Постусловия</w:t>
            </w:r>
          </w:p>
        </w:tc>
        <w:tc>
          <w:tcPr>
            <w:tcW w:w="6768" w:type="dxa"/>
          </w:tcPr>
          <w:p w14:paraId="26157FAA" w14:textId="7FDD0927" w:rsidR="00A23C36" w:rsidRPr="00A23C36" w:rsidRDefault="00A23C36" w:rsidP="00A23C36">
            <w:pPr>
              <w:rPr>
                <w:rFonts w:eastAsiaTheme="minorEastAsia"/>
                <w:sz w:val="28"/>
                <w:szCs w:val="28"/>
              </w:rPr>
            </w:pPr>
            <w:r w:rsidRPr="00A23C36">
              <w:rPr>
                <w:rFonts w:eastAsiaTheme="minorEastAsia"/>
                <w:sz w:val="28"/>
                <w:szCs w:val="28"/>
              </w:rPr>
              <w:t>Карта препятствий обновлена с информацией о местоположении и размере статичного препятствия и доступна для Системы управления движением.</w:t>
            </w:r>
          </w:p>
        </w:tc>
      </w:tr>
      <w:tr w:rsidR="00A23C36" w14:paraId="58DCD3C5" w14:textId="77777777" w:rsidTr="000D4216">
        <w:tc>
          <w:tcPr>
            <w:tcW w:w="534" w:type="dxa"/>
          </w:tcPr>
          <w:p w14:paraId="2AFACBD0" w14:textId="77777777" w:rsidR="00A23C36" w:rsidRDefault="00A23C36" w:rsidP="000D4216">
            <w:pPr>
              <w:pStyle w:val="aff1"/>
              <w:jc w:val="center"/>
            </w:pPr>
          </w:p>
        </w:tc>
        <w:tc>
          <w:tcPr>
            <w:tcW w:w="2268" w:type="dxa"/>
          </w:tcPr>
          <w:p w14:paraId="7269B75C" w14:textId="77777777" w:rsidR="00A23C36" w:rsidRDefault="00A23C36" w:rsidP="000D4216">
            <w:pPr>
              <w:pStyle w:val="aff1"/>
              <w:jc w:val="center"/>
            </w:pPr>
            <w:r>
              <w:t>Основная задача</w:t>
            </w:r>
          </w:p>
        </w:tc>
        <w:tc>
          <w:tcPr>
            <w:tcW w:w="6768" w:type="dxa"/>
          </w:tcPr>
          <w:p w14:paraId="5CAC4B97" w14:textId="3DEE3C29" w:rsidR="00A23C36" w:rsidRDefault="00A23C36" w:rsidP="000D4216">
            <w:pPr>
              <w:pStyle w:val="aff1"/>
            </w:pPr>
            <w:r w:rsidRPr="00A23C36">
              <w:t>Проанализировать видеоданные для идентификации неподвижного объекта и сформировать его предста</w:t>
            </w:r>
            <w:r>
              <w:t>в</w:t>
            </w:r>
            <w:r w:rsidRPr="00A23C36">
              <w:t>ление на карте для последующей коррекции маршрута.</w:t>
            </w:r>
          </w:p>
        </w:tc>
      </w:tr>
      <w:tr w:rsidR="00A23C36" w14:paraId="3D234B6E" w14:textId="77777777" w:rsidTr="000D4216">
        <w:tc>
          <w:tcPr>
            <w:tcW w:w="534" w:type="dxa"/>
          </w:tcPr>
          <w:p w14:paraId="2AB50655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2</w:t>
            </w:r>
          </w:p>
        </w:tc>
        <w:tc>
          <w:tcPr>
            <w:tcW w:w="2268" w:type="dxa"/>
          </w:tcPr>
          <w:p w14:paraId="7DC0B594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Название</w:t>
            </w:r>
          </w:p>
        </w:tc>
        <w:tc>
          <w:tcPr>
            <w:tcW w:w="6768" w:type="dxa"/>
          </w:tcPr>
          <w:p w14:paraId="6502F2A3" w14:textId="0965F4F6" w:rsidR="00A23C36" w:rsidRPr="003026F7" w:rsidRDefault="00FF3C43" w:rsidP="000D4216">
            <w:pPr>
              <w:pStyle w:val="aff1"/>
              <w:rPr>
                <w:b/>
                <w:bCs/>
              </w:rPr>
            </w:pPr>
            <w:r>
              <w:rPr>
                <w:b/>
                <w:bCs/>
              </w:rPr>
              <w:t>Обнаружить</w:t>
            </w:r>
            <w:r w:rsidRPr="00FF3C43">
              <w:rPr>
                <w:b/>
                <w:bCs/>
              </w:rPr>
              <w:t xml:space="preserve"> динамическое препятствие</w:t>
            </w:r>
          </w:p>
        </w:tc>
      </w:tr>
      <w:tr w:rsidR="00A23C36" w14:paraId="48B41F04" w14:textId="77777777" w:rsidTr="000D4216">
        <w:tc>
          <w:tcPr>
            <w:tcW w:w="534" w:type="dxa"/>
          </w:tcPr>
          <w:p w14:paraId="0E118A3D" w14:textId="77777777" w:rsidR="00A23C36" w:rsidRDefault="00A23C36" w:rsidP="000D4216">
            <w:pPr>
              <w:pStyle w:val="aff1"/>
              <w:jc w:val="center"/>
            </w:pPr>
          </w:p>
        </w:tc>
        <w:tc>
          <w:tcPr>
            <w:tcW w:w="2268" w:type="dxa"/>
          </w:tcPr>
          <w:p w14:paraId="51F10061" w14:textId="77777777" w:rsidR="00A23C36" w:rsidRDefault="00A23C36" w:rsidP="000D4216">
            <w:pPr>
              <w:pStyle w:val="aff1"/>
              <w:jc w:val="center"/>
            </w:pPr>
            <w:r>
              <w:t>Предусловия</w:t>
            </w:r>
          </w:p>
        </w:tc>
        <w:tc>
          <w:tcPr>
            <w:tcW w:w="6768" w:type="dxa"/>
          </w:tcPr>
          <w:p w14:paraId="25A86840" w14:textId="5A6476B6" w:rsidR="00A23C36" w:rsidRDefault="00FF3C43" w:rsidP="000D4216">
            <w:pPr>
              <w:pStyle w:val="aff1"/>
            </w:pPr>
            <w:r w:rsidRPr="00FF3C43">
              <w:t>Робот находится в</w:t>
            </w:r>
            <w:r>
              <w:t xml:space="preserve"> режиме автономного</w:t>
            </w:r>
            <w:r w:rsidRPr="00FF3C43">
              <w:t xml:space="preserve"> движени</w:t>
            </w:r>
            <w:r>
              <w:t>я</w:t>
            </w:r>
            <w:r w:rsidRPr="00FF3C43">
              <w:t xml:space="preserve">. Камера активна и передает </w:t>
            </w:r>
            <w:r>
              <w:t xml:space="preserve">видеопоток </w:t>
            </w:r>
            <w:r w:rsidRPr="00FF3C43">
              <w:t>в Систему</w:t>
            </w:r>
            <w:r w:rsidR="00784A22">
              <w:t xml:space="preserve"> технического зрения</w:t>
            </w:r>
            <w:r w:rsidRPr="00FF3C43">
              <w:t>.</w:t>
            </w:r>
          </w:p>
        </w:tc>
      </w:tr>
      <w:tr w:rsidR="00A23C36" w14:paraId="522A6710" w14:textId="77777777" w:rsidTr="000D4216">
        <w:tc>
          <w:tcPr>
            <w:tcW w:w="534" w:type="dxa"/>
          </w:tcPr>
          <w:p w14:paraId="4116A608" w14:textId="77777777" w:rsidR="00A23C36" w:rsidRDefault="00A23C36" w:rsidP="000D4216">
            <w:pPr>
              <w:pStyle w:val="aff1"/>
              <w:jc w:val="center"/>
            </w:pPr>
          </w:p>
        </w:tc>
        <w:tc>
          <w:tcPr>
            <w:tcW w:w="2268" w:type="dxa"/>
          </w:tcPr>
          <w:p w14:paraId="1CEC68FC" w14:textId="77777777" w:rsidR="00A23C36" w:rsidRDefault="00A23C36" w:rsidP="000D4216">
            <w:pPr>
              <w:pStyle w:val="aff1"/>
              <w:jc w:val="center"/>
            </w:pPr>
            <w:r>
              <w:t>Актёры</w:t>
            </w:r>
          </w:p>
        </w:tc>
        <w:tc>
          <w:tcPr>
            <w:tcW w:w="6768" w:type="dxa"/>
          </w:tcPr>
          <w:p w14:paraId="34844A7D" w14:textId="544DC349" w:rsidR="00A23C36" w:rsidRDefault="00FF3C43" w:rsidP="000D4216">
            <w:pPr>
              <w:pStyle w:val="aff1"/>
            </w:pPr>
            <w:r>
              <w:t>Камера, Система</w:t>
            </w:r>
            <w:r w:rsidR="00F614DC">
              <w:t xml:space="preserve"> технического зрения</w:t>
            </w:r>
            <w:r>
              <w:t>, Система управления движением</w:t>
            </w:r>
          </w:p>
        </w:tc>
      </w:tr>
      <w:tr w:rsidR="00A23C36" w14:paraId="3B44B23F" w14:textId="77777777" w:rsidTr="000D4216">
        <w:tc>
          <w:tcPr>
            <w:tcW w:w="534" w:type="dxa"/>
          </w:tcPr>
          <w:p w14:paraId="3FC0BFDB" w14:textId="77777777" w:rsidR="00A23C36" w:rsidRDefault="00A23C36" w:rsidP="000D4216">
            <w:pPr>
              <w:pStyle w:val="aff1"/>
              <w:jc w:val="center"/>
            </w:pPr>
          </w:p>
        </w:tc>
        <w:tc>
          <w:tcPr>
            <w:tcW w:w="2268" w:type="dxa"/>
          </w:tcPr>
          <w:p w14:paraId="608D15BD" w14:textId="77777777" w:rsidR="00A23C36" w:rsidRDefault="00A23C36" w:rsidP="000D4216">
            <w:pPr>
              <w:pStyle w:val="aff1"/>
              <w:jc w:val="center"/>
            </w:pPr>
            <w:r>
              <w:t>Постусловия</w:t>
            </w:r>
          </w:p>
        </w:tc>
        <w:tc>
          <w:tcPr>
            <w:tcW w:w="6768" w:type="dxa"/>
          </w:tcPr>
          <w:p w14:paraId="1F87E40E" w14:textId="070D1BD8" w:rsidR="00A23C36" w:rsidRDefault="00FF3C43" w:rsidP="000D4216">
            <w:pPr>
              <w:pStyle w:val="aff1"/>
            </w:pPr>
            <w:r w:rsidRPr="00FF3C43">
              <w:t>Карта препятствий обновлена с информацией о местоположении, скорости и прогнозируемой траектории динамического препятствия.</w:t>
            </w:r>
          </w:p>
        </w:tc>
      </w:tr>
      <w:tr w:rsidR="00A23C36" w14:paraId="163BDF59" w14:textId="77777777" w:rsidTr="000D4216">
        <w:tc>
          <w:tcPr>
            <w:tcW w:w="534" w:type="dxa"/>
          </w:tcPr>
          <w:p w14:paraId="5576E776" w14:textId="77777777" w:rsidR="00A23C36" w:rsidRDefault="00A23C36" w:rsidP="000D4216">
            <w:pPr>
              <w:pStyle w:val="aff1"/>
              <w:jc w:val="center"/>
            </w:pPr>
          </w:p>
        </w:tc>
        <w:tc>
          <w:tcPr>
            <w:tcW w:w="2268" w:type="dxa"/>
          </w:tcPr>
          <w:p w14:paraId="4D9A8C22" w14:textId="77777777" w:rsidR="00A23C36" w:rsidRDefault="00A23C36" w:rsidP="000D4216">
            <w:pPr>
              <w:pStyle w:val="aff1"/>
              <w:jc w:val="center"/>
            </w:pPr>
            <w:r>
              <w:t>Основная задача</w:t>
            </w:r>
          </w:p>
        </w:tc>
        <w:tc>
          <w:tcPr>
            <w:tcW w:w="6768" w:type="dxa"/>
          </w:tcPr>
          <w:p w14:paraId="3CFECE44" w14:textId="21B97A97" w:rsidR="00A23C36" w:rsidRDefault="00FF3C43" w:rsidP="000D4216">
            <w:pPr>
              <w:pStyle w:val="aff1"/>
            </w:pPr>
            <w:r w:rsidRPr="00A23C36">
              <w:t xml:space="preserve">Проанализировать видеоданные для идентификации </w:t>
            </w:r>
            <w:r>
              <w:t>движущегося</w:t>
            </w:r>
            <w:r w:rsidRPr="00A23C36">
              <w:t xml:space="preserve"> объекта </w:t>
            </w:r>
            <w:r>
              <w:t>и спрогнозировать его траекторию для предотвращения столкновения.</w:t>
            </w:r>
          </w:p>
        </w:tc>
      </w:tr>
      <w:tr w:rsidR="00A23C36" w14:paraId="53611746" w14:textId="77777777" w:rsidTr="000D4216">
        <w:tc>
          <w:tcPr>
            <w:tcW w:w="534" w:type="dxa"/>
          </w:tcPr>
          <w:p w14:paraId="11F4083E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3</w:t>
            </w:r>
          </w:p>
        </w:tc>
        <w:tc>
          <w:tcPr>
            <w:tcW w:w="2268" w:type="dxa"/>
          </w:tcPr>
          <w:p w14:paraId="59ECDAC2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Название</w:t>
            </w:r>
          </w:p>
        </w:tc>
        <w:tc>
          <w:tcPr>
            <w:tcW w:w="6768" w:type="dxa"/>
          </w:tcPr>
          <w:p w14:paraId="6E913311" w14:textId="42167E0A" w:rsidR="00A23C36" w:rsidRPr="003026F7" w:rsidRDefault="007B24A8" w:rsidP="000D4216">
            <w:pPr>
              <w:pStyle w:val="aff1"/>
              <w:rPr>
                <w:b/>
                <w:bCs/>
              </w:rPr>
            </w:pPr>
            <w:r w:rsidRPr="007B24A8">
              <w:rPr>
                <w:b/>
                <w:bCs/>
              </w:rPr>
              <w:t>Оценить проходимость маршрута</w:t>
            </w:r>
          </w:p>
        </w:tc>
      </w:tr>
      <w:tr w:rsidR="00A23C36" w14:paraId="51F93747" w14:textId="77777777" w:rsidTr="000D4216">
        <w:tc>
          <w:tcPr>
            <w:tcW w:w="534" w:type="dxa"/>
          </w:tcPr>
          <w:p w14:paraId="4EC6BB42" w14:textId="77777777" w:rsidR="00A23C36" w:rsidRDefault="00A23C36" w:rsidP="000D4216">
            <w:pPr>
              <w:pStyle w:val="aff1"/>
              <w:jc w:val="center"/>
            </w:pPr>
          </w:p>
        </w:tc>
        <w:tc>
          <w:tcPr>
            <w:tcW w:w="2268" w:type="dxa"/>
          </w:tcPr>
          <w:p w14:paraId="390AC338" w14:textId="77777777" w:rsidR="00A23C36" w:rsidRDefault="00A23C36" w:rsidP="000D4216">
            <w:pPr>
              <w:pStyle w:val="aff1"/>
              <w:jc w:val="center"/>
            </w:pPr>
            <w:r>
              <w:t>Предусловия</w:t>
            </w:r>
          </w:p>
        </w:tc>
        <w:tc>
          <w:tcPr>
            <w:tcW w:w="6768" w:type="dxa"/>
          </w:tcPr>
          <w:p w14:paraId="6CF018ED" w14:textId="12AA21CA" w:rsidR="00A23C36" w:rsidRDefault="00DC42EA" w:rsidP="000D4216">
            <w:pPr>
              <w:pStyle w:val="aff1"/>
            </w:pPr>
            <w:r w:rsidRPr="00DC42EA">
              <w:t>Системе</w:t>
            </w:r>
            <w:r w:rsidR="00784A22">
              <w:t xml:space="preserve"> технического зрения</w:t>
            </w:r>
            <w:r w:rsidRPr="00DC42EA">
              <w:t xml:space="preserve"> известны габариты робота, Робот находится в состоянии покоя или завершил маневр смены курса. Камера ориентирована по ходу движения.</w:t>
            </w:r>
          </w:p>
        </w:tc>
      </w:tr>
      <w:tr w:rsidR="00A23C36" w14:paraId="001926D8" w14:textId="77777777" w:rsidTr="000D4216">
        <w:tc>
          <w:tcPr>
            <w:tcW w:w="534" w:type="dxa"/>
          </w:tcPr>
          <w:p w14:paraId="60CA904F" w14:textId="77777777" w:rsidR="00A23C36" w:rsidRDefault="00A23C36" w:rsidP="000D4216">
            <w:pPr>
              <w:pStyle w:val="aff1"/>
              <w:jc w:val="center"/>
            </w:pPr>
          </w:p>
        </w:tc>
        <w:tc>
          <w:tcPr>
            <w:tcW w:w="2268" w:type="dxa"/>
          </w:tcPr>
          <w:p w14:paraId="560F07A8" w14:textId="77777777" w:rsidR="00A23C36" w:rsidRDefault="00A23C36" w:rsidP="000D4216">
            <w:pPr>
              <w:pStyle w:val="aff1"/>
              <w:jc w:val="center"/>
            </w:pPr>
            <w:r>
              <w:t>Актёры</w:t>
            </w:r>
          </w:p>
        </w:tc>
        <w:tc>
          <w:tcPr>
            <w:tcW w:w="6768" w:type="dxa"/>
          </w:tcPr>
          <w:p w14:paraId="19A59385" w14:textId="30B3A06C" w:rsidR="00A23C36" w:rsidRDefault="007B24A8" w:rsidP="000D4216">
            <w:pPr>
              <w:pStyle w:val="aff1"/>
            </w:pPr>
            <w:r>
              <w:t>Камера, Система</w:t>
            </w:r>
            <w:r w:rsidR="00F614DC">
              <w:t xml:space="preserve"> технического зрения</w:t>
            </w:r>
            <w:r>
              <w:t>, Система управления движением</w:t>
            </w:r>
          </w:p>
        </w:tc>
      </w:tr>
      <w:tr w:rsidR="00A23C36" w14:paraId="322AACDC" w14:textId="77777777" w:rsidTr="000D4216">
        <w:tc>
          <w:tcPr>
            <w:tcW w:w="534" w:type="dxa"/>
          </w:tcPr>
          <w:p w14:paraId="5FF3D18E" w14:textId="77777777" w:rsidR="00A23C36" w:rsidRDefault="00A23C36" w:rsidP="000D4216">
            <w:pPr>
              <w:pStyle w:val="aff1"/>
              <w:jc w:val="center"/>
            </w:pPr>
          </w:p>
        </w:tc>
        <w:tc>
          <w:tcPr>
            <w:tcW w:w="2268" w:type="dxa"/>
          </w:tcPr>
          <w:p w14:paraId="27BB316B" w14:textId="77777777" w:rsidR="00A23C36" w:rsidRDefault="00A23C36" w:rsidP="000D4216">
            <w:pPr>
              <w:pStyle w:val="aff1"/>
              <w:jc w:val="center"/>
            </w:pPr>
            <w:r>
              <w:t>Постусловия</w:t>
            </w:r>
          </w:p>
        </w:tc>
        <w:tc>
          <w:tcPr>
            <w:tcW w:w="6768" w:type="dxa"/>
          </w:tcPr>
          <w:p w14:paraId="5363AE83" w14:textId="1C589716" w:rsidR="00A23C36" w:rsidRDefault="00DC42EA" w:rsidP="000D4216">
            <w:pPr>
              <w:pStyle w:val="aff1"/>
            </w:pPr>
            <w:r w:rsidRPr="00DC42EA">
              <w:t>СУД получила актуальный статус безопасности зоны перед роботом.</w:t>
            </w:r>
          </w:p>
        </w:tc>
      </w:tr>
      <w:tr w:rsidR="00A23C36" w14:paraId="62FF1A11" w14:textId="77777777" w:rsidTr="000D4216">
        <w:tc>
          <w:tcPr>
            <w:tcW w:w="534" w:type="dxa"/>
          </w:tcPr>
          <w:p w14:paraId="2A364286" w14:textId="77777777" w:rsidR="00A23C36" w:rsidRDefault="00A23C36" w:rsidP="000D4216">
            <w:pPr>
              <w:pStyle w:val="aff1"/>
              <w:jc w:val="center"/>
            </w:pPr>
          </w:p>
        </w:tc>
        <w:tc>
          <w:tcPr>
            <w:tcW w:w="2268" w:type="dxa"/>
          </w:tcPr>
          <w:p w14:paraId="7EA2D6E8" w14:textId="77777777" w:rsidR="00A23C36" w:rsidRDefault="00A23C36" w:rsidP="000D4216">
            <w:pPr>
              <w:pStyle w:val="aff1"/>
              <w:jc w:val="center"/>
            </w:pPr>
            <w:r>
              <w:t>Основная задача</w:t>
            </w:r>
          </w:p>
        </w:tc>
        <w:tc>
          <w:tcPr>
            <w:tcW w:w="6768" w:type="dxa"/>
          </w:tcPr>
          <w:p w14:paraId="481B8661" w14:textId="7BEDC3BD" w:rsidR="00A23C36" w:rsidRDefault="007B24A8" w:rsidP="000D4216">
            <w:pPr>
              <w:pStyle w:val="aff1"/>
            </w:pPr>
            <w:r>
              <w:t>Получить</w:t>
            </w:r>
            <w:r w:rsidRPr="007B24A8">
              <w:t xml:space="preserve"> </w:t>
            </w:r>
            <w:r w:rsidR="00741CE2">
              <w:t>вероятность проезда робота</w:t>
            </w:r>
            <w:r w:rsidR="002F15A9">
              <w:t xml:space="preserve"> по определенной траектории.</w:t>
            </w:r>
          </w:p>
        </w:tc>
      </w:tr>
    </w:tbl>
    <w:p w14:paraId="242FD4A4" w14:textId="77777777" w:rsidR="00A23C36" w:rsidRDefault="00A23C36" w:rsidP="00A23C36">
      <w:pPr>
        <w:pStyle w:val="1-"/>
      </w:pPr>
    </w:p>
    <w:p w14:paraId="59FD5B89" w14:textId="77777777" w:rsidR="00A23C36" w:rsidRDefault="00A23C36" w:rsidP="00A23C36">
      <w:pPr>
        <w:pStyle w:val="2"/>
      </w:pPr>
      <w:bookmarkStart w:id="36" w:name="_Toc155114209"/>
      <w:bookmarkStart w:id="37" w:name="_Toc216648914"/>
      <w:r w:rsidRPr="00340F67">
        <w:lastRenderedPageBreak/>
        <w:t>Таблицы с детальными описаниями вариантов использования</w:t>
      </w:r>
      <w:bookmarkEnd w:id="36"/>
      <w:bookmarkEnd w:id="37"/>
    </w:p>
    <w:p w14:paraId="67AD8D4E" w14:textId="7FE35A9D" w:rsidR="00A23C36" w:rsidRPr="003026F7" w:rsidRDefault="00A23C36" w:rsidP="00A23C36">
      <w:pPr>
        <w:pStyle w:val="1-"/>
      </w:pPr>
      <w:r>
        <w:t xml:space="preserve">В таблице </w:t>
      </w:r>
      <w:r w:rsidR="00EB4320">
        <w:t>8</w:t>
      </w:r>
      <w:r>
        <w:t xml:space="preserve"> приведено детальное описание вариантов использования.</w:t>
      </w:r>
    </w:p>
    <w:p w14:paraId="606CFA33" w14:textId="77777777" w:rsidR="00784A22" w:rsidRDefault="00784A22" w:rsidP="00E11E10">
      <w:pPr>
        <w:pStyle w:val="-1"/>
      </w:pPr>
    </w:p>
    <w:p w14:paraId="0812D0D1" w14:textId="4485E9F3" w:rsidR="00A23C36" w:rsidRPr="009160E7" w:rsidRDefault="00A23C36" w:rsidP="00E11E10">
      <w:pPr>
        <w:pStyle w:val="-1"/>
      </w:pPr>
      <w:r>
        <w:t xml:space="preserve">Таблица </w:t>
      </w:r>
      <w:r w:rsidR="00413790">
        <w:t>8</w:t>
      </w:r>
      <w:r>
        <w:t xml:space="preserve"> – Детальные описания </w:t>
      </w:r>
      <w:r w:rsidRPr="00E11E10">
        <w:t>вариантов</w:t>
      </w:r>
      <w:r>
        <w:t xml:space="preserve"> использования</w:t>
      </w:r>
    </w:p>
    <w:tbl>
      <w:tblPr>
        <w:tblStyle w:val="a5"/>
        <w:tblW w:w="10194" w:type="dxa"/>
        <w:tblInd w:w="-743" w:type="dxa"/>
        <w:tblLook w:val="04A0" w:firstRow="1" w:lastRow="0" w:firstColumn="1" w:lastColumn="0" w:noHBand="0" w:noVBand="1"/>
      </w:tblPr>
      <w:tblGrid>
        <w:gridCol w:w="669"/>
        <w:gridCol w:w="2539"/>
        <w:gridCol w:w="6986"/>
      </w:tblGrid>
      <w:tr w:rsidR="00A23C36" w14:paraId="2EA5DEBF" w14:textId="77777777" w:rsidTr="0065461F">
        <w:trPr>
          <w:trHeight w:val="327"/>
        </w:trPr>
        <w:tc>
          <w:tcPr>
            <w:tcW w:w="669" w:type="dxa"/>
          </w:tcPr>
          <w:p w14:paraId="54E18F7B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1</w:t>
            </w:r>
          </w:p>
        </w:tc>
        <w:tc>
          <w:tcPr>
            <w:tcW w:w="2539" w:type="dxa"/>
          </w:tcPr>
          <w:p w14:paraId="6C4A4C4E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Название</w:t>
            </w:r>
          </w:p>
        </w:tc>
        <w:tc>
          <w:tcPr>
            <w:tcW w:w="6986" w:type="dxa"/>
          </w:tcPr>
          <w:p w14:paraId="795E3861" w14:textId="651CA65E" w:rsidR="00A23C36" w:rsidRPr="003026F7" w:rsidRDefault="006D521F" w:rsidP="000D4216">
            <w:pPr>
              <w:pStyle w:val="aff1"/>
              <w:rPr>
                <w:b/>
                <w:bCs/>
              </w:rPr>
            </w:pPr>
            <w:r w:rsidRPr="006D521F">
              <w:rPr>
                <w:b/>
                <w:bCs/>
              </w:rPr>
              <w:t>Обнаружить статичное препятствие</w:t>
            </w:r>
          </w:p>
        </w:tc>
      </w:tr>
      <w:tr w:rsidR="00A23C36" w14:paraId="06C3D9E0" w14:textId="77777777" w:rsidTr="0065461F">
        <w:trPr>
          <w:trHeight w:val="982"/>
        </w:trPr>
        <w:tc>
          <w:tcPr>
            <w:tcW w:w="669" w:type="dxa"/>
          </w:tcPr>
          <w:p w14:paraId="2C5F0274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53EDF767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Описание</w:t>
            </w:r>
          </w:p>
        </w:tc>
        <w:tc>
          <w:tcPr>
            <w:tcW w:w="6986" w:type="dxa"/>
          </w:tcPr>
          <w:p w14:paraId="6B390D65" w14:textId="34D908DC" w:rsidR="00A23C36" w:rsidRDefault="00633FF7" w:rsidP="000D4216">
            <w:pPr>
              <w:pStyle w:val="aff1"/>
            </w:pPr>
            <w:r w:rsidRPr="00633FF7">
              <w:t>С</w:t>
            </w:r>
            <w:r w:rsidR="00784A22">
              <w:t>ТЗ</w:t>
            </w:r>
            <w:r w:rsidRPr="00633FF7">
              <w:t xml:space="preserve"> анализирует видеопоток с камеры для идентификации неподвижных объектов, определяя их координаты </w:t>
            </w:r>
            <w:r>
              <w:t>в поле зрения.</w:t>
            </w:r>
          </w:p>
        </w:tc>
      </w:tr>
      <w:tr w:rsidR="00A23C36" w14:paraId="27DD40B2" w14:textId="77777777" w:rsidTr="0065461F">
        <w:trPr>
          <w:trHeight w:val="1066"/>
        </w:trPr>
        <w:tc>
          <w:tcPr>
            <w:tcW w:w="669" w:type="dxa"/>
          </w:tcPr>
          <w:p w14:paraId="228A155B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266219A1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Цель</w:t>
            </w:r>
          </w:p>
        </w:tc>
        <w:tc>
          <w:tcPr>
            <w:tcW w:w="6986" w:type="dxa"/>
          </w:tcPr>
          <w:p w14:paraId="1C7DF99A" w14:textId="2A060770" w:rsidR="00633FF7" w:rsidRDefault="00633FF7" w:rsidP="000D4216">
            <w:pPr>
              <w:pStyle w:val="aff1"/>
            </w:pPr>
            <w:r w:rsidRPr="00633FF7">
              <w:t>Обеспечить С</w:t>
            </w:r>
            <w:r w:rsidR="00784A22">
              <w:t>УД</w:t>
            </w:r>
            <w:r w:rsidRPr="00633FF7">
              <w:t xml:space="preserve"> актуальной и точной информацией о расположении статичных препятствий на пути робота</w:t>
            </w:r>
            <w:r>
              <w:t xml:space="preserve"> в данный момент времени.</w:t>
            </w:r>
          </w:p>
        </w:tc>
      </w:tr>
      <w:tr w:rsidR="00A23C36" w14:paraId="0C97CAA6" w14:textId="77777777" w:rsidTr="0065461F">
        <w:trPr>
          <w:trHeight w:val="327"/>
        </w:trPr>
        <w:tc>
          <w:tcPr>
            <w:tcW w:w="669" w:type="dxa"/>
          </w:tcPr>
          <w:p w14:paraId="6E07A588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36664D70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Актёры</w:t>
            </w:r>
          </w:p>
        </w:tc>
        <w:tc>
          <w:tcPr>
            <w:tcW w:w="6986" w:type="dxa"/>
          </w:tcPr>
          <w:p w14:paraId="0DB5A56C" w14:textId="77777777" w:rsidR="00A23C36" w:rsidRDefault="00A23C36" w:rsidP="000D4216">
            <w:pPr>
              <w:pStyle w:val="aff1"/>
            </w:pPr>
          </w:p>
        </w:tc>
      </w:tr>
      <w:tr w:rsidR="00A23C36" w14:paraId="3E3094A3" w14:textId="77777777" w:rsidTr="0065461F">
        <w:trPr>
          <w:trHeight w:val="327"/>
        </w:trPr>
        <w:tc>
          <w:tcPr>
            <w:tcW w:w="669" w:type="dxa"/>
          </w:tcPr>
          <w:p w14:paraId="3645EE70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33D91801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1</w:t>
            </w:r>
          </w:p>
        </w:tc>
        <w:tc>
          <w:tcPr>
            <w:tcW w:w="6986" w:type="dxa"/>
          </w:tcPr>
          <w:p w14:paraId="2A7AA59F" w14:textId="7A74DBB3" w:rsidR="00A23C36" w:rsidRDefault="006D521F" w:rsidP="000D4216">
            <w:pPr>
              <w:pStyle w:val="aff1"/>
            </w:pPr>
            <w:r>
              <w:t xml:space="preserve">Инициатор – </w:t>
            </w:r>
            <w:r w:rsidR="00784A22">
              <w:t>Система технического зрения СТЗ</w:t>
            </w:r>
          </w:p>
        </w:tc>
      </w:tr>
      <w:tr w:rsidR="00A23C36" w14:paraId="1485DC5A" w14:textId="77777777" w:rsidTr="0065461F">
        <w:trPr>
          <w:trHeight w:val="327"/>
        </w:trPr>
        <w:tc>
          <w:tcPr>
            <w:tcW w:w="669" w:type="dxa"/>
          </w:tcPr>
          <w:p w14:paraId="68C2FCD1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1B69C255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2</w:t>
            </w:r>
          </w:p>
        </w:tc>
        <w:tc>
          <w:tcPr>
            <w:tcW w:w="6986" w:type="dxa"/>
          </w:tcPr>
          <w:p w14:paraId="4350F9A4" w14:textId="1D69953F" w:rsidR="00A23C36" w:rsidRDefault="006D521F" w:rsidP="000D4216">
            <w:pPr>
              <w:pStyle w:val="aff1"/>
            </w:pPr>
            <w:r>
              <w:t xml:space="preserve">Участник – </w:t>
            </w:r>
            <w:r w:rsidR="00784A22">
              <w:t>Камера К</w:t>
            </w:r>
          </w:p>
        </w:tc>
      </w:tr>
      <w:tr w:rsidR="00A23C36" w14:paraId="31B7103E" w14:textId="77777777" w:rsidTr="0065461F">
        <w:trPr>
          <w:trHeight w:val="327"/>
        </w:trPr>
        <w:tc>
          <w:tcPr>
            <w:tcW w:w="669" w:type="dxa"/>
          </w:tcPr>
          <w:p w14:paraId="6E631F04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6BA9D0BD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6986" w:type="dxa"/>
          </w:tcPr>
          <w:p w14:paraId="6CB9DF43" w14:textId="147548D7" w:rsidR="00A23C36" w:rsidRDefault="006D521F" w:rsidP="000D4216">
            <w:pPr>
              <w:pStyle w:val="aff1"/>
            </w:pPr>
            <w:r>
              <w:t xml:space="preserve">Участник – Система </w:t>
            </w:r>
            <w:r w:rsidR="00633FF7">
              <w:t>управления движением СУД</w:t>
            </w:r>
          </w:p>
        </w:tc>
      </w:tr>
      <w:tr w:rsidR="00A23C36" w14:paraId="0641D2B1" w14:textId="77777777" w:rsidTr="0065461F">
        <w:trPr>
          <w:trHeight w:val="654"/>
        </w:trPr>
        <w:tc>
          <w:tcPr>
            <w:tcW w:w="669" w:type="dxa"/>
          </w:tcPr>
          <w:p w14:paraId="572C91F2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63E7C881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Предусловия</w:t>
            </w:r>
          </w:p>
        </w:tc>
        <w:tc>
          <w:tcPr>
            <w:tcW w:w="6986" w:type="dxa"/>
          </w:tcPr>
          <w:p w14:paraId="4E03E3AA" w14:textId="448AAC10" w:rsidR="00A23C36" w:rsidRDefault="00633FF7" w:rsidP="000D4216">
            <w:pPr>
              <w:pStyle w:val="aff1"/>
            </w:pPr>
            <w:r w:rsidRPr="00633FF7">
              <w:t xml:space="preserve">Робот находится в режиме автономного движения. </w:t>
            </w:r>
            <w:r w:rsidR="00784A22" w:rsidRPr="00784A22">
              <w:t>Камера включена и готова к захвату изображений.</w:t>
            </w:r>
          </w:p>
        </w:tc>
      </w:tr>
      <w:tr w:rsidR="00A23C36" w14:paraId="78092075" w14:textId="77777777" w:rsidTr="0065461F">
        <w:trPr>
          <w:trHeight w:val="982"/>
        </w:trPr>
        <w:tc>
          <w:tcPr>
            <w:tcW w:w="669" w:type="dxa"/>
          </w:tcPr>
          <w:p w14:paraId="263C934A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7CEB4031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Постусловия</w:t>
            </w:r>
          </w:p>
        </w:tc>
        <w:tc>
          <w:tcPr>
            <w:tcW w:w="6986" w:type="dxa"/>
          </w:tcPr>
          <w:p w14:paraId="680A8E7C" w14:textId="5CF588E1" w:rsidR="00A23C36" w:rsidRDefault="00633FF7" w:rsidP="000D4216">
            <w:pPr>
              <w:pStyle w:val="aff1"/>
            </w:pPr>
            <w:r w:rsidRPr="00A23C36">
              <w:t>Карта препятствий обновлена с информацией о местоположении и размере статичного препятствия и доступна для С</w:t>
            </w:r>
            <w:r w:rsidR="00784A22">
              <w:t>УД</w:t>
            </w:r>
            <w:r w:rsidRPr="00A23C36">
              <w:t>.</w:t>
            </w:r>
          </w:p>
        </w:tc>
      </w:tr>
      <w:tr w:rsidR="00A23C36" w14:paraId="7A4B0C97" w14:textId="77777777" w:rsidTr="0065461F">
        <w:trPr>
          <w:trHeight w:val="327"/>
        </w:trPr>
        <w:tc>
          <w:tcPr>
            <w:tcW w:w="669" w:type="dxa"/>
          </w:tcPr>
          <w:p w14:paraId="112F1A8C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571A3204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1</w:t>
            </w:r>
          </w:p>
        </w:tc>
        <w:tc>
          <w:tcPr>
            <w:tcW w:w="6986" w:type="dxa"/>
          </w:tcPr>
          <w:p w14:paraId="22FDB665" w14:textId="6064884D" w:rsidR="00A23C36" w:rsidRDefault="00784A22" w:rsidP="000D4216">
            <w:pPr>
              <w:pStyle w:val="aff1"/>
            </w:pPr>
            <w:r w:rsidRPr="00784A22">
              <w:t>СТЗ инициирует захват текущего Видеоизображения с К.</w:t>
            </w:r>
          </w:p>
        </w:tc>
      </w:tr>
      <w:tr w:rsidR="00A23C36" w14:paraId="33753519" w14:textId="77777777" w:rsidTr="0065461F">
        <w:trPr>
          <w:trHeight w:val="327"/>
        </w:trPr>
        <w:tc>
          <w:tcPr>
            <w:tcW w:w="669" w:type="dxa"/>
          </w:tcPr>
          <w:p w14:paraId="2C2EFD22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21B1D9FE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2</w:t>
            </w:r>
          </w:p>
        </w:tc>
        <w:tc>
          <w:tcPr>
            <w:tcW w:w="6986" w:type="dxa"/>
          </w:tcPr>
          <w:p w14:paraId="3F04BA8B" w14:textId="6671811D" w:rsidR="00A23C36" w:rsidRDefault="0065461F" w:rsidP="000D4216">
            <w:pPr>
              <w:pStyle w:val="aff1"/>
            </w:pPr>
            <w:r w:rsidRPr="0065461F">
              <w:t>С</w:t>
            </w:r>
            <w:r w:rsidR="00784A22">
              <w:t>ТЗ</w:t>
            </w:r>
            <w:r w:rsidRPr="0065461F">
              <w:t xml:space="preserve"> анализирует полученные данные </w:t>
            </w:r>
            <w:r>
              <w:t>Видеоизображения.</w:t>
            </w:r>
          </w:p>
        </w:tc>
      </w:tr>
      <w:tr w:rsidR="00A23C36" w14:paraId="33723D8F" w14:textId="77777777" w:rsidTr="0065461F">
        <w:trPr>
          <w:trHeight w:val="327"/>
        </w:trPr>
        <w:tc>
          <w:tcPr>
            <w:tcW w:w="669" w:type="dxa"/>
          </w:tcPr>
          <w:p w14:paraId="3282C850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5E4B82CC" w14:textId="77777777" w:rsidR="00A23C36" w:rsidRPr="003026F7" w:rsidRDefault="00A23C36" w:rsidP="000D4216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3</w:t>
            </w:r>
          </w:p>
        </w:tc>
        <w:tc>
          <w:tcPr>
            <w:tcW w:w="6986" w:type="dxa"/>
          </w:tcPr>
          <w:p w14:paraId="11E5AEDE" w14:textId="7A8E8B9C" w:rsidR="00A23C36" w:rsidRDefault="0065461F" w:rsidP="000D4216">
            <w:pPr>
              <w:pStyle w:val="aff1"/>
            </w:pPr>
            <w:r w:rsidRPr="0065461F">
              <w:t>С</w:t>
            </w:r>
            <w:r w:rsidR="00784A22">
              <w:t>ТЗ</w:t>
            </w:r>
            <w:r w:rsidRPr="0065461F">
              <w:t xml:space="preserve"> идентифицирует на </w:t>
            </w:r>
            <w:r>
              <w:t>Видео</w:t>
            </w:r>
            <w:r w:rsidRPr="0065461F">
              <w:t xml:space="preserve">изображении область, соответствующую </w:t>
            </w:r>
            <w:r w:rsidR="00562AFA">
              <w:t>П</w:t>
            </w:r>
            <w:r w:rsidRPr="0065461F">
              <w:t>репятствию</w:t>
            </w:r>
            <w:r>
              <w:t>, определяет его размер и местоположение.</w:t>
            </w:r>
          </w:p>
        </w:tc>
      </w:tr>
      <w:tr w:rsidR="0065461F" w14:paraId="5119DAA9" w14:textId="77777777" w:rsidTr="0065461F">
        <w:trPr>
          <w:trHeight w:val="327"/>
        </w:trPr>
        <w:tc>
          <w:tcPr>
            <w:tcW w:w="669" w:type="dxa"/>
          </w:tcPr>
          <w:p w14:paraId="30E480A0" w14:textId="77777777" w:rsidR="0065461F" w:rsidRPr="003026F7" w:rsidRDefault="0065461F" w:rsidP="000D4216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49274919" w14:textId="5B5500F6" w:rsidR="0065461F" w:rsidRPr="003026F7" w:rsidRDefault="0065461F" w:rsidP="000D4216">
            <w:pPr>
              <w:pStyle w:val="aff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6986" w:type="dxa"/>
          </w:tcPr>
          <w:p w14:paraId="032C2F29" w14:textId="07F3345A" w:rsidR="0065461F" w:rsidRPr="0065461F" w:rsidRDefault="0065461F" w:rsidP="000D4216">
            <w:pPr>
              <w:pStyle w:val="aff1"/>
            </w:pPr>
            <w:r w:rsidRPr="0065461F">
              <w:t>С</w:t>
            </w:r>
            <w:r w:rsidR="00784A22">
              <w:t>ТЗ</w:t>
            </w:r>
            <w:r w:rsidRPr="0065461F">
              <w:t xml:space="preserve"> делает обновленную Карту препятствий доступной для</w:t>
            </w:r>
            <w:r>
              <w:t xml:space="preserve"> СУД</w:t>
            </w:r>
            <w:r w:rsidRPr="0065461F">
              <w:t>.</w:t>
            </w:r>
          </w:p>
        </w:tc>
      </w:tr>
      <w:tr w:rsidR="0065461F" w14:paraId="3A8824D6" w14:textId="77777777" w:rsidTr="0065461F">
        <w:trPr>
          <w:trHeight w:val="327"/>
        </w:trPr>
        <w:tc>
          <w:tcPr>
            <w:tcW w:w="669" w:type="dxa"/>
          </w:tcPr>
          <w:p w14:paraId="40B078A8" w14:textId="77777777" w:rsidR="0065461F" w:rsidRPr="003026F7" w:rsidRDefault="0065461F" w:rsidP="000D4216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4D11997A" w14:textId="77777777" w:rsidR="0065461F" w:rsidRPr="003026F7" w:rsidRDefault="0065461F" w:rsidP="000D4216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Альтернативы</w:t>
            </w:r>
          </w:p>
        </w:tc>
        <w:tc>
          <w:tcPr>
            <w:tcW w:w="6986" w:type="dxa"/>
          </w:tcPr>
          <w:p w14:paraId="3739ABFF" w14:textId="5CA3B59F" w:rsidR="0065461F" w:rsidRDefault="0065461F" w:rsidP="000D4216">
            <w:pPr>
              <w:pStyle w:val="aff1"/>
            </w:pPr>
          </w:p>
        </w:tc>
      </w:tr>
      <w:tr w:rsidR="0065461F" w14:paraId="23A5B10E" w14:textId="77777777" w:rsidTr="0065461F">
        <w:trPr>
          <w:trHeight w:val="327"/>
        </w:trPr>
        <w:tc>
          <w:tcPr>
            <w:tcW w:w="669" w:type="dxa"/>
          </w:tcPr>
          <w:p w14:paraId="13F9FF5C" w14:textId="77777777" w:rsidR="0065461F" w:rsidRPr="003026F7" w:rsidRDefault="0065461F" w:rsidP="000D4216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78C62930" w14:textId="05650CD1" w:rsidR="0065461F" w:rsidRPr="003026F7" w:rsidRDefault="0099136C" w:rsidP="000D4216">
            <w:pPr>
              <w:pStyle w:val="aff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65461F">
              <w:rPr>
                <w:b/>
                <w:bCs/>
              </w:rPr>
              <w:t>.</w:t>
            </w:r>
            <w:r w:rsidR="0065461F" w:rsidRPr="003026F7">
              <w:rPr>
                <w:b/>
                <w:bCs/>
              </w:rPr>
              <w:t>1</w:t>
            </w:r>
          </w:p>
        </w:tc>
        <w:tc>
          <w:tcPr>
            <w:tcW w:w="6986" w:type="dxa"/>
          </w:tcPr>
          <w:p w14:paraId="789EB463" w14:textId="119B5D4B" w:rsidR="00615763" w:rsidRDefault="0065461F" w:rsidP="000D4216">
            <w:pPr>
              <w:pStyle w:val="aff1"/>
            </w:pPr>
            <w:r w:rsidRPr="0065461F">
              <w:t>С</w:t>
            </w:r>
            <w:r w:rsidR="00784A22">
              <w:t>ТЗ</w:t>
            </w:r>
            <w:r w:rsidRPr="0065461F">
              <w:t xml:space="preserve"> не находит</w:t>
            </w:r>
            <w:r>
              <w:t xml:space="preserve"> на Видеоизображении</w:t>
            </w:r>
            <w:r w:rsidRPr="0065461F">
              <w:t xml:space="preserve"> объектов, которые могут быть классифицированы как </w:t>
            </w:r>
            <w:r w:rsidR="00562AFA">
              <w:t>П</w:t>
            </w:r>
            <w:r w:rsidRPr="0065461F">
              <w:t>репятствия.</w:t>
            </w:r>
            <w:r w:rsidR="00803924">
              <w:t xml:space="preserve"> </w:t>
            </w:r>
          </w:p>
          <w:p w14:paraId="6526FC30" w14:textId="4E2A274E" w:rsidR="0065461F" w:rsidRDefault="005E3C5B" w:rsidP="000D4216">
            <w:pPr>
              <w:pStyle w:val="aff1"/>
            </w:pPr>
            <w:r w:rsidRPr="005E3C5B">
              <w:t>С</w:t>
            </w:r>
            <w:r w:rsidR="00784A22">
              <w:t>ТЗ</w:t>
            </w:r>
            <w:r w:rsidRPr="005E3C5B">
              <w:t xml:space="preserve"> обновляет Карту препятствий, удаляя из нее устаревшие данные, и делает актуальную «чистую» карту доступной для С</w:t>
            </w:r>
            <w:r>
              <w:t>УД</w:t>
            </w:r>
            <w:r w:rsidRPr="005E3C5B">
              <w:t>.</w:t>
            </w:r>
          </w:p>
        </w:tc>
      </w:tr>
      <w:tr w:rsidR="0099136C" w14:paraId="7C138FCF" w14:textId="77777777" w:rsidTr="0065461F">
        <w:trPr>
          <w:trHeight w:val="327"/>
        </w:trPr>
        <w:tc>
          <w:tcPr>
            <w:tcW w:w="669" w:type="dxa"/>
          </w:tcPr>
          <w:p w14:paraId="77F09A50" w14:textId="77777777" w:rsidR="0099136C" w:rsidRPr="003026F7" w:rsidRDefault="0099136C" w:rsidP="0099136C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645CDCFB" w14:textId="14BDE84F" w:rsidR="0099136C" w:rsidRDefault="0099136C" w:rsidP="0099136C">
            <w:pPr>
              <w:pStyle w:val="aff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6986" w:type="dxa"/>
          </w:tcPr>
          <w:p w14:paraId="48E2568C" w14:textId="7913185A" w:rsidR="00615763" w:rsidRDefault="0099136C" w:rsidP="0099136C">
            <w:pPr>
              <w:pStyle w:val="aff1"/>
            </w:pPr>
            <w:r w:rsidRPr="0099136C">
              <w:t>С</w:t>
            </w:r>
            <w:r w:rsidR="00784A22">
              <w:t>ТЗ</w:t>
            </w:r>
            <w:r w:rsidRPr="0099136C">
              <w:t xml:space="preserve"> не может точно определить границы </w:t>
            </w:r>
            <w:r w:rsidR="00562AFA">
              <w:t>Препятствия</w:t>
            </w:r>
            <w:r w:rsidRPr="0099136C">
              <w:t xml:space="preserve"> из-за недостаточного освещения.</w:t>
            </w:r>
            <w:r w:rsidR="004F1416">
              <w:t xml:space="preserve"> </w:t>
            </w:r>
          </w:p>
          <w:p w14:paraId="59967501" w14:textId="68BB7010" w:rsidR="0099136C" w:rsidRPr="0065461F" w:rsidRDefault="004D4D74" w:rsidP="0099136C">
            <w:pPr>
              <w:pStyle w:val="aff1"/>
            </w:pPr>
            <w:r>
              <w:t>С</w:t>
            </w:r>
            <w:r w:rsidR="00784A22">
              <w:t>ТЗ</w:t>
            </w:r>
            <w:r w:rsidRPr="004D4D74">
              <w:t xml:space="preserve"> искусственно расширяет его границы на Карте препятствий</w:t>
            </w:r>
            <w:r w:rsidR="005E3C5B">
              <w:t>.</w:t>
            </w:r>
          </w:p>
        </w:tc>
      </w:tr>
      <w:tr w:rsidR="0065461F" w14:paraId="612132AB" w14:textId="77777777" w:rsidTr="0065461F">
        <w:trPr>
          <w:trHeight w:val="327"/>
        </w:trPr>
        <w:tc>
          <w:tcPr>
            <w:tcW w:w="669" w:type="dxa"/>
          </w:tcPr>
          <w:p w14:paraId="1B6D248E" w14:textId="77777777" w:rsidR="0065461F" w:rsidRPr="003026F7" w:rsidRDefault="0065461F" w:rsidP="000D4216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45202BAF" w14:textId="77777777" w:rsidR="0065461F" w:rsidRPr="003026F7" w:rsidRDefault="0065461F" w:rsidP="000D4216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Исключения</w:t>
            </w:r>
          </w:p>
        </w:tc>
        <w:tc>
          <w:tcPr>
            <w:tcW w:w="6986" w:type="dxa"/>
          </w:tcPr>
          <w:p w14:paraId="7E38B914" w14:textId="3C9B3AFC" w:rsidR="0065461F" w:rsidRDefault="0065461F" w:rsidP="000D4216">
            <w:pPr>
              <w:pStyle w:val="aff1"/>
            </w:pPr>
          </w:p>
        </w:tc>
      </w:tr>
      <w:tr w:rsidR="0099136C" w14:paraId="216A516A" w14:textId="77777777" w:rsidTr="0065461F">
        <w:trPr>
          <w:trHeight w:val="327"/>
        </w:trPr>
        <w:tc>
          <w:tcPr>
            <w:tcW w:w="669" w:type="dxa"/>
          </w:tcPr>
          <w:p w14:paraId="0E43B2FB" w14:textId="77777777" w:rsidR="0099136C" w:rsidRPr="003026F7" w:rsidRDefault="0099136C" w:rsidP="0099136C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5636024D" w14:textId="53837593" w:rsidR="0099136C" w:rsidRPr="003026F7" w:rsidRDefault="0099136C" w:rsidP="0099136C">
            <w:pPr>
              <w:pStyle w:val="aff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1.1</w:t>
            </w:r>
          </w:p>
        </w:tc>
        <w:tc>
          <w:tcPr>
            <w:tcW w:w="6986" w:type="dxa"/>
          </w:tcPr>
          <w:p w14:paraId="710329DF" w14:textId="3F193F11" w:rsidR="0099136C" w:rsidRDefault="0099136C" w:rsidP="0099136C">
            <w:pPr>
              <w:pStyle w:val="aff1"/>
            </w:pPr>
            <w:r w:rsidRPr="0099136C">
              <w:t>С</w:t>
            </w:r>
            <w:r w:rsidR="00784A22">
              <w:t>ТЗ</w:t>
            </w:r>
            <w:r w:rsidRPr="0099136C">
              <w:t xml:space="preserve"> получает от Камеры поврежденный или нечитае</w:t>
            </w:r>
            <w:r w:rsidRPr="0099136C">
              <w:lastRenderedPageBreak/>
              <w:t>мый кадр.</w:t>
            </w:r>
            <w:r w:rsidR="00803924">
              <w:t xml:space="preserve"> </w:t>
            </w:r>
            <w:r w:rsidR="00803924" w:rsidRPr="00803924">
              <w:t>С</w:t>
            </w:r>
            <w:r w:rsidR="00784A22">
              <w:t>ТЗ</w:t>
            </w:r>
            <w:r w:rsidR="00803924" w:rsidRPr="00803924">
              <w:t xml:space="preserve"> игнорирует текущий цикл обработки, регистрирует событие ошибки в </w:t>
            </w:r>
            <w:r w:rsidR="00803924">
              <w:t>логе</w:t>
            </w:r>
            <w:r w:rsidR="00803924" w:rsidRPr="00803924">
              <w:t xml:space="preserve"> и переходит к ожиданию следующего кадра.</w:t>
            </w:r>
          </w:p>
        </w:tc>
      </w:tr>
    </w:tbl>
    <w:p w14:paraId="44D97036" w14:textId="7998D7A0" w:rsidR="00784A22" w:rsidRDefault="00784A22" w:rsidP="00784A22">
      <w:pPr>
        <w:pStyle w:val="-1"/>
      </w:pPr>
      <w:r>
        <w:lastRenderedPageBreak/>
        <w:t>Продолжение таблицы 8</w:t>
      </w:r>
    </w:p>
    <w:tbl>
      <w:tblPr>
        <w:tblStyle w:val="a5"/>
        <w:tblW w:w="10194" w:type="dxa"/>
        <w:tblInd w:w="-743" w:type="dxa"/>
        <w:tblLook w:val="04A0" w:firstRow="1" w:lastRow="0" w:firstColumn="1" w:lastColumn="0" w:noHBand="0" w:noVBand="1"/>
      </w:tblPr>
      <w:tblGrid>
        <w:gridCol w:w="669"/>
        <w:gridCol w:w="2539"/>
        <w:gridCol w:w="6986"/>
      </w:tblGrid>
      <w:tr w:rsidR="003E2B05" w:rsidRPr="003026F7" w14:paraId="37C48C04" w14:textId="77777777" w:rsidTr="0065461F">
        <w:trPr>
          <w:trHeight w:val="314"/>
        </w:trPr>
        <w:tc>
          <w:tcPr>
            <w:tcW w:w="669" w:type="dxa"/>
          </w:tcPr>
          <w:p w14:paraId="51A1B472" w14:textId="77777777" w:rsidR="003E2B05" w:rsidRPr="003026F7" w:rsidRDefault="003E2B05" w:rsidP="003E2B05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2</w:t>
            </w:r>
          </w:p>
        </w:tc>
        <w:tc>
          <w:tcPr>
            <w:tcW w:w="2539" w:type="dxa"/>
          </w:tcPr>
          <w:p w14:paraId="43944996" w14:textId="77777777" w:rsidR="003E2B05" w:rsidRPr="003026F7" w:rsidRDefault="003E2B05" w:rsidP="003E2B05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Название</w:t>
            </w:r>
          </w:p>
        </w:tc>
        <w:tc>
          <w:tcPr>
            <w:tcW w:w="6986" w:type="dxa"/>
          </w:tcPr>
          <w:p w14:paraId="2AD7E6F8" w14:textId="120468C5" w:rsidR="003E2B05" w:rsidRPr="003026F7" w:rsidRDefault="003E2B05" w:rsidP="003E2B05">
            <w:pPr>
              <w:pStyle w:val="aff1"/>
              <w:rPr>
                <w:b/>
                <w:bCs/>
              </w:rPr>
            </w:pPr>
            <w:r>
              <w:rPr>
                <w:b/>
                <w:bCs/>
              </w:rPr>
              <w:t>Обнаружить</w:t>
            </w:r>
            <w:r w:rsidRPr="00FF3C43">
              <w:rPr>
                <w:b/>
                <w:bCs/>
              </w:rPr>
              <w:t xml:space="preserve"> динамическое препятствие</w:t>
            </w:r>
          </w:p>
        </w:tc>
      </w:tr>
      <w:tr w:rsidR="003E2B05" w:rsidRPr="00E97BE7" w14:paraId="504425AB" w14:textId="77777777" w:rsidTr="0065461F">
        <w:trPr>
          <w:trHeight w:val="327"/>
        </w:trPr>
        <w:tc>
          <w:tcPr>
            <w:tcW w:w="669" w:type="dxa"/>
          </w:tcPr>
          <w:p w14:paraId="0A3C39B7" w14:textId="77777777" w:rsidR="003E2B05" w:rsidRPr="003026F7" w:rsidRDefault="003E2B05" w:rsidP="003E2B05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437EE72A" w14:textId="77777777" w:rsidR="003E2B05" w:rsidRPr="003026F7" w:rsidRDefault="003E2B05" w:rsidP="003E2B05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Описание</w:t>
            </w:r>
          </w:p>
        </w:tc>
        <w:tc>
          <w:tcPr>
            <w:tcW w:w="6986" w:type="dxa"/>
          </w:tcPr>
          <w:p w14:paraId="76770D3F" w14:textId="05BE066C" w:rsidR="003E2B05" w:rsidRPr="00E97BE7" w:rsidRDefault="003E2B05" w:rsidP="003E2B05">
            <w:pPr>
              <w:pStyle w:val="aff1"/>
            </w:pPr>
            <w:r w:rsidRPr="003E2B05">
              <w:t>Система</w:t>
            </w:r>
            <w:r w:rsidR="00784A22">
              <w:t xml:space="preserve"> технического зрения</w:t>
            </w:r>
            <w:r w:rsidRPr="003E2B05">
              <w:t xml:space="preserve"> анализирует последовательность видеокадров для отслеживания движущихся объектов и прогнозирования их траектории.</w:t>
            </w:r>
          </w:p>
        </w:tc>
      </w:tr>
      <w:tr w:rsidR="003E2B05" w14:paraId="043849B5" w14:textId="77777777" w:rsidTr="0065461F">
        <w:trPr>
          <w:trHeight w:val="327"/>
        </w:trPr>
        <w:tc>
          <w:tcPr>
            <w:tcW w:w="669" w:type="dxa"/>
          </w:tcPr>
          <w:p w14:paraId="6165EDA8" w14:textId="77777777" w:rsidR="003E2B05" w:rsidRPr="003026F7" w:rsidRDefault="003E2B05" w:rsidP="003E2B05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1E5B2C63" w14:textId="77777777" w:rsidR="003E2B05" w:rsidRPr="003026F7" w:rsidRDefault="003E2B05" w:rsidP="003E2B05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Цель</w:t>
            </w:r>
          </w:p>
        </w:tc>
        <w:tc>
          <w:tcPr>
            <w:tcW w:w="6986" w:type="dxa"/>
          </w:tcPr>
          <w:p w14:paraId="2AC28A16" w14:textId="13D5F704" w:rsidR="003E2B05" w:rsidRDefault="004F0842" w:rsidP="003E2B05">
            <w:pPr>
              <w:pStyle w:val="aff1"/>
            </w:pPr>
            <w:r>
              <w:t>Обновить</w:t>
            </w:r>
            <w:r w:rsidR="003E2B05" w:rsidRPr="003E2B05">
              <w:t xml:space="preserve"> актуальную карту препятствий с данными о векторе движения объектов для коррекции маршрута робота.</w:t>
            </w:r>
          </w:p>
        </w:tc>
      </w:tr>
      <w:tr w:rsidR="003E2B05" w14:paraId="3A086E8F" w14:textId="77777777" w:rsidTr="0065461F">
        <w:trPr>
          <w:trHeight w:val="327"/>
        </w:trPr>
        <w:tc>
          <w:tcPr>
            <w:tcW w:w="669" w:type="dxa"/>
          </w:tcPr>
          <w:p w14:paraId="7E7064D0" w14:textId="77777777" w:rsidR="003E2B05" w:rsidRPr="003026F7" w:rsidRDefault="003E2B05" w:rsidP="003E2B05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38D88B61" w14:textId="77777777" w:rsidR="003E2B05" w:rsidRPr="003026F7" w:rsidRDefault="003E2B05" w:rsidP="003E2B05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Актёры</w:t>
            </w:r>
          </w:p>
        </w:tc>
        <w:tc>
          <w:tcPr>
            <w:tcW w:w="6986" w:type="dxa"/>
          </w:tcPr>
          <w:p w14:paraId="6667DFFA" w14:textId="77777777" w:rsidR="003E2B05" w:rsidRDefault="003E2B05" w:rsidP="003E2B05">
            <w:pPr>
              <w:pStyle w:val="aff1"/>
            </w:pPr>
          </w:p>
        </w:tc>
      </w:tr>
      <w:tr w:rsidR="00562AFA" w14:paraId="47F7A024" w14:textId="77777777" w:rsidTr="0065461F">
        <w:trPr>
          <w:trHeight w:val="327"/>
        </w:trPr>
        <w:tc>
          <w:tcPr>
            <w:tcW w:w="669" w:type="dxa"/>
          </w:tcPr>
          <w:p w14:paraId="70863DA3" w14:textId="77777777" w:rsidR="00562AFA" w:rsidRPr="003026F7" w:rsidRDefault="00562AFA" w:rsidP="00562AFA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68F78050" w14:textId="77777777" w:rsidR="00562AFA" w:rsidRPr="003026F7" w:rsidRDefault="00562AFA" w:rsidP="00562AFA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1</w:t>
            </w:r>
          </w:p>
        </w:tc>
        <w:tc>
          <w:tcPr>
            <w:tcW w:w="6986" w:type="dxa"/>
          </w:tcPr>
          <w:p w14:paraId="7A025EB1" w14:textId="05F53ABB" w:rsidR="00562AFA" w:rsidRDefault="00562AFA" w:rsidP="00562AFA">
            <w:pPr>
              <w:pStyle w:val="aff1"/>
            </w:pPr>
            <w:r>
              <w:t xml:space="preserve">Инициатор – </w:t>
            </w:r>
            <w:r w:rsidR="00784A22">
              <w:t>Система технического зрения СТЗ</w:t>
            </w:r>
          </w:p>
        </w:tc>
      </w:tr>
      <w:tr w:rsidR="00562AFA" w14:paraId="317DF28A" w14:textId="77777777" w:rsidTr="0065461F">
        <w:trPr>
          <w:trHeight w:val="327"/>
        </w:trPr>
        <w:tc>
          <w:tcPr>
            <w:tcW w:w="669" w:type="dxa"/>
          </w:tcPr>
          <w:p w14:paraId="01C75807" w14:textId="77777777" w:rsidR="00562AFA" w:rsidRPr="003026F7" w:rsidRDefault="00562AFA" w:rsidP="00562AFA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5788BAF1" w14:textId="77777777" w:rsidR="00562AFA" w:rsidRPr="003026F7" w:rsidRDefault="00562AFA" w:rsidP="00562AFA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2</w:t>
            </w:r>
          </w:p>
        </w:tc>
        <w:tc>
          <w:tcPr>
            <w:tcW w:w="6986" w:type="dxa"/>
          </w:tcPr>
          <w:p w14:paraId="33788473" w14:textId="52A1384A" w:rsidR="00562AFA" w:rsidRDefault="00562AFA" w:rsidP="00562AFA">
            <w:pPr>
              <w:pStyle w:val="aff1"/>
            </w:pPr>
            <w:r>
              <w:t xml:space="preserve">Участник – </w:t>
            </w:r>
            <w:r w:rsidR="00784A22">
              <w:t>Камера К</w:t>
            </w:r>
          </w:p>
        </w:tc>
      </w:tr>
      <w:tr w:rsidR="00562AFA" w14:paraId="17559D0B" w14:textId="77777777" w:rsidTr="0065461F">
        <w:trPr>
          <w:trHeight w:val="327"/>
        </w:trPr>
        <w:tc>
          <w:tcPr>
            <w:tcW w:w="669" w:type="dxa"/>
          </w:tcPr>
          <w:p w14:paraId="47CE6BE7" w14:textId="77777777" w:rsidR="00562AFA" w:rsidRPr="003026F7" w:rsidRDefault="00562AFA" w:rsidP="00562AFA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550E599A" w14:textId="77777777" w:rsidR="00562AFA" w:rsidRPr="003026F7" w:rsidRDefault="00562AFA" w:rsidP="00562AFA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3</w:t>
            </w:r>
          </w:p>
        </w:tc>
        <w:tc>
          <w:tcPr>
            <w:tcW w:w="6986" w:type="dxa"/>
          </w:tcPr>
          <w:p w14:paraId="22905D3C" w14:textId="347CFFE3" w:rsidR="00562AFA" w:rsidRDefault="00562AFA" w:rsidP="00562AFA">
            <w:pPr>
              <w:pStyle w:val="aff1"/>
            </w:pPr>
            <w:r>
              <w:t>Участник – Система управления движением СУД</w:t>
            </w:r>
          </w:p>
        </w:tc>
      </w:tr>
      <w:tr w:rsidR="003E2B05" w14:paraId="1095A710" w14:textId="77777777" w:rsidTr="0065461F">
        <w:trPr>
          <w:trHeight w:val="314"/>
        </w:trPr>
        <w:tc>
          <w:tcPr>
            <w:tcW w:w="669" w:type="dxa"/>
          </w:tcPr>
          <w:p w14:paraId="4A766518" w14:textId="77777777" w:rsidR="003E2B05" w:rsidRPr="003026F7" w:rsidRDefault="003E2B05" w:rsidP="003E2B05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3B11291A" w14:textId="77777777" w:rsidR="003E2B05" w:rsidRPr="003026F7" w:rsidRDefault="003E2B05" w:rsidP="003E2B05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Предусловия</w:t>
            </w:r>
          </w:p>
        </w:tc>
        <w:tc>
          <w:tcPr>
            <w:tcW w:w="6986" w:type="dxa"/>
          </w:tcPr>
          <w:p w14:paraId="1C62AD0E" w14:textId="5B3C0AD3" w:rsidR="003E2B05" w:rsidRDefault="00562AFA" w:rsidP="003E2B05">
            <w:pPr>
              <w:pStyle w:val="aff1"/>
            </w:pPr>
            <w:r w:rsidRPr="00562AFA">
              <w:t>Робот находится в режиме автономного движения. Камера активна и передает видеопоток в Систему.</w:t>
            </w:r>
          </w:p>
        </w:tc>
      </w:tr>
      <w:tr w:rsidR="003E2B05" w14:paraId="5EAE3CA4" w14:textId="77777777" w:rsidTr="0065461F">
        <w:trPr>
          <w:trHeight w:val="327"/>
        </w:trPr>
        <w:tc>
          <w:tcPr>
            <w:tcW w:w="669" w:type="dxa"/>
          </w:tcPr>
          <w:p w14:paraId="5836D466" w14:textId="77777777" w:rsidR="003E2B05" w:rsidRPr="003026F7" w:rsidRDefault="003E2B05" w:rsidP="003E2B05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4A7F20C0" w14:textId="77777777" w:rsidR="003E2B05" w:rsidRPr="003026F7" w:rsidRDefault="003E2B05" w:rsidP="003E2B05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Постусловия</w:t>
            </w:r>
          </w:p>
        </w:tc>
        <w:tc>
          <w:tcPr>
            <w:tcW w:w="6986" w:type="dxa"/>
          </w:tcPr>
          <w:p w14:paraId="0A183B79" w14:textId="606FCCC0" w:rsidR="003E2B05" w:rsidRDefault="00562AFA" w:rsidP="003E2B05">
            <w:pPr>
              <w:pStyle w:val="aff1"/>
            </w:pPr>
            <w:r w:rsidRPr="00562AFA">
              <w:t>Карта препятствий обновлена с информацией о местоположении, скорости и прогнозируемой траектории динамического препятствия.</w:t>
            </w:r>
          </w:p>
        </w:tc>
      </w:tr>
      <w:tr w:rsidR="003E2B05" w14:paraId="062B57F2" w14:textId="77777777" w:rsidTr="0065461F">
        <w:trPr>
          <w:trHeight w:val="327"/>
        </w:trPr>
        <w:tc>
          <w:tcPr>
            <w:tcW w:w="669" w:type="dxa"/>
          </w:tcPr>
          <w:p w14:paraId="5D593572" w14:textId="77777777" w:rsidR="003E2B05" w:rsidRPr="003026F7" w:rsidRDefault="003E2B05" w:rsidP="003E2B05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42643666" w14:textId="77777777" w:rsidR="003E2B05" w:rsidRPr="003026F7" w:rsidRDefault="003E2B05" w:rsidP="003E2B05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1</w:t>
            </w:r>
          </w:p>
        </w:tc>
        <w:tc>
          <w:tcPr>
            <w:tcW w:w="6986" w:type="dxa"/>
          </w:tcPr>
          <w:p w14:paraId="1987B4AF" w14:textId="27641DF0" w:rsidR="003E2B05" w:rsidRPr="00562AFA" w:rsidRDefault="00562AFA" w:rsidP="00562AFA">
            <w:pPr>
              <w:rPr>
                <w:rFonts w:eastAsiaTheme="minorEastAsia"/>
                <w:sz w:val="28"/>
                <w:szCs w:val="28"/>
              </w:rPr>
            </w:pPr>
            <w:r w:rsidRPr="00562AFA">
              <w:rPr>
                <w:rFonts w:eastAsiaTheme="minorEastAsia"/>
                <w:sz w:val="28"/>
                <w:szCs w:val="28"/>
              </w:rPr>
              <w:t>С</w:t>
            </w:r>
            <w:r w:rsidR="00784A22">
              <w:rPr>
                <w:rFonts w:eastAsiaTheme="minorEastAsia"/>
                <w:sz w:val="28"/>
                <w:szCs w:val="28"/>
              </w:rPr>
              <w:t>ТЗ</w:t>
            </w:r>
            <w:r w:rsidRPr="00562AFA">
              <w:rPr>
                <w:rFonts w:eastAsiaTheme="minorEastAsia"/>
                <w:sz w:val="28"/>
                <w:szCs w:val="28"/>
              </w:rPr>
              <w:t xml:space="preserve"> получает и анализирует последовательность </w:t>
            </w:r>
            <w:r>
              <w:rPr>
                <w:rFonts w:eastAsiaTheme="minorEastAsia"/>
                <w:sz w:val="28"/>
                <w:szCs w:val="28"/>
              </w:rPr>
              <w:t>видеоизображений</w:t>
            </w:r>
            <w:r w:rsidRPr="00562AFA">
              <w:rPr>
                <w:rFonts w:eastAsiaTheme="minorEastAsia"/>
                <w:sz w:val="28"/>
                <w:szCs w:val="28"/>
              </w:rPr>
              <w:t xml:space="preserve"> с К.</w:t>
            </w:r>
          </w:p>
        </w:tc>
      </w:tr>
      <w:tr w:rsidR="003E2B05" w14:paraId="593B1B42" w14:textId="77777777" w:rsidTr="0065461F">
        <w:trPr>
          <w:trHeight w:val="327"/>
        </w:trPr>
        <w:tc>
          <w:tcPr>
            <w:tcW w:w="669" w:type="dxa"/>
          </w:tcPr>
          <w:p w14:paraId="47D9A57F" w14:textId="77777777" w:rsidR="003E2B05" w:rsidRPr="003026F7" w:rsidRDefault="003E2B05" w:rsidP="003E2B05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03AED707" w14:textId="77777777" w:rsidR="003E2B05" w:rsidRPr="003026F7" w:rsidRDefault="003E2B05" w:rsidP="003E2B05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2</w:t>
            </w:r>
          </w:p>
        </w:tc>
        <w:tc>
          <w:tcPr>
            <w:tcW w:w="6986" w:type="dxa"/>
          </w:tcPr>
          <w:p w14:paraId="657BCB82" w14:textId="31725725" w:rsidR="003E2B05" w:rsidRDefault="00562AFA" w:rsidP="003E2B05">
            <w:pPr>
              <w:pStyle w:val="aff1"/>
            </w:pPr>
            <w:r w:rsidRPr="00562AFA">
              <w:t>С</w:t>
            </w:r>
            <w:r w:rsidR="00784A22">
              <w:t>ТЗ</w:t>
            </w:r>
            <w:r w:rsidRPr="00562AFA">
              <w:t xml:space="preserve"> обнаруживает </w:t>
            </w:r>
            <w:r w:rsidR="00E66C87">
              <w:t xml:space="preserve"> Препятствие</w:t>
            </w:r>
            <w:r w:rsidRPr="00562AFA">
              <w:t xml:space="preserve"> и отслеживает его перемещение между кадрами.</w:t>
            </w:r>
          </w:p>
        </w:tc>
      </w:tr>
      <w:tr w:rsidR="003E2B05" w14:paraId="5D934B00" w14:textId="77777777" w:rsidTr="0065461F">
        <w:trPr>
          <w:trHeight w:val="327"/>
        </w:trPr>
        <w:tc>
          <w:tcPr>
            <w:tcW w:w="669" w:type="dxa"/>
          </w:tcPr>
          <w:p w14:paraId="4B91956F" w14:textId="77777777" w:rsidR="003E2B05" w:rsidRPr="003026F7" w:rsidRDefault="003E2B05" w:rsidP="003E2B05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2B1E90BA" w14:textId="05B6D3A1" w:rsidR="003E2B05" w:rsidRPr="003026F7" w:rsidRDefault="00D75E2B" w:rsidP="003E2B05">
            <w:pPr>
              <w:pStyle w:val="aff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6986" w:type="dxa"/>
          </w:tcPr>
          <w:p w14:paraId="4EA2FB66" w14:textId="1895BCAB" w:rsidR="003E2B05" w:rsidRDefault="00562AFA" w:rsidP="003E2B05">
            <w:pPr>
              <w:pStyle w:val="aff1"/>
            </w:pPr>
            <w:r w:rsidRPr="00562AFA">
              <w:t>С</w:t>
            </w:r>
            <w:r w:rsidR="00A907E0">
              <w:t>ТЗ</w:t>
            </w:r>
            <w:r w:rsidRPr="00562AFA">
              <w:t xml:space="preserve"> рассчитывает вектор движения </w:t>
            </w:r>
            <w:r w:rsidR="00E66C87">
              <w:t>Препятствия</w:t>
            </w:r>
            <w:r w:rsidRPr="00562AFA">
              <w:t xml:space="preserve"> и прогнозирует его траекторию.</w:t>
            </w:r>
          </w:p>
        </w:tc>
      </w:tr>
      <w:tr w:rsidR="003E2B05" w14:paraId="10E2C795" w14:textId="77777777" w:rsidTr="0065461F">
        <w:trPr>
          <w:trHeight w:val="327"/>
        </w:trPr>
        <w:tc>
          <w:tcPr>
            <w:tcW w:w="669" w:type="dxa"/>
          </w:tcPr>
          <w:p w14:paraId="76B11BC2" w14:textId="77777777" w:rsidR="003E2B05" w:rsidRPr="003026F7" w:rsidRDefault="003E2B05" w:rsidP="003E2B05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0382DCBD" w14:textId="53033E38" w:rsidR="003E2B05" w:rsidRPr="003026F7" w:rsidRDefault="00D75E2B" w:rsidP="003E2B05">
            <w:pPr>
              <w:pStyle w:val="aff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6986" w:type="dxa"/>
          </w:tcPr>
          <w:p w14:paraId="4E5AEA7E" w14:textId="46D555B6" w:rsidR="003E2B05" w:rsidRDefault="00562AFA" w:rsidP="00562AFA">
            <w:r w:rsidRPr="00562AFA">
              <w:rPr>
                <w:rFonts w:eastAsiaTheme="minorEastAsia"/>
                <w:sz w:val="28"/>
                <w:szCs w:val="28"/>
              </w:rPr>
              <w:t>С</w:t>
            </w:r>
            <w:r w:rsidR="00A907E0">
              <w:rPr>
                <w:rFonts w:eastAsiaTheme="minorEastAsia"/>
                <w:sz w:val="28"/>
                <w:szCs w:val="28"/>
              </w:rPr>
              <w:t>ТЗ</w:t>
            </w:r>
            <w:r w:rsidRPr="00562AFA">
              <w:rPr>
                <w:rFonts w:eastAsiaTheme="minorEastAsia"/>
                <w:sz w:val="28"/>
                <w:szCs w:val="28"/>
              </w:rPr>
              <w:t xml:space="preserve"> </w:t>
            </w:r>
            <w:r w:rsidR="004A48BD">
              <w:rPr>
                <w:rFonts w:eastAsiaTheme="minorEastAsia"/>
                <w:sz w:val="28"/>
                <w:szCs w:val="28"/>
              </w:rPr>
              <w:t>обновляет</w:t>
            </w:r>
            <w:r w:rsidRPr="00562AFA">
              <w:rPr>
                <w:rFonts w:eastAsiaTheme="minorEastAsia"/>
                <w:sz w:val="28"/>
                <w:szCs w:val="28"/>
              </w:rPr>
              <w:t xml:space="preserve"> Карту препятствий </w:t>
            </w:r>
            <w:r>
              <w:rPr>
                <w:rFonts w:eastAsiaTheme="minorEastAsia"/>
                <w:sz w:val="28"/>
                <w:szCs w:val="28"/>
              </w:rPr>
              <w:t xml:space="preserve">и </w:t>
            </w:r>
            <w:r w:rsidRPr="00562AFA">
              <w:rPr>
                <w:rFonts w:eastAsiaTheme="minorEastAsia"/>
                <w:sz w:val="28"/>
                <w:szCs w:val="28"/>
              </w:rPr>
              <w:t>передает</w:t>
            </w:r>
            <w:r>
              <w:rPr>
                <w:rFonts w:eastAsiaTheme="minorEastAsia"/>
                <w:sz w:val="28"/>
                <w:szCs w:val="28"/>
              </w:rPr>
              <w:t xml:space="preserve"> её </w:t>
            </w:r>
            <w:r w:rsidRPr="00562AFA">
              <w:rPr>
                <w:rFonts w:eastAsiaTheme="minorEastAsia"/>
                <w:sz w:val="28"/>
                <w:szCs w:val="28"/>
              </w:rPr>
              <w:t>С</w:t>
            </w:r>
            <w:r>
              <w:rPr>
                <w:rFonts w:eastAsiaTheme="minorEastAsia"/>
                <w:sz w:val="28"/>
                <w:szCs w:val="28"/>
              </w:rPr>
              <w:t>УД</w:t>
            </w:r>
            <w:r w:rsidRPr="00562AFA">
              <w:rPr>
                <w:rFonts w:eastAsiaTheme="minorEastAsia"/>
                <w:sz w:val="28"/>
                <w:szCs w:val="28"/>
              </w:rPr>
              <w:t>.</w:t>
            </w:r>
          </w:p>
        </w:tc>
      </w:tr>
      <w:tr w:rsidR="003E2B05" w14:paraId="4F6B2AF3" w14:textId="77777777" w:rsidTr="0065461F">
        <w:trPr>
          <w:trHeight w:val="327"/>
        </w:trPr>
        <w:tc>
          <w:tcPr>
            <w:tcW w:w="669" w:type="dxa"/>
          </w:tcPr>
          <w:p w14:paraId="670F5081" w14:textId="77777777" w:rsidR="003E2B05" w:rsidRPr="003026F7" w:rsidRDefault="003E2B05" w:rsidP="003E2B05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5190599A" w14:textId="77777777" w:rsidR="003E2B05" w:rsidRPr="003026F7" w:rsidRDefault="003E2B05" w:rsidP="003E2B05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Альтернативы</w:t>
            </w:r>
          </w:p>
        </w:tc>
        <w:tc>
          <w:tcPr>
            <w:tcW w:w="6986" w:type="dxa"/>
          </w:tcPr>
          <w:p w14:paraId="29CA42A3" w14:textId="498559CE" w:rsidR="003E2B05" w:rsidRDefault="003E2B05" w:rsidP="003E2B05">
            <w:pPr>
              <w:pStyle w:val="aff1"/>
            </w:pPr>
          </w:p>
        </w:tc>
      </w:tr>
      <w:tr w:rsidR="003E2B05" w14:paraId="7F1A5D90" w14:textId="77777777" w:rsidTr="0065461F">
        <w:trPr>
          <w:trHeight w:val="327"/>
        </w:trPr>
        <w:tc>
          <w:tcPr>
            <w:tcW w:w="669" w:type="dxa"/>
          </w:tcPr>
          <w:p w14:paraId="1C5FF11F" w14:textId="77777777" w:rsidR="003E2B05" w:rsidRPr="003026F7" w:rsidRDefault="003E2B05" w:rsidP="003E2B05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27B2050F" w14:textId="0B799F90" w:rsidR="003E2B05" w:rsidRPr="003026F7" w:rsidRDefault="00562AFA" w:rsidP="003E2B05">
            <w:pPr>
              <w:pStyle w:val="aff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6986" w:type="dxa"/>
          </w:tcPr>
          <w:p w14:paraId="7723BB9A" w14:textId="77777777" w:rsidR="00615763" w:rsidRDefault="00E66C87" w:rsidP="003E2B05">
            <w:pPr>
              <w:pStyle w:val="aff1"/>
            </w:pPr>
            <w:r>
              <w:t>Препятствие</w:t>
            </w:r>
            <w:r w:rsidR="00562AFA" w:rsidRPr="00562AFA">
              <w:t xml:space="preserve"> покидает поле зрения К.</w:t>
            </w:r>
            <w:r w:rsidR="001503F5">
              <w:t xml:space="preserve"> </w:t>
            </w:r>
          </w:p>
          <w:p w14:paraId="7378DF45" w14:textId="5181C467" w:rsidR="003E2B05" w:rsidRDefault="00615763" w:rsidP="003E2B05">
            <w:pPr>
              <w:pStyle w:val="aff1"/>
            </w:pPr>
            <w:r w:rsidRPr="00615763">
              <w:t>С</w:t>
            </w:r>
            <w:r w:rsidR="00A907E0">
              <w:t>ТЗ</w:t>
            </w:r>
            <w:r w:rsidRPr="00615763">
              <w:t xml:space="preserve"> прекращает отслеживание данного препятствия и исключает информацию о нем из Карты препятствий.</w:t>
            </w:r>
          </w:p>
        </w:tc>
      </w:tr>
      <w:tr w:rsidR="003E2B05" w14:paraId="4CE0AE00" w14:textId="77777777" w:rsidTr="0065461F">
        <w:trPr>
          <w:trHeight w:val="327"/>
        </w:trPr>
        <w:tc>
          <w:tcPr>
            <w:tcW w:w="669" w:type="dxa"/>
          </w:tcPr>
          <w:p w14:paraId="3E72DA57" w14:textId="77777777" w:rsidR="003E2B05" w:rsidRPr="003026F7" w:rsidRDefault="003E2B05" w:rsidP="003E2B05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572F0A0E" w14:textId="77777777" w:rsidR="003E2B05" w:rsidRPr="003026F7" w:rsidRDefault="003E2B05" w:rsidP="003E2B05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Исключения</w:t>
            </w:r>
          </w:p>
        </w:tc>
        <w:tc>
          <w:tcPr>
            <w:tcW w:w="6986" w:type="dxa"/>
          </w:tcPr>
          <w:p w14:paraId="42A19BBE" w14:textId="65BA60FF" w:rsidR="003E2B05" w:rsidRDefault="003E2B05" w:rsidP="003E2B05">
            <w:pPr>
              <w:pStyle w:val="aff1"/>
            </w:pPr>
          </w:p>
        </w:tc>
      </w:tr>
      <w:tr w:rsidR="00562AFA" w14:paraId="143262C7" w14:textId="77777777" w:rsidTr="0065461F">
        <w:trPr>
          <w:trHeight w:val="327"/>
        </w:trPr>
        <w:tc>
          <w:tcPr>
            <w:tcW w:w="669" w:type="dxa"/>
          </w:tcPr>
          <w:p w14:paraId="78A3F880" w14:textId="77777777" w:rsidR="00562AFA" w:rsidRPr="003026F7" w:rsidRDefault="00562AFA" w:rsidP="003E2B05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45813E16" w14:textId="2D6BB088" w:rsidR="00562AFA" w:rsidRPr="003026F7" w:rsidRDefault="00562AFA" w:rsidP="003E2B05">
            <w:pPr>
              <w:pStyle w:val="aff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6986" w:type="dxa"/>
          </w:tcPr>
          <w:p w14:paraId="3ED84A1C" w14:textId="6223E1FD" w:rsidR="004A48BD" w:rsidRPr="004A48BD" w:rsidRDefault="004A48BD" w:rsidP="004A48BD">
            <w:pPr>
              <w:pStyle w:val="aff1"/>
            </w:pPr>
            <w:r w:rsidRPr="004A48BD">
              <w:t>Объект движется слишком быстро</w:t>
            </w:r>
            <w:r>
              <w:t xml:space="preserve">, </w:t>
            </w:r>
            <w:r w:rsidRPr="004A48BD">
              <w:t>что делает расчет вектора невозможным.</w:t>
            </w:r>
          </w:p>
          <w:p w14:paraId="0A37A7F0" w14:textId="59D46E20" w:rsidR="00562AFA" w:rsidRDefault="004A48BD" w:rsidP="003E2B05">
            <w:pPr>
              <w:pStyle w:val="aff1"/>
            </w:pPr>
            <w:r w:rsidRPr="004A48BD">
              <w:t>С</w:t>
            </w:r>
            <w:r w:rsidR="00A907E0">
              <w:t>ТЗ</w:t>
            </w:r>
            <w:r w:rsidRPr="004A48BD">
              <w:t xml:space="preserve"> регистрирует объект как статичное препятствие с искусственно увеличенными габаритами</w:t>
            </w:r>
            <w:r>
              <w:t xml:space="preserve">, </w:t>
            </w:r>
            <w:r w:rsidRPr="004A48BD">
              <w:t>чтобы перекрыть возможную зону нахождения объекта.</w:t>
            </w:r>
          </w:p>
        </w:tc>
      </w:tr>
      <w:tr w:rsidR="003E2B05" w:rsidRPr="003026F7" w14:paraId="58C0A8E6" w14:textId="77777777" w:rsidTr="0065461F">
        <w:trPr>
          <w:trHeight w:val="314"/>
        </w:trPr>
        <w:tc>
          <w:tcPr>
            <w:tcW w:w="669" w:type="dxa"/>
          </w:tcPr>
          <w:p w14:paraId="62801801" w14:textId="77777777" w:rsidR="003E2B05" w:rsidRPr="003026F7" w:rsidRDefault="003E2B05" w:rsidP="003E2B05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3</w:t>
            </w:r>
          </w:p>
        </w:tc>
        <w:tc>
          <w:tcPr>
            <w:tcW w:w="2539" w:type="dxa"/>
          </w:tcPr>
          <w:p w14:paraId="6725CEAE" w14:textId="77777777" w:rsidR="003E2B05" w:rsidRPr="003026F7" w:rsidRDefault="003E2B05" w:rsidP="003E2B05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Название</w:t>
            </w:r>
          </w:p>
        </w:tc>
        <w:tc>
          <w:tcPr>
            <w:tcW w:w="6986" w:type="dxa"/>
          </w:tcPr>
          <w:p w14:paraId="3076CDC4" w14:textId="7148F32F" w:rsidR="003E2B05" w:rsidRPr="003026F7" w:rsidRDefault="007B24A8" w:rsidP="003E2B05">
            <w:pPr>
              <w:pStyle w:val="aff1"/>
              <w:rPr>
                <w:b/>
                <w:bCs/>
              </w:rPr>
            </w:pPr>
            <w:r w:rsidRPr="007B24A8">
              <w:rPr>
                <w:b/>
                <w:bCs/>
              </w:rPr>
              <w:t>Оценить проходимость маршрута</w:t>
            </w:r>
          </w:p>
        </w:tc>
      </w:tr>
      <w:tr w:rsidR="002F15A9" w14:paraId="43845388" w14:textId="77777777" w:rsidTr="0065461F">
        <w:trPr>
          <w:trHeight w:val="327"/>
        </w:trPr>
        <w:tc>
          <w:tcPr>
            <w:tcW w:w="669" w:type="dxa"/>
          </w:tcPr>
          <w:p w14:paraId="721C7171" w14:textId="77777777" w:rsidR="002F15A9" w:rsidRPr="003026F7" w:rsidRDefault="002F15A9" w:rsidP="002F15A9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4838FFD9" w14:textId="77777777" w:rsidR="002F15A9" w:rsidRPr="003026F7" w:rsidRDefault="002F15A9" w:rsidP="002F15A9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Описание</w:t>
            </w:r>
          </w:p>
        </w:tc>
        <w:tc>
          <w:tcPr>
            <w:tcW w:w="6986" w:type="dxa"/>
          </w:tcPr>
          <w:p w14:paraId="4DBC1527" w14:textId="7EA12EEA" w:rsidR="002F15A9" w:rsidRDefault="002F15A9" w:rsidP="002F15A9">
            <w:pPr>
              <w:pStyle w:val="aff1"/>
            </w:pPr>
            <w:r w:rsidRPr="009601EB">
              <w:t>С</w:t>
            </w:r>
            <w:r w:rsidR="00A907E0">
              <w:t>ТЗ</w:t>
            </w:r>
            <w:r w:rsidRPr="009601EB">
              <w:t xml:space="preserve"> анализирует область перед роботом на наличие препятствий и качество видимости для подтверждения безопасности начала или продолжения движения.</w:t>
            </w:r>
          </w:p>
        </w:tc>
      </w:tr>
      <w:tr w:rsidR="002F15A9" w14:paraId="3C67C4EA" w14:textId="77777777" w:rsidTr="0065461F">
        <w:trPr>
          <w:trHeight w:val="327"/>
        </w:trPr>
        <w:tc>
          <w:tcPr>
            <w:tcW w:w="669" w:type="dxa"/>
          </w:tcPr>
          <w:p w14:paraId="4685647E" w14:textId="77777777" w:rsidR="002F15A9" w:rsidRPr="003026F7" w:rsidRDefault="002F15A9" w:rsidP="002F15A9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066D18AF" w14:textId="77777777" w:rsidR="002F15A9" w:rsidRPr="003026F7" w:rsidRDefault="002F15A9" w:rsidP="002F15A9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Цель</w:t>
            </w:r>
          </w:p>
        </w:tc>
        <w:tc>
          <w:tcPr>
            <w:tcW w:w="6986" w:type="dxa"/>
          </w:tcPr>
          <w:p w14:paraId="22589C10" w14:textId="288B2253" w:rsidR="002F15A9" w:rsidRDefault="002F15A9" w:rsidP="002F15A9">
            <w:pPr>
              <w:pStyle w:val="aff1"/>
            </w:pPr>
            <w:r>
              <w:t xml:space="preserve">Предоставить СУД </w:t>
            </w:r>
            <w:r w:rsidRPr="009601EB">
              <w:t>метрику риска для принятия взвешенного решения о начале движения.</w:t>
            </w:r>
          </w:p>
        </w:tc>
      </w:tr>
      <w:tr w:rsidR="003E2B05" w14:paraId="4E88F144" w14:textId="77777777" w:rsidTr="0065461F">
        <w:trPr>
          <w:trHeight w:val="327"/>
        </w:trPr>
        <w:tc>
          <w:tcPr>
            <w:tcW w:w="669" w:type="dxa"/>
          </w:tcPr>
          <w:p w14:paraId="73FA1A33" w14:textId="77777777" w:rsidR="003E2B05" w:rsidRPr="003026F7" w:rsidRDefault="003E2B05" w:rsidP="003E2B05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5CCC0485" w14:textId="77777777" w:rsidR="003E2B05" w:rsidRPr="003026F7" w:rsidRDefault="003E2B05" w:rsidP="003E2B05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Актёры</w:t>
            </w:r>
          </w:p>
        </w:tc>
        <w:tc>
          <w:tcPr>
            <w:tcW w:w="6986" w:type="dxa"/>
          </w:tcPr>
          <w:p w14:paraId="19D65509" w14:textId="77777777" w:rsidR="003E2B05" w:rsidRDefault="003E2B05" w:rsidP="003E2B05">
            <w:pPr>
              <w:pStyle w:val="aff1"/>
            </w:pPr>
          </w:p>
        </w:tc>
      </w:tr>
      <w:tr w:rsidR="007B24A8" w14:paraId="0CADCB0D" w14:textId="77777777" w:rsidTr="0065461F">
        <w:trPr>
          <w:trHeight w:val="327"/>
        </w:trPr>
        <w:tc>
          <w:tcPr>
            <w:tcW w:w="669" w:type="dxa"/>
          </w:tcPr>
          <w:p w14:paraId="769CA3FA" w14:textId="77777777" w:rsidR="007B24A8" w:rsidRPr="003026F7" w:rsidRDefault="007B24A8" w:rsidP="007B24A8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724BABB2" w14:textId="77777777" w:rsidR="007B24A8" w:rsidRPr="003026F7" w:rsidRDefault="007B24A8" w:rsidP="007B24A8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1</w:t>
            </w:r>
          </w:p>
        </w:tc>
        <w:tc>
          <w:tcPr>
            <w:tcW w:w="6986" w:type="dxa"/>
          </w:tcPr>
          <w:p w14:paraId="5C06D1DC" w14:textId="75B359A1" w:rsidR="007B24A8" w:rsidRDefault="00CD1E5C" w:rsidP="007B24A8">
            <w:pPr>
              <w:pStyle w:val="aff1"/>
            </w:pPr>
            <w:r>
              <w:t>Инициатор – Система управления движением СУД</w:t>
            </w:r>
          </w:p>
        </w:tc>
      </w:tr>
      <w:tr w:rsidR="007B24A8" w14:paraId="22D7906B" w14:textId="77777777" w:rsidTr="0065461F">
        <w:trPr>
          <w:trHeight w:val="327"/>
        </w:trPr>
        <w:tc>
          <w:tcPr>
            <w:tcW w:w="669" w:type="dxa"/>
          </w:tcPr>
          <w:p w14:paraId="02537B4E" w14:textId="77777777" w:rsidR="007B24A8" w:rsidRPr="003026F7" w:rsidRDefault="007B24A8" w:rsidP="007B24A8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57AE210C" w14:textId="77777777" w:rsidR="007B24A8" w:rsidRPr="003026F7" w:rsidRDefault="007B24A8" w:rsidP="007B24A8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2</w:t>
            </w:r>
          </w:p>
        </w:tc>
        <w:tc>
          <w:tcPr>
            <w:tcW w:w="6986" w:type="dxa"/>
          </w:tcPr>
          <w:p w14:paraId="4E36AEAA" w14:textId="073F507C" w:rsidR="007B24A8" w:rsidRDefault="007B24A8" w:rsidP="007B24A8">
            <w:pPr>
              <w:pStyle w:val="aff1"/>
            </w:pPr>
            <w:r>
              <w:t>Участник – Система</w:t>
            </w:r>
            <w:r w:rsidR="00A907E0">
              <w:t xml:space="preserve"> технического зрения СТЗ</w:t>
            </w:r>
          </w:p>
        </w:tc>
      </w:tr>
    </w:tbl>
    <w:p w14:paraId="3624662F" w14:textId="61582CE6" w:rsidR="00A907E0" w:rsidRDefault="00A907E0" w:rsidP="00A907E0">
      <w:pPr>
        <w:pStyle w:val="-1"/>
      </w:pPr>
      <w:r>
        <w:t>Продолжение таблицы 8</w:t>
      </w:r>
    </w:p>
    <w:tbl>
      <w:tblPr>
        <w:tblStyle w:val="a5"/>
        <w:tblW w:w="10194" w:type="dxa"/>
        <w:tblInd w:w="-743" w:type="dxa"/>
        <w:tblLook w:val="04A0" w:firstRow="1" w:lastRow="0" w:firstColumn="1" w:lastColumn="0" w:noHBand="0" w:noVBand="1"/>
      </w:tblPr>
      <w:tblGrid>
        <w:gridCol w:w="669"/>
        <w:gridCol w:w="2539"/>
        <w:gridCol w:w="6986"/>
      </w:tblGrid>
      <w:tr w:rsidR="007B24A8" w14:paraId="6659D54F" w14:textId="77777777" w:rsidTr="0065461F">
        <w:trPr>
          <w:trHeight w:val="327"/>
        </w:trPr>
        <w:tc>
          <w:tcPr>
            <w:tcW w:w="669" w:type="dxa"/>
          </w:tcPr>
          <w:p w14:paraId="1CA71390" w14:textId="77777777" w:rsidR="007B24A8" w:rsidRPr="003026F7" w:rsidRDefault="007B24A8" w:rsidP="007B24A8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50A63F59" w14:textId="1F59325C" w:rsidR="007B24A8" w:rsidRPr="003026F7" w:rsidRDefault="007B24A8" w:rsidP="007B24A8">
            <w:pPr>
              <w:pStyle w:val="aff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6986" w:type="dxa"/>
          </w:tcPr>
          <w:p w14:paraId="14D9107A" w14:textId="413CF9EC" w:rsidR="00CD1E5C" w:rsidRDefault="00AF03C1" w:rsidP="007B24A8">
            <w:pPr>
              <w:pStyle w:val="aff1"/>
            </w:pPr>
            <w:r>
              <w:t>Участник</w:t>
            </w:r>
            <w:r w:rsidR="00CD1E5C">
              <w:t xml:space="preserve"> – Камера К</w:t>
            </w:r>
          </w:p>
        </w:tc>
      </w:tr>
      <w:tr w:rsidR="003E2B05" w14:paraId="7D74C22F" w14:textId="77777777" w:rsidTr="0065461F">
        <w:trPr>
          <w:trHeight w:val="327"/>
        </w:trPr>
        <w:tc>
          <w:tcPr>
            <w:tcW w:w="669" w:type="dxa"/>
          </w:tcPr>
          <w:p w14:paraId="42CC187C" w14:textId="77777777" w:rsidR="003E2B05" w:rsidRPr="003026F7" w:rsidRDefault="003E2B05" w:rsidP="003E2B05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2AD42F0E" w14:textId="77777777" w:rsidR="003E2B05" w:rsidRPr="003026F7" w:rsidRDefault="003E2B05" w:rsidP="003E2B05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Предусловия</w:t>
            </w:r>
          </w:p>
        </w:tc>
        <w:tc>
          <w:tcPr>
            <w:tcW w:w="6986" w:type="dxa"/>
          </w:tcPr>
          <w:p w14:paraId="291DF60B" w14:textId="5C43ECAC" w:rsidR="003E2B05" w:rsidRDefault="00CD1E5C" w:rsidP="003E2B05">
            <w:pPr>
              <w:pStyle w:val="aff1"/>
            </w:pPr>
            <w:r w:rsidRPr="007B24A8">
              <w:t>С</w:t>
            </w:r>
            <w:r w:rsidR="00A907E0">
              <w:t>ТЗ</w:t>
            </w:r>
            <w:r w:rsidRPr="007B24A8">
              <w:t xml:space="preserve"> известны </w:t>
            </w:r>
            <w:r>
              <w:t>г</w:t>
            </w:r>
            <w:r w:rsidRPr="007B24A8">
              <w:t>абариты робота</w:t>
            </w:r>
            <w:r w:rsidR="009C4392">
              <w:t xml:space="preserve">, </w:t>
            </w:r>
            <w:r w:rsidR="00DC42EA" w:rsidRPr="00DC42EA">
              <w:t>Робот находится в состоянии покоя или завершил маневр смены курса. Камера ориентирована по ходу движения.</w:t>
            </w:r>
          </w:p>
        </w:tc>
      </w:tr>
      <w:tr w:rsidR="00CD1E5C" w14:paraId="282E9625" w14:textId="77777777" w:rsidTr="0065461F">
        <w:trPr>
          <w:trHeight w:val="327"/>
        </w:trPr>
        <w:tc>
          <w:tcPr>
            <w:tcW w:w="669" w:type="dxa"/>
          </w:tcPr>
          <w:p w14:paraId="034A7C24" w14:textId="77777777" w:rsidR="00CD1E5C" w:rsidRPr="003026F7" w:rsidRDefault="00CD1E5C" w:rsidP="00CD1E5C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5B891651" w14:textId="77777777" w:rsidR="00CD1E5C" w:rsidRPr="003026F7" w:rsidRDefault="00CD1E5C" w:rsidP="00CD1E5C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Постусловия</w:t>
            </w:r>
          </w:p>
        </w:tc>
        <w:tc>
          <w:tcPr>
            <w:tcW w:w="6986" w:type="dxa"/>
          </w:tcPr>
          <w:p w14:paraId="352A05D5" w14:textId="3B3043B9" w:rsidR="00CD1E5C" w:rsidRDefault="00DC42EA" w:rsidP="00CD1E5C">
            <w:pPr>
              <w:pStyle w:val="aff1"/>
            </w:pPr>
            <w:r w:rsidRPr="00DC42EA">
              <w:t>СУД получила актуальный статус безопасности зоны перед роботом.</w:t>
            </w:r>
          </w:p>
        </w:tc>
      </w:tr>
      <w:tr w:rsidR="00CD1E5C" w14:paraId="492CA30C" w14:textId="77777777" w:rsidTr="0065461F">
        <w:trPr>
          <w:trHeight w:val="327"/>
        </w:trPr>
        <w:tc>
          <w:tcPr>
            <w:tcW w:w="669" w:type="dxa"/>
          </w:tcPr>
          <w:p w14:paraId="1E42D426" w14:textId="77777777" w:rsidR="00CD1E5C" w:rsidRPr="003026F7" w:rsidRDefault="00CD1E5C" w:rsidP="00CD1E5C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04D16CF5" w14:textId="77777777" w:rsidR="00CD1E5C" w:rsidRPr="003026F7" w:rsidRDefault="00CD1E5C" w:rsidP="00CD1E5C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1</w:t>
            </w:r>
          </w:p>
        </w:tc>
        <w:tc>
          <w:tcPr>
            <w:tcW w:w="6986" w:type="dxa"/>
          </w:tcPr>
          <w:p w14:paraId="714D9A7D" w14:textId="4268124C" w:rsidR="00CD1E5C" w:rsidRDefault="00A907E0" w:rsidP="00CD1E5C">
            <w:pPr>
              <w:pStyle w:val="aff1"/>
            </w:pPr>
            <w:r w:rsidRPr="00A907E0">
              <w:t>СУД отправляет запрос на оценку безопасности планируемого маршрута</w:t>
            </w:r>
            <w:r>
              <w:t>.</w:t>
            </w:r>
          </w:p>
        </w:tc>
      </w:tr>
      <w:tr w:rsidR="00CD1E5C" w14:paraId="71CA383F" w14:textId="77777777" w:rsidTr="0065461F">
        <w:trPr>
          <w:trHeight w:val="327"/>
        </w:trPr>
        <w:tc>
          <w:tcPr>
            <w:tcW w:w="669" w:type="dxa"/>
          </w:tcPr>
          <w:p w14:paraId="5077E417" w14:textId="77777777" w:rsidR="00CD1E5C" w:rsidRPr="003026F7" w:rsidRDefault="00CD1E5C" w:rsidP="00CD1E5C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2276334E" w14:textId="77777777" w:rsidR="00CD1E5C" w:rsidRPr="003026F7" w:rsidRDefault="00CD1E5C" w:rsidP="00CD1E5C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2</w:t>
            </w:r>
          </w:p>
        </w:tc>
        <w:tc>
          <w:tcPr>
            <w:tcW w:w="6986" w:type="dxa"/>
          </w:tcPr>
          <w:p w14:paraId="2B9AEEDC" w14:textId="750ECB3C" w:rsidR="00CD1E5C" w:rsidRDefault="00A907E0" w:rsidP="00CD1E5C">
            <w:pPr>
              <w:pStyle w:val="aff1"/>
            </w:pPr>
            <w:r w:rsidRPr="00A907E0">
              <w:t>СТЗ обращается к текущей актуальной Карте препятствий</w:t>
            </w:r>
            <w:r>
              <w:t>.</w:t>
            </w:r>
          </w:p>
        </w:tc>
      </w:tr>
      <w:tr w:rsidR="009C4392" w14:paraId="1D737E47" w14:textId="77777777" w:rsidTr="0065461F">
        <w:trPr>
          <w:trHeight w:val="314"/>
        </w:trPr>
        <w:tc>
          <w:tcPr>
            <w:tcW w:w="669" w:type="dxa"/>
          </w:tcPr>
          <w:p w14:paraId="75DCD047" w14:textId="77777777" w:rsidR="009C4392" w:rsidRPr="003026F7" w:rsidRDefault="009C4392" w:rsidP="009C4392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332F3CB0" w14:textId="77777777" w:rsidR="009C4392" w:rsidRPr="003026F7" w:rsidRDefault="009C4392" w:rsidP="009C4392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3</w:t>
            </w:r>
          </w:p>
        </w:tc>
        <w:tc>
          <w:tcPr>
            <w:tcW w:w="6986" w:type="dxa"/>
          </w:tcPr>
          <w:p w14:paraId="36380062" w14:textId="361A54BB" w:rsidR="009C4392" w:rsidRPr="009C4392" w:rsidRDefault="00A907E0" w:rsidP="009C4392">
            <w:pPr>
              <w:pStyle w:val="aff1"/>
            </w:pPr>
            <w:r w:rsidRPr="00A907E0">
              <w:rPr>
                <w:spacing w:val="2"/>
              </w:rPr>
              <w:t>СТЗ проецирует габариты робота на вектор движения в системе координат Карты</w:t>
            </w:r>
            <w:r>
              <w:rPr>
                <w:spacing w:val="2"/>
              </w:rPr>
              <w:t>.</w:t>
            </w:r>
          </w:p>
        </w:tc>
      </w:tr>
      <w:tr w:rsidR="009C4392" w14:paraId="710AD0A0" w14:textId="77777777" w:rsidTr="0065461F">
        <w:trPr>
          <w:trHeight w:val="314"/>
        </w:trPr>
        <w:tc>
          <w:tcPr>
            <w:tcW w:w="669" w:type="dxa"/>
          </w:tcPr>
          <w:p w14:paraId="0CEC383D" w14:textId="77777777" w:rsidR="009C4392" w:rsidRPr="003026F7" w:rsidRDefault="009C4392" w:rsidP="009C4392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5D363D7F" w14:textId="2DD46E21" w:rsidR="009C4392" w:rsidRPr="003026F7" w:rsidRDefault="009C4392" w:rsidP="009C4392">
            <w:pPr>
              <w:pStyle w:val="aff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6986" w:type="dxa"/>
          </w:tcPr>
          <w:p w14:paraId="04E219F7" w14:textId="0E7BF3D2" w:rsidR="009C4392" w:rsidRPr="009C4392" w:rsidRDefault="00A907E0" w:rsidP="009C4392">
            <w:pPr>
              <w:pStyle w:val="aff1"/>
            </w:pPr>
            <w:r w:rsidRPr="00A907E0">
              <w:t>СТЗ проверяет наличие пересечений между проекцией робота и объектами на Карте.</w:t>
            </w:r>
          </w:p>
        </w:tc>
      </w:tr>
      <w:tr w:rsidR="00CD1E5C" w14:paraId="4AF6A0F9" w14:textId="77777777" w:rsidTr="0065461F">
        <w:trPr>
          <w:trHeight w:val="327"/>
        </w:trPr>
        <w:tc>
          <w:tcPr>
            <w:tcW w:w="669" w:type="dxa"/>
          </w:tcPr>
          <w:p w14:paraId="72C038FD" w14:textId="77777777" w:rsidR="00CD1E5C" w:rsidRPr="003026F7" w:rsidRDefault="00CD1E5C" w:rsidP="00CD1E5C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535741E3" w14:textId="74B7D6DC" w:rsidR="00CD1E5C" w:rsidRPr="003026F7" w:rsidRDefault="009C4392" w:rsidP="00CD1E5C">
            <w:pPr>
              <w:pStyle w:val="aff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6986" w:type="dxa"/>
          </w:tcPr>
          <w:p w14:paraId="55878498" w14:textId="53E6E7FC" w:rsidR="00CD1E5C" w:rsidRDefault="00A907E0" w:rsidP="00CD1E5C">
            <w:pPr>
              <w:pStyle w:val="aff1"/>
            </w:pPr>
            <w:r w:rsidRPr="00A907E0">
              <w:t>СТЗ возвращает СУД рассчитанный коэффициент безопасности</w:t>
            </w:r>
          </w:p>
        </w:tc>
      </w:tr>
      <w:tr w:rsidR="00CD1E5C" w14:paraId="38E2CC9D" w14:textId="77777777" w:rsidTr="0065461F">
        <w:trPr>
          <w:trHeight w:val="327"/>
        </w:trPr>
        <w:tc>
          <w:tcPr>
            <w:tcW w:w="669" w:type="dxa"/>
          </w:tcPr>
          <w:p w14:paraId="728A3D8E" w14:textId="77777777" w:rsidR="00CD1E5C" w:rsidRPr="003026F7" w:rsidRDefault="00CD1E5C" w:rsidP="00CD1E5C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3C686D44" w14:textId="77777777" w:rsidR="00CD1E5C" w:rsidRPr="003026F7" w:rsidRDefault="00CD1E5C" w:rsidP="00CD1E5C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Альтернативы</w:t>
            </w:r>
          </w:p>
        </w:tc>
        <w:tc>
          <w:tcPr>
            <w:tcW w:w="6986" w:type="dxa"/>
          </w:tcPr>
          <w:p w14:paraId="0D34AD23" w14:textId="2B386654" w:rsidR="00CD1E5C" w:rsidRDefault="00CD1E5C" w:rsidP="00CD1E5C">
            <w:pPr>
              <w:pStyle w:val="aff1"/>
            </w:pPr>
          </w:p>
        </w:tc>
      </w:tr>
      <w:tr w:rsidR="00CD1E5C" w14:paraId="65CCE4B6" w14:textId="77777777" w:rsidTr="0065461F">
        <w:trPr>
          <w:trHeight w:val="327"/>
        </w:trPr>
        <w:tc>
          <w:tcPr>
            <w:tcW w:w="669" w:type="dxa"/>
          </w:tcPr>
          <w:p w14:paraId="6FD08603" w14:textId="77777777" w:rsidR="00CD1E5C" w:rsidRPr="003026F7" w:rsidRDefault="00CD1E5C" w:rsidP="00CD1E5C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2DB21F45" w14:textId="74CC773D" w:rsidR="00CD1E5C" w:rsidRPr="003026F7" w:rsidRDefault="00DC42EA" w:rsidP="00CD1E5C">
            <w:pPr>
              <w:pStyle w:val="aff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0A7A00">
              <w:rPr>
                <w:b/>
                <w:bCs/>
              </w:rPr>
              <w:t>.1</w:t>
            </w:r>
          </w:p>
        </w:tc>
        <w:tc>
          <w:tcPr>
            <w:tcW w:w="6986" w:type="dxa"/>
          </w:tcPr>
          <w:p w14:paraId="511B27C3" w14:textId="77777777" w:rsidR="00FD21DF" w:rsidRDefault="00DC42EA" w:rsidP="00CD1E5C">
            <w:pPr>
              <w:pStyle w:val="aff1"/>
            </w:pPr>
            <w:r w:rsidRPr="00DC42EA">
              <w:t>В зоне безопасности обнаружен объект, но его размеры меньше порогового значения</w:t>
            </w:r>
            <w:r>
              <w:t>.</w:t>
            </w:r>
            <w:r w:rsidR="003E7638">
              <w:t xml:space="preserve"> </w:t>
            </w:r>
          </w:p>
          <w:p w14:paraId="25666F69" w14:textId="0D040A28" w:rsidR="00CD1E5C" w:rsidRDefault="002F15A9" w:rsidP="00CD1E5C">
            <w:pPr>
              <w:pStyle w:val="aff1"/>
            </w:pPr>
            <w:r w:rsidRPr="002F15A9">
              <w:t>С</w:t>
            </w:r>
            <w:r w:rsidR="00A907E0">
              <w:t>ТЗ</w:t>
            </w:r>
            <w:r w:rsidRPr="002F15A9">
              <w:t xml:space="preserve"> исключает влияние этого объекта на расчет риска и возвращает высокий коэффициент безопасности, считая маршрут проходимым.</w:t>
            </w:r>
          </w:p>
        </w:tc>
      </w:tr>
      <w:tr w:rsidR="00CD1E5C" w14:paraId="42184BD2" w14:textId="77777777" w:rsidTr="0065461F">
        <w:trPr>
          <w:trHeight w:val="327"/>
        </w:trPr>
        <w:tc>
          <w:tcPr>
            <w:tcW w:w="669" w:type="dxa"/>
          </w:tcPr>
          <w:p w14:paraId="51639CD9" w14:textId="77777777" w:rsidR="00CD1E5C" w:rsidRPr="003026F7" w:rsidRDefault="00CD1E5C" w:rsidP="00CD1E5C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75850978" w14:textId="77777777" w:rsidR="00CD1E5C" w:rsidRPr="003026F7" w:rsidRDefault="00CD1E5C" w:rsidP="00CD1E5C">
            <w:pPr>
              <w:pStyle w:val="aff1"/>
              <w:jc w:val="center"/>
              <w:rPr>
                <w:b/>
                <w:bCs/>
              </w:rPr>
            </w:pPr>
            <w:r w:rsidRPr="003026F7">
              <w:rPr>
                <w:b/>
                <w:bCs/>
              </w:rPr>
              <w:t>Исключения</w:t>
            </w:r>
          </w:p>
        </w:tc>
        <w:tc>
          <w:tcPr>
            <w:tcW w:w="6986" w:type="dxa"/>
          </w:tcPr>
          <w:p w14:paraId="0BC93C3B" w14:textId="7069F16E" w:rsidR="00CD1E5C" w:rsidRDefault="00CD1E5C" w:rsidP="00CD1E5C">
            <w:pPr>
              <w:pStyle w:val="aff1"/>
            </w:pPr>
          </w:p>
        </w:tc>
      </w:tr>
      <w:tr w:rsidR="00C82E6F" w14:paraId="09802E40" w14:textId="77777777" w:rsidTr="0065461F">
        <w:trPr>
          <w:trHeight w:val="327"/>
        </w:trPr>
        <w:tc>
          <w:tcPr>
            <w:tcW w:w="669" w:type="dxa"/>
          </w:tcPr>
          <w:p w14:paraId="5D9B90FB" w14:textId="77777777" w:rsidR="00C82E6F" w:rsidRPr="003026F7" w:rsidRDefault="00C82E6F" w:rsidP="00CD1E5C">
            <w:pPr>
              <w:pStyle w:val="aff1"/>
              <w:jc w:val="center"/>
              <w:rPr>
                <w:b/>
                <w:bCs/>
              </w:rPr>
            </w:pPr>
          </w:p>
        </w:tc>
        <w:tc>
          <w:tcPr>
            <w:tcW w:w="2539" w:type="dxa"/>
          </w:tcPr>
          <w:p w14:paraId="3415D4F6" w14:textId="0D39390E" w:rsidR="00C82E6F" w:rsidRPr="003026F7" w:rsidRDefault="00AF03C1" w:rsidP="00CD1E5C">
            <w:pPr>
              <w:pStyle w:val="aff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C82E6F">
              <w:rPr>
                <w:b/>
                <w:bCs/>
              </w:rPr>
              <w:t>.1</w:t>
            </w:r>
          </w:p>
        </w:tc>
        <w:tc>
          <w:tcPr>
            <w:tcW w:w="6986" w:type="dxa"/>
          </w:tcPr>
          <w:p w14:paraId="0BB64965" w14:textId="30D99AE2" w:rsidR="00FD21DF" w:rsidRDefault="00AF03C1" w:rsidP="00CD1E5C">
            <w:pPr>
              <w:pStyle w:val="aff1"/>
            </w:pPr>
            <w:r w:rsidRPr="00AF03C1">
              <w:t>С</w:t>
            </w:r>
            <w:r w:rsidR="00A907E0">
              <w:t>ТЗ</w:t>
            </w:r>
            <w:r w:rsidRPr="00AF03C1">
              <w:t xml:space="preserve"> обнаруживает объект, который находится прямо на траектории и делает начало</w:t>
            </w:r>
            <w:r w:rsidR="00DC42EA">
              <w:t xml:space="preserve"> или продолжение</w:t>
            </w:r>
            <w:r w:rsidRPr="00AF03C1">
              <w:t xml:space="preserve"> движения невозможным.</w:t>
            </w:r>
            <w:r w:rsidR="003E7638">
              <w:t xml:space="preserve"> </w:t>
            </w:r>
          </w:p>
          <w:p w14:paraId="4497AACC" w14:textId="71DC93F1" w:rsidR="00C82E6F" w:rsidRDefault="002F15A9" w:rsidP="00CD1E5C">
            <w:pPr>
              <w:pStyle w:val="aff1"/>
            </w:pPr>
            <w:r w:rsidRPr="002F15A9">
              <w:t>С</w:t>
            </w:r>
            <w:r w:rsidR="00A907E0">
              <w:t>ТЗ</w:t>
            </w:r>
            <w:r w:rsidRPr="002F15A9">
              <w:t xml:space="preserve"> передает СУД критически низкий коэффициент безопасности (близкий к 0.0), что интерпретируется СУД как запрет на движение.</w:t>
            </w:r>
          </w:p>
        </w:tc>
      </w:tr>
    </w:tbl>
    <w:p w14:paraId="732C465D" w14:textId="77777777" w:rsidR="00E11E10" w:rsidRPr="009160E7" w:rsidRDefault="00E11E10" w:rsidP="00E11E10">
      <w:pPr>
        <w:pStyle w:val="1"/>
      </w:pPr>
      <w:bookmarkStart w:id="38" w:name="_Toc155114210"/>
      <w:bookmarkStart w:id="39" w:name="_Toc216648915"/>
      <w:r w:rsidRPr="00E11E10">
        <w:lastRenderedPageBreak/>
        <w:t>Документирование</w:t>
      </w:r>
      <w:r>
        <w:t xml:space="preserve"> спецификации качества программного средства</w:t>
      </w:r>
      <w:bookmarkEnd w:id="38"/>
      <w:bookmarkEnd w:id="39"/>
    </w:p>
    <w:p w14:paraId="04944723" w14:textId="77777777" w:rsidR="00E11E10" w:rsidRDefault="00E11E10" w:rsidP="00E11E10">
      <w:pPr>
        <w:pStyle w:val="2"/>
      </w:pPr>
      <w:bookmarkStart w:id="40" w:name="_Toc155114211"/>
      <w:bookmarkStart w:id="41" w:name="_Toc216648916"/>
      <w:r>
        <w:t>Нефункциональные требования</w:t>
      </w:r>
      <w:r w:rsidRPr="009160E7">
        <w:t xml:space="preserve"> </w:t>
      </w:r>
      <w:r>
        <w:t>к системе</w:t>
      </w:r>
      <w:bookmarkEnd w:id="40"/>
      <w:bookmarkEnd w:id="41"/>
    </w:p>
    <w:p w14:paraId="63A34FE3" w14:textId="4F86DD7C" w:rsidR="00F36346" w:rsidRPr="003026F7" w:rsidRDefault="00E11E10" w:rsidP="00F36346">
      <w:pPr>
        <w:pStyle w:val="1-"/>
      </w:pPr>
      <w:r>
        <w:t xml:space="preserve">В таблице </w:t>
      </w:r>
      <w:r w:rsidR="00413790">
        <w:t>9</w:t>
      </w:r>
      <w:r>
        <w:t xml:space="preserve"> можно увидеть нефункциональные требования к системе.</w:t>
      </w:r>
      <w:r w:rsidR="00F36346">
        <w:t xml:space="preserve"> Так как система является автономной то пользователем программного средства является система управления движением.</w:t>
      </w:r>
    </w:p>
    <w:p w14:paraId="269AB89C" w14:textId="36333A11" w:rsidR="00E11E10" w:rsidRDefault="00E11E10" w:rsidP="00E11E10">
      <w:pPr>
        <w:pStyle w:val="-1"/>
      </w:pPr>
      <w:r>
        <w:t xml:space="preserve">Таблица </w:t>
      </w:r>
      <w:r w:rsidR="00413790">
        <w:t>9</w:t>
      </w:r>
      <w:r>
        <w:t xml:space="preserve"> – Нефункциональные требования к системе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"/>
        <w:gridCol w:w="3827"/>
        <w:gridCol w:w="5209"/>
      </w:tblGrid>
      <w:tr w:rsidR="00E11E10" w14:paraId="08325CA9" w14:textId="77777777" w:rsidTr="000D4216">
        <w:tc>
          <w:tcPr>
            <w:tcW w:w="534" w:type="dxa"/>
          </w:tcPr>
          <w:p w14:paraId="18A8FF7B" w14:textId="77777777" w:rsidR="00E11E10" w:rsidRPr="003C3AFD" w:rsidRDefault="00E11E10" w:rsidP="000D4216">
            <w:pPr>
              <w:pStyle w:val="aff1"/>
              <w:jc w:val="center"/>
              <w:rPr>
                <w:b/>
                <w:bCs/>
              </w:rPr>
            </w:pPr>
            <w:r w:rsidRPr="003C3AFD">
              <w:rPr>
                <w:b/>
                <w:bCs/>
              </w:rPr>
              <w:t>№</w:t>
            </w:r>
          </w:p>
        </w:tc>
        <w:tc>
          <w:tcPr>
            <w:tcW w:w="3827" w:type="dxa"/>
          </w:tcPr>
          <w:p w14:paraId="265DDE1D" w14:textId="77777777" w:rsidR="00E11E10" w:rsidRPr="003C3AFD" w:rsidRDefault="00E11E10" w:rsidP="000D4216">
            <w:pPr>
              <w:pStyle w:val="aff1"/>
              <w:jc w:val="center"/>
              <w:rPr>
                <w:b/>
                <w:bCs/>
              </w:rPr>
            </w:pPr>
            <w:r w:rsidRPr="003C3AFD">
              <w:rPr>
                <w:b/>
                <w:bCs/>
              </w:rPr>
              <w:t>Тип требования</w:t>
            </w:r>
          </w:p>
        </w:tc>
        <w:tc>
          <w:tcPr>
            <w:tcW w:w="5209" w:type="dxa"/>
          </w:tcPr>
          <w:p w14:paraId="7A1EBC7F" w14:textId="77777777" w:rsidR="00E11E10" w:rsidRPr="003C3AFD" w:rsidRDefault="00E11E10" w:rsidP="000D4216">
            <w:pPr>
              <w:pStyle w:val="aff1"/>
              <w:jc w:val="center"/>
              <w:rPr>
                <w:b/>
                <w:bCs/>
              </w:rPr>
            </w:pPr>
            <w:r w:rsidRPr="003C3AFD">
              <w:rPr>
                <w:b/>
                <w:bCs/>
              </w:rPr>
              <w:t>Требование</w:t>
            </w:r>
          </w:p>
        </w:tc>
      </w:tr>
      <w:tr w:rsidR="00E11E10" w14:paraId="56102D17" w14:textId="77777777" w:rsidTr="000D4216">
        <w:tc>
          <w:tcPr>
            <w:tcW w:w="534" w:type="dxa"/>
          </w:tcPr>
          <w:p w14:paraId="0F197113" w14:textId="77777777" w:rsidR="00E11E10" w:rsidRDefault="00E11E10" w:rsidP="000D4216">
            <w:pPr>
              <w:pStyle w:val="aff1"/>
            </w:pPr>
            <w:r>
              <w:t>1</w:t>
            </w:r>
          </w:p>
        </w:tc>
        <w:tc>
          <w:tcPr>
            <w:tcW w:w="3827" w:type="dxa"/>
          </w:tcPr>
          <w:p w14:paraId="5E13A9C9" w14:textId="77777777" w:rsidR="00E11E10" w:rsidRDefault="00E11E10" w:rsidP="000D4216">
            <w:pPr>
              <w:pStyle w:val="aff1"/>
            </w:pPr>
            <w:r>
              <w:t>Системные требования</w:t>
            </w:r>
          </w:p>
        </w:tc>
        <w:tc>
          <w:tcPr>
            <w:tcW w:w="5209" w:type="dxa"/>
          </w:tcPr>
          <w:p w14:paraId="33657397" w14:textId="3AA0765A" w:rsidR="00E11E10" w:rsidRPr="00FA6311" w:rsidRDefault="0002626E" w:rsidP="000D4216">
            <w:pPr>
              <w:pStyle w:val="aff1"/>
            </w:pPr>
            <w:r>
              <w:t>С</w:t>
            </w:r>
            <w:r w:rsidRPr="0002626E">
              <w:t>истема должна быть способна обработать видеопоток с частотой не менее 30 кадров в секунду</w:t>
            </w:r>
            <w:r>
              <w:t>.</w:t>
            </w:r>
          </w:p>
        </w:tc>
      </w:tr>
      <w:tr w:rsidR="00E11E10" w14:paraId="0E81349F" w14:textId="77777777" w:rsidTr="000D4216">
        <w:tc>
          <w:tcPr>
            <w:tcW w:w="534" w:type="dxa"/>
          </w:tcPr>
          <w:p w14:paraId="459E9EE7" w14:textId="77777777" w:rsidR="00E11E10" w:rsidRDefault="00E11E10" w:rsidP="000D4216">
            <w:pPr>
              <w:pStyle w:val="aff1"/>
            </w:pPr>
            <w:r>
              <w:t>2</w:t>
            </w:r>
          </w:p>
        </w:tc>
        <w:tc>
          <w:tcPr>
            <w:tcW w:w="3827" w:type="dxa"/>
          </w:tcPr>
          <w:p w14:paraId="7142CBB2" w14:textId="77777777" w:rsidR="00E11E10" w:rsidRDefault="00E11E10" w:rsidP="000D4216">
            <w:pPr>
              <w:pStyle w:val="aff1"/>
            </w:pPr>
            <w:r>
              <w:t>Системные требования</w:t>
            </w:r>
          </w:p>
        </w:tc>
        <w:tc>
          <w:tcPr>
            <w:tcW w:w="5209" w:type="dxa"/>
          </w:tcPr>
          <w:p w14:paraId="2A8D6C51" w14:textId="6F58A48F" w:rsidR="00E11E10" w:rsidRPr="00FA6311" w:rsidRDefault="00312D4B" w:rsidP="000D4216">
            <w:pPr>
              <w:pStyle w:val="aff1"/>
            </w:pPr>
            <w:r w:rsidRPr="00312D4B">
              <w:t>Система должна одновременно отслеживать и хранить данные не менее чем о 50 динамических объектах и их траекториях, функционируя в условиях интенсивного трафика.</w:t>
            </w:r>
          </w:p>
        </w:tc>
      </w:tr>
      <w:tr w:rsidR="00E11E10" w14:paraId="056A427D" w14:textId="77777777" w:rsidTr="000D4216">
        <w:tc>
          <w:tcPr>
            <w:tcW w:w="534" w:type="dxa"/>
          </w:tcPr>
          <w:p w14:paraId="0DCC7F66" w14:textId="77777777" w:rsidR="00E11E10" w:rsidRDefault="00E11E10" w:rsidP="000D4216">
            <w:pPr>
              <w:pStyle w:val="aff1"/>
            </w:pPr>
            <w:r>
              <w:t>3</w:t>
            </w:r>
          </w:p>
        </w:tc>
        <w:tc>
          <w:tcPr>
            <w:tcW w:w="3827" w:type="dxa"/>
          </w:tcPr>
          <w:p w14:paraId="7940120A" w14:textId="77777777" w:rsidR="00E11E10" w:rsidRDefault="00E11E10" w:rsidP="000D4216">
            <w:pPr>
              <w:pStyle w:val="aff1"/>
            </w:pPr>
            <w:r>
              <w:t>Системные требования</w:t>
            </w:r>
          </w:p>
        </w:tc>
        <w:tc>
          <w:tcPr>
            <w:tcW w:w="5209" w:type="dxa"/>
          </w:tcPr>
          <w:p w14:paraId="2A010D5C" w14:textId="75055469" w:rsidR="00E11E10" w:rsidRDefault="00EA4586" w:rsidP="000D4216">
            <w:pPr>
              <w:pStyle w:val="aff1"/>
            </w:pPr>
            <w:r w:rsidRPr="00EA4586">
              <w:t>Система должна формировать сигнал оценки проходимости для текущего кадра с задержкой не более 100 миллисекунд от момента поступления видеоизображения, функционируя в режиме непрерывного мониторинга.</w:t>
            </w:r>
          </w:p>
        </w:tc>
      </w:tr>
      <w:tr w:rsidR="00E11E10" w14:paraId="61072F76" w14:textId="77777777" w:rsidTr="000D4216">
        <w:tc>
          <w:tcPr>
            <w:tcW w:w="534" w:type="dxa"/>
          </w:tcPr>
          <w:p w14:paraId="58857480" w14:textId="77777777" w:rsidR="00E11E10" w:rsidRDefault="00E11E10" w:rsidP="000D4216">
            <w:pPr>
              <w:pStyle w:val="aff1"/>
            </w:pPr>
            <w:r>
              <w:t>4</w:t>
            </w:r>
          </w:p>
        </w:tc>
        <w:tc>
          <w:tcPr>
            <w:tcW w:w="3827" w:type="dxa"/>
          </w:tcPr>
          <w:p w14:paraId="12D32A18" w14:textId="77777777" w:rsidR="00E11E10" w:rsidRDefault="00E11E10" w:rsidP="000D4216">
            <w:pPr>
              <w:pStyle w:val="aff1"/>
            </w:pPr>
            <w:r>
              <w:t>Пользовательские требования</w:t>
            </w:r>
          </w:p>
        </w:tc>
        <w:tc>
          <w:tcPr>
            <w:tcW w:w="5209" w:type="dxa"/>
          </w:tcPr>
          <w:p w14:paraId="4A029B28" w14:textId="15A724F0" w:rsidR="00E11E10" w:rsidRDefault="00D3402A" w:rsidP="000D4216">
            <w:pPr>
              <w:pStyle w:val="aff1"/>
            </w:pPr>
            <w:r w:rsidRPr="00D3402A">
              <w:t>Система управления движением</w:t>
            </w:r>
            <w:r w:rsidR="006D410F">
              <w:t xml:space="preserve"> (пользователь)</w:t>
            </w:r>
            <w:r w:rsidRPr="00D3402A">
              <w:t xml:space="preserve"> должна получать данные о каждом препятствии в виде структурированного сообщения, включающего как минимум: уникальный идентификатор объекта, его позицию (координаты X, Y) и габаритные размеры (ширина, высота)</w:t>
            </w:r>
            <w:r>
              <w:t>.</w:t>
            </w:r>
          </w:p>
        </w:tc>
      </w:tr>
      <w:tr w:rsidR="00E11E10" w14:paraId="074067FB" w14:textId="77777777" w:rsidTr="000D4216">
        <w:tc>
          <w:tcPr>
            <w:tcW w:w="534" w:type="dxa"/>
          </w:tcPr>
          <w:p w14:paraId="6BB4AB37" w14:textId="77777777" w:rsidR="00E11E10" w:rsidRDefault="00E11E10" w:rsidP="000D4216">
            <w:pPr>
              <w:pStyle w:val="aff1"/>
            </w:pPr>
            <w:r>
              <w:t>5</w:t>
            </w:r>
          </w:p>
        </w:tc>
        <w:tc>
          <w:tcPr>
            <w:tcW w:w="3827" w:type="dxa"/>
          </w:tcPr>
          <w:p w14:paraId="0D1945A9" w14:textId="77777777" w:rsidR="00E11E10" w:rsidRDefault="00E11E10" w:rsidP="000D4216">
            <w:pPr>
              <w:pStyle w:val="aff1"/>
            </w:pPr>
            <w:r>
              <w:t>Пользовательские требования</w:t>
            </w:r>
          </w:p>
        </w:tc>
        <w:tc>
          <w:tcPr>
            <w:tcW w:w="5209" w:type="dxa"/>
          </w:tcPr>
          <w:p w14:paraId="1D920E6F" w14:textId="2AFF92E3" w:rsidR="00E11E10" w:rsidRDefault="00D96D53" w:rsidP="000D4216">
            <w:pPr>
              <w:pStyle w:val="aff1"/>
            </w:pPr>
            <w:r w:rsidRPr="00D96D53">
              <w:t>Система управления движением</w:t>
            </w:r>
            <w:r w:rsidR="006D410F">
              <w:t xml:space="preserve"> (пользователь)</w:t>
            </w:r>
            <w:r w:rsidRPr="00D96D53">
              <w:t xml:space="preserve"> должна иметь возможность получить обновленную </w:t>
            </w:r>
            <w:r>
              <w:t>к</w:t>
            </w:r>
            <w:r w:rsidRPr="00D96D53">
              <w:t>арту препятствий с задержкой не более 50 миллисекунд от момента физического появления нового препятствия в поле зрения камеры.</w:t>
            </w:r>
          </w:p>
        </w:tc>
      </w:tr>
    </w:tbl>
    <w:p w14:paraId="127338C8" w14:textId="77777777" w:rsidR="0009764E" w:rsidRDefault="0009764E"/>
    <w:p w14:paraId="5C91C691" w14:textId="77777777" w:rsidR="0009764E" w:rsidRDefault="0009764E" w:rsidP="0009764E">
      <w:pPr>
        <w:pStyle w:val="-1"/>
      </w:pPr>
    </w:p>
    <w:p w14:paraId="224A7C9B" w14:textId="77777777" w:rsidR="0009764E" w:rsidRDefault="0009764E" w:rsidP="0009764E">
      <w:pPr>
        <w:pStyle w:val="-1"/>
      </w:pPr>
    </w:p>
    <w:p w14:paraId="2564DB52" w14:textId="5F7B8FDA" w:rsidR="0009764E" w:rsidRDefault="0009764E" w:rsidP="0009764E">
      <w:pPr>
        <w:pStyle w:val="-1"/>
      </w:pPr>
      <w:r>
        <w:t>Продолжение таблицы 9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"/>
        <w:gridCol w:w="3827"/>
        <w:gridCol w:w="5209"/>
      </w:tblGrid>
      <w:tr w:rsidR="00E11E10" w14:paraId="3D60E43E" w14:textId="77777777" w:rsidTr="000D4216">
        <w:tc>
          <w:tcPr>
            <w:tcW w:w="534" w:type="dxa"/>
          </w:tcPr>
          <w:p w14:paraId="4CE1CFBD" w14:textId="77777777" w:rsidR="00E11E10" w:rsidRDefault="00E11E10" w:rsidP="000D4216">
            <w:pPr>
              <w:pStyle w:val="aff1"/>
            </w:pPr>
            <w:r>
              <w:t>6</w:t>
            </w:r>
          </w:p>
        </w:tc>
        <w:tc>
          <w:tcPr>
            <w:tcW w:w="3827" w:type="dxa"/>
          </w:tcPr>
          <w:p w14:paraId="0DEB7169" w14:textId="77777777" w:rsidR="00E11E10" w:rsidRDefault="00E11E10" w:rsidP="000D4216">
            <w:pPr>
              <w:pStyle w:val="aff1"/>
            </w:pPr>
            <w:r>
              <w:t>Пользовательские требования</w:t>
            </w:r>
          </w:p>
        </w:tc>
        <w:tc>
          <w:tcPr>
            <w:tcW w:w="5209" w:type="dxa"/>
          </w:tcPr>
          <w:p w14:paraId="1C6A8444" w14:textId="0E824580" w:rsidR="00E11E10" w:rsidRDefault="00D96D53" w:rsidP="000D4216">
            <w:pPr>
              <w:pStyle w:val="aff1"/>
            </w:pPr>
            <w:r w:rsidRPr="00D96D53">
              <w:t>Система управления движением</w:t>
            </w:r>
            <w:r w:rsidR="006D410F">
              <w:t xml:space="preserve"> (пользователь)</w:t>
            </w:r>
            <w:r w:rsidRPr="00D96D53">
              <w:t xml:space="preserve"> должна иметь возможность получать в составе данных о препятствии его вектор скорости (направление и модуль), если </w:t>
            </w:r>
            <w:r>
              <w:t xml:space="preserve">программное средство </w:t>
            </w:r>
            <w:r w:rsidRPr="00D96D53">
              <w:t>классифицировал</w:t>
            </w:r>
            <w:r>
              <w:t xml:space="preserve">о </w:t>
            </w:r>
            <w:r w:rsidRPr="00D96D53">
              <w:t>данный объект как движущийся.</w:t>
            </w:r>
          </w:p>
        </w:tc>
      </w:tr>
      <w:tr w:rsidR="00E11E10" w14:paraId="4B46C0A9" w14:textId="77777777" w:rsidTr="000D4216">
        <w:tc>
          <w:tcPr>
            <w:tcW w:w="534" w:type="dxa"/>
          </w:tcPr>
          <w:p w14:paraId="4920F990" w14:textId="77777777" w:rsidR="00E11E10" w:rsidRDefault="00E11E10" w:rsidP="000D4216">
            <w:pPr>
              <w:pStyle w:val="aff1"/>
            </w:pPr>
            <w:r>
              <w:t>7</w:t>
            </w:r>
          </w:p>
        </w:tc>
        <w:tc>
          <w:tcPr>
            <w:tcW w:w="3827" w:type="dxa"/>
          </w:tcPr>
          <w:p w14:paraId="1112D764" w14:textId="77777777" w:rsidR="00E11E10" w:rsidRDefault="00E11E10" w:rsidP="000D4216">
            <w:pPr>
              <w:pStyle w:val="aff1"/>
            </w:pPr>
            <w:r w:rsidRPr="009160E7">
              <w:t>Требования к внешним интерфейсам, ресурсам и компьютерному обеспечению</w:t>
            </w:r>
          </w:p>
        </w:tc>
        <w:tc>
          <w:tcPr>
            <w:tcW w:w="5209" w:type="dxa"/>
          </w:tcPr>
          <w:p w14:paraId="1ADDD526" w14:textId="1937E84D" w:rsidR="00E11E10" w:rsidRPr="00534887" w:rsidRDefault="0002626E" w:rsidP="000D4216">
            <w:pPr>
              <w:pStyle w:val="aff1"/>
            </w:pPr>
            <w:r>
              <w:t xml:space="preserve">Система </w:t>
            </w:r>
            <w:r w:rsidR="0024566E" w:rsidRPr="0024566E">
              <w:t>должн</w:t>
            </w:r>
            <w:r>
              <w:t>а</w:t>
            </w:r>
            <w:r w:rsidR="0024566E" w:rsidRPr="0024566E">
              <w:t xml:space="preserve"> функционировать под управлением операционной системы на ядре Linux, совместимой с фреймворком ROS</w:t>
            </w:r>
            <w:r w:rsidR="0024566E">
              <w:t>.</w:t>
            </w:r>
          </w:p>
        </w:tc>
      </w:tr>
      <w:tr w:rsidR="00E11E10" w14:paraId="4AC9CE8C" w14:textId="77777777" w:rsidTr="000D4216">
        <w:tc>
          <w:tcPr>
            <w:tcW w:w="534" w:type="dxa"/>
          </w:tcPr>
          <w:p w14:paraId="7459F386" w14:textId="77777777" w:rsidR="00E11E10" w:rsidRDefault="00E11E10" w:rsidP="000D4216">
            <w:pPr>
              <w:pStyle w:val="aff1"/>
            </w:pPr>
            <w:r>
              <w:t>8</w:t>
            </w:r>
          </w:p>
        </w:tc>
        <w:tc>
          <w:tcPr>
            <w:tcW w:w="3827" w:type="dxa"/>
          </w:tcPr>
          <w:p w14:paraId="39E05D9B" w14:textId="77777777" w:rsidR="00E11E10" w:rsidRDefault="00E11E10" w:rsidP="000D4216">
            <w:pPr>
              <w:pStyle w:val="aff1"/>
            </w:pPr>
            <w:r w:rsidRPr="009160E7">
              <w:t>Требования к внешним интерфейсам, ресурсам и компьютерному обеспечению</w:t>
            </w:r>
          </w:p>
        </w:tc>
        <w:tc>
          <w:tcPr>
            <w:tcW w:w="5209" w:type="dxa"/>
          </w:tcPr>
          <w:p w14:paraId="6F73DBF2" w14:textId="0EA2E34F" w:rsidR="00E11E10" w:rsidRPr="00DC3D0E" w:rsidRDefault="0024566E" w:rsidP="000D4216">
            <w:pPr>
              <w:pStyle w:val="aff1"/>
            </w:pPr>
            <w:r w:rsidRPr="0024566E">
              <w:t xml:space="preserve">Система должна получать видеопоток </w:t>
            </w:r>
            <w:r w:rsidR="0002626E">
              <w:t xml:space="preserve">с камеры </w:t>
            </w:r>
            <w:r w:rsidRPr="0024566E">
              <w:t>с разрешением не менее 1920x1080 пикселей и частотой 30 кадров в секунду</w:t>
            </w:r>
            <w:r>
              <w:t>.</w:t>
            </w:r>
          </w:p>
        </w:tc>
      </w:tr>
      <w:tr w:rsidR="00E11E10" w14:paraId="18100B17" w14:textId="77777777" w:rsidTr="000D4216">
        <w:tc>
          <w:tcPr>
            <w:tcW w:w="534" w:type="dxa"/>
          </w:tcPr>
          <w:p w14:paraId="3B059F9C" w14:textId="77777777" w:rsidR="00E11E10" w:rsidRDefault="00E11E10" w:rsidP="000D4216">
            <w:pPr>
              <w:pStyle w:val="aff1"/>
            </w:pPr>
            <w:r>
              <w:t>9</w:t>
            </w:r>
          </w:p>
        </w:tc>
        <w:tc>
          <w:tcPr>
            <w:tcW w:w="3827" w:type="dxa"/>
          </w:tcPr>
          <w:p w14:paraId="61C8F9D6" w14:textId="77777777" w:rsidR="00E11E10" w:rsidRDefault="00E11E10" w:rsidP="000D4216">
            <w:pPr>
              <w:pStyle w:val="aff1"/>
            </w:pPr>
            <w:r w:rsidRPr="009160E7">
              <w:t>Требования к внешним интерфейсам, ресурсам и компьютерному обеспечению</w:t>
            </w:r>
          </w:p>
        </w:tc>
        <w:tc>
          <w:tcPr>
            <w:tcW w:w="5209" w:type="dxa"/>
          </w:tcPr>
          <w:p w14:paraId="76258298" w14:textId="3DCD7FC0" w:rsidR="00E11E10" w:rsidRDefault="0002626E" w:rsidP="000D4216">
            <w:pPr>
              <w:pStyle w:val="aff1"/>
            </w:pPr>
            <w:r>
              <w:t>С</w:t>
            </w:r>
            <w:r w:rsidR="0024566E" w:rsidRPr="0024566E">
              <w:t xml:space="preserve">истема должна использовать вычислительные мощности графического процессора </w:t>
            </w:r>
            <w:r w:rsidR="0024566E">
              <w:t>с</w:t>
            </w:r>
            <w:r w:rsidR="0024566E" w:rsidRPr="0024566E">
              <w:t xml:space="preserve"> </w:t>
            </w:r>
            <w:r w:rsidR="0024566E">
              <w:t>м</w:t>
            </w:r>
            <w:r w:rsidR="0024566E" w:rsidRPr="0024566E">
              <w:t>инимальн</w:t>
            </w:r>
            <w:r w:rsidR="0024566E">
              <w:t>ой</w:t>
            </w:r>
            <w:r w:rsidR="0024566E" w:rsidRPr="0024566E">
              <w:t xml:space="preserve"> производительность</w:t>
            </w:r>
            <w:r w:rsidR="0024566E">
              <w:t>ю</w:t>
            </w:r>
            <w:r w:rsidR="0024566E" w:rsidRPr="0024566E">
              <w:t xml:space="preserve"> 20 TOPS</w:t>
            </w:r>
            <w:r w:rsidR="004F0842">
              <w:t xml:space="preserve"> (</w:t>
            </w:r>
            <w:proofErr w:type="spellStart"/>
            <w:r w:rsidR="004F0842" w:rsidRPr="004F0842">
              <w:t>Trillions</w:t>
            </w:r>
            <w:proofErr w:type="spellEnd"/>
            <w:r w:rsidR="004F0842" w:rsidRPr="004F0842">
              <w:t xml:space="preserve"> </w:t>
            </w:r>
            <w:proofErr w:type="spellStart"/>
            <w:r w:rsidR="004F0842" w:rsidRPr="004F0842">
              <w:t>of</w:t>
            </w:r>
            <w:proofErr w:type="spellEnd"/>
            <w:r w:rsidR="004F0842" w:rsidRPr="004F0842">
              <w:t xml:space="preserve"> Operations </w:t>
            </w:r>
            <w:proofErr w:type="spellStart"/>
            <w:r w:rsidR="004F0842" w:rsidRPr="004F0842">
              <w:t>Per</w:t>
            </w:r>
            <w:proofErr w:type="spellEnd"/>
            <w:r w:rsidR="004F0842" w:rsidRPr="004F0842">
              <w:t xml:space="preserve"> Second </w:t>
            </w:r>
            <w:r w:rsidR="004F0842">
              <w:t>–</w:t>
            </w:r>
            <w:r w:rsidR="004F0842" w:rsidRPr="004F0842">
              <w:t xml:space="preserve"> </w:t>
            </w:r>
            <w:r w:rsidR="004F0842">
              <w:t>единица измерения производительности процессора</w:t>
            </w:r>
            <w:r w:rsidR="004F0842" w:rsidRPr="004F0842">
              <w:t>)</w:t>
            </w:r>
            <w:r>
              <w:t xml:space="preserve"> д</w:t>
            </w:r>
            <w:r w:rsidRPr="0024566E">
              <w:t>ля задач обнаружения и идентификации препятствий в реальном времени</w:t>
            </w:r>
            <w:r>
              <w:t>.</w:t>
            </w:r>
          </w:p>
        </w:tc>
      </w:tr>
    </w:tbl>
    <w:p w14:paraId="3A862D39" w14:textId="77777777" w:rsidR="00E11E10" w:rsidRDefault="00E11E10" w:rsidP="00E11E10">
      <w:pPr>
        <w:pStyle w:val="1-"/>
      </w:pPr>
    </w:p>
    <w:p w14:paraId="4881C291" w14:textId="77777777" w:rsidR="00E11E10" w:rsidRDefault="00E11E10" w:rsidP="00E11E10">
      <w:pPr>
        <w:pStyle w:val="2"/>
      </w:pPr>
      <w:bookmarkStart w:id="42" w:name="_Toc155114212"/>
      <w:bookmarkStart w:id="43" w:name="_Toc216648917"/>
      <w:r w:rsidRPr="00FA6311">
        <w:t>Спецификация качества системы (критерии качества, примитивы качества)</w:t>
      </w:r>
      <w:bookmarkEnd w:id="42"/>
      <w:bookmarkEnd w:id="43"/>
    </w:p>
    <w:p w14:paraId="35120CDE" w14:textId="20E1AE4C" w:rsidR="00E11E10" w:rsidRPr="00472CC6" w:rsidRDefault="00E11E10" w:rsidP="00E11E10">
      <w:pPr>
        <w:pStyle w:val="3"/>
        <w:rPr>
          <w:lang w:val="en-US"/>
        </w:rPr>
      </w:pPr>
      <w:bookmarkStart w:id="44" w:name="_Toc155114213"/>
      <w:bookmarkStart w:id="45" w:name="_Toc216648918"/>
      <w:r>
        <w:t>Критери</w:t>
      </w:r>
      <w:r w:rsidR="006F02FC">
        <w:t>й</w:t>
      </w:r>
      <w:r>
        <w:t xml:space="preserve"> качества системы</w:t>
      </w:r>
      <w:bookmarkEnd w:id="44"/>
      <w:bookmarkEnd w:id="45"/>
    </w:p>
    <w:p w14:paraId="44284CEC" w14:textId="59B71D5E" w:rsidR="00E11E10" w:rsidRDefault="006F02FC" w:rsidP="00E11E10">
      <w:pPr>
        <w:pStyle w:val="1-"/>
        <w:numPr>
          <w:ilvl w:val="0"/>
          <w:numId w:val="39"/>
        </w:numPr>
      </w:pPr>
      <w:r>
        <w:t>Н</w:t>
      </w:r>
      <w:r w:rsidR="00E11E10">
        <w:t>адёжность</w:t>
      </w:r>
      <w:r w:rsidR="00E11E10" w:rsidRPr="00472CC6">
        <w:t>.</w:t>
      </w:r>
      <w:r w:rsidR="00E11E10">
        <w:t xml:space="preserve"> </w:t>
      </w:r>
      <w:r w:rsidR="00025157" w:rsidRPr="00025157">
        <w:t xml:space="preserve">Система должна обеспечивать непрерывную работу без сбоев, требующих перезагрузки, в течение как минимум 4 </w:t>
      </w:r>
      <w:proofErr w:type="gramStart"/>
      <w:r w:rsidR="00025157" w:rsidRPr="00025157">
        <w:t>часов</w:t>
      </w:r>
      <w:proofErr w:type="gramEnd"/>
      <w:r w:rsidR="00025157" w:rsidRPr="00025157">
        <w:t>.</w:t>
      </w:r>
    </w:p>
    <w:p w14:paraId="591BBFB7" w14:textId="77777777" w:rsidR="00E11E10" w:rsidRDefault="00E11E10" w:rsidP="00E11E10">
      <w:pPr>
        <w:pStyle w:val="3"/>
      </w:pPr>
      <w:bookmarkStart w:id="46" w:name="_Toc155114214"/>
      <w:bookmarkStart w:id="47" w:name="_Toc216648919"/>
      <w:r>
        <w:t>Примитивы качества</w:t>
      </w:r>
      <w:bookmarkEnd w:id="46"/>
      <w:bookmarkEnd w:id="47"/>
    </w:p>
    <w:p w14:paraId="1896C259" w14:textId="77777777" w:rsidR="00E11E10" w:rsidRDefault="00E11E10" w:rsidP="00E11E10">
      <w:pPr>
        <w:pStyle w:val="1-"/>
        <w:rPr>
          <w:lang w:val="en-US"/>
        </w:rPr>
      </w:pPr>
      <w:r>
        <w:t>Примитивы качества описаны ниже</w:t>
      </w:r>
      <w:r>
        <w:rPr>
          <w:lang w:val="en-US"/>
        </w:rPr>
        <w:t>:</w:t>
      </w:r>
    </w:p>
    <w:p w14:paraId="6AAA9544" w14:textId="29106CB1" w:rsidR="00E11E10" w:rsidRDefault="006F02FC" w:rsidP="00E11E10">
      <w:pPr>
        <w:pStyle w:val="1-"/>
        <w:numPr>
          <w:ilvl w:val="0"/>
          <w:numId w:val="39"/>
        </w:numPr>
      </w:pPr>
      <w:r>
        <w:t>А</w:t>
      </w:r>
      <w:r w:rsidR="00E11E10">
        <w:t xml:space="preserve">втономность. Система должна автоматически совершать </w:t>
      </w:r>
      <w:r>
        <w:t>об</w:t>
      </w:r>
      <w:r w:rsidR="00E11E10">
        <w:t xml:space="preserve">работку </w:t>
      </w:r>
      <w:r>
        <w:t>изображений</w:t>
      </w:r>
      <w:r w:rsidR="00E11E10">
        <w:t xml:space="preserve"> без необходимости вмешательства</w:t>
      </w:r>
      <w:r w:rsidR="0038469A">
        <w:t xml:space="preserve"> человека</w:t>
      </w:r>
      <w:r w:rsidR="00E11E10" w:rsidRPr="00DC2D82">
        <w:t>;</w:t>
      </w:r>
    </w:p>
    <w:p w14:paraId="1A5BEA7C" w14:textId="0DDE8B74" w:rsidR="006F02FC" w:rsidRDefault="006F02FC" w:rsidP="00F53F1C">
      <w:pPr>
        <w:pStyle w:val="1-"/>
        <w:numPr>
          <w:ilvl w:val="0"/>
          <w:numId w:val="39"/>
        </w:numPr>
      </w:pPr>
      <w:r>
        <w:t>У</w:t>
      </w:r>
      <w:r w:rsidR="00E11E10">
        <w:t xml:space="preserve">стойчивость. </w:t>
      </w:r>
      <w:r w:rsidRPr="006F02FC">
        <w:t>Система должна быть устойчива к кратковременным (до 0.5 секунды) визуальным помехам (например, солнечным бликам), пере</w:t>
      </w:r>
      <w:r w:rsidRPr="006F02FC">
        <w:lastRenderedPageBreak/>
        <w:t xml:space="preserve">крывающим до 20% площади </w:t>
      </w:r>
      <w:proofErr w:type="gramStart"/>
      <w:r w:rsidRPr="006F02FC">
        <w:t>кадра</w:t>
      </w:r>
      <w:proofErr w:type="gramEnd"/>
      <w:r>
        <w:t xml:space="preserve"> и не должна генерировать ложную тревогу в таких случаях</w:t>
      </w:r>
      <w:r w:rsidRPr="006F02FC">
        <w:t xml:space="preserve">. </w:t>
      </w:r>
    </w:p>
    <w:p w14:paraId="3782D54A" w14:textId="5E90F6D1" w:rsidR="0023671F" w:rsidRPr="0023671F" w:rsidRDefault="0023671F" w:rsidP="00D6220A">
      <w:pPr>
        <w:pStyle w:val="1-"/>
        <w:numPr>
          <w:ilvl w:val="0"/>
          <w:numId w:val="39"/>
        </w:numPr>
      </w:pPr>
      <w:r>
        <w:t>З</w:t>
      </w:r>
      <w:r w:rsidR="00E11E10">
        <w:t xml:space="preserve">ащищённость. </w:t>
      </w:r>
      <w:bookmarkStart w:id="48" w:name="_Toc155114215"/>
      <w:r w:rsidRPr="0023671F">
        <w:t>Система должна принимать к обработке данные и управляющие команды только от предварительно авторизованных узлов сети ROS</w:t>
      </w:r>
      <w:r>
        <w:t>.</w:t>
      </w:r>
    </w:p>
    <w:p w14:paraId="7A8D85E2" w14:textId="2EE237C9" w:rsidR="00E11E10" w:rsidRDefault="00E11E10" w:rsidP="0023671F">
      <w:pPr>
        <w:pStyle w:val="2"/>
      </w:pPr>
      <w:bookmarkStart w:id="49" w:name="_Toc216648920"/>
      <w:r>
        <w:t>Требования к качеству</w:t>
      </w:r>
      <w:bookmarkEnd w:id="48"/>
      <w:r w:rsidR="0023671F" w:rsidRPr="0023671F">
        <w:t>.</w:t>
      </w:r>
      <w:bookmarkEnd w:id="49"/>
    </w:p>
    <w:p w14:paraId="225638AC" w14:textId="6CD63E54" w:rsidR="00E11E10" w:rsidRPr="003026F7" w:rsidRDefault="00E11E10" w:rsidP="00E11E10">
      <w:pPr>
        <w:pStyle w:val="1-"/>
      </w:pPr>
      <w:r>
        <w:t xml:space="preserve">В таблице </w:t>
      </w:r>
      <w:r w:rsidR="00413790">
        <w:t>10</w:t>
      </w:r>
      <w:r>
        <w:t xml:space="preserve"> приведены требования к качеству системы.</w:t>
      </w:r>
    </w:p>
    <w:p w14:paraId="60C8E4D7" w14:textId="552697EB" w:rsidR="00E11E10" w:rsidRDefault="00E11E10" w:rsidP="00E11E10">
      <w:pPr>
        <w:pStyle w:val="-1"/>
      </w:pPr>
      <w:r>
        <w:t xml:space="preserve">Таблица </w:t>
      </w:r>
      <w:r w:rsidR="00413790">
        <w:t>10</w:t>
      </w:r>
      <w:r>
        <w:t xml:space="preserve"> – Требования к качеству системы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8"/>
        <w:gridCol w:w="2871"/>
        <w:gridCol w:w="6201"/>
      </w:tblGrid>
      <w:tr w:rsidR="00E11E10" w14:paraId="40D5B385" w14:textId="77777777" w:rsidTr="000D4216">
        <w:tc>
          <w:tcPr>
            <w:tcW w:w="498" w:type="dxa"/>
          </w:tcPr>
          <w:p w14:paraId="15FFFB74" w14:textId="77777777" w:rsidR="00E11E10" w:rsidRPr="003C3AFD" w:rsidRDefault="00E11E10" w:rsidP="000D4216">
            <w:pPr>
              <w:pStyle w:val="aff1"/>
              <w:jc w:val="center"/>
              <w:rPr>
                <w:b/>
                <w:bCs/>
              </w:rPr>
            </w:pPr>
            <w:r w:rsidRPr="003C3AFD">
              <w:rPr>
                <w:b/>
                <w:bCs/>
              </w:rPr>
              <w:t>№</w:t>
            </w:r>
          </w:p>
        </w:tc>
        <w:tc>
          <w:tcPr>
            <w:tcW w:w="2871" w:type="dxa"/>
          </w:tcPr>
          <w:p w14:paraId="185E4179" w14:textId="77777777" w:rsidR="00E11E10" w:rsidRPr="003C3AFD" w:rsidRDefault="00E11E10" w:rsidP="000D4216">
            <w:pPr>
              <w:pStyle w:val="aff1"/>
              <w:jc w:val="center"/>
              <w:rPr>
                <w:b/>
                <w:bCs/>
              </w:rPr>
            </w:pPr>
            <w:r w:rsidRPr="003C3AFD">
              <w:rPr>
                <w:b/>
                <w:bCs/>
              </w:rPr>
              <w:t>Качество</w:t>
            </w:r>
          </w:p>
        </w:tc>
        <w:tc>
          <w:tcPr>
            <w:tcW w:w="6201" w:type="dxa"/>
          </w:tcPr>
          <w:p w14:paraId="73027880" w14:textId="77777777" w:rsidR="00E11E10" w:rsidRPr="003C3AFD" w:rsidRDefault="00E11E10" w:rsidP="000D4216">
            <w:pPr>
              <w:pStyle w:val="aff1"/>
              <w:jc w:val="center"/>
              <w:rPr>
                <w:b/>
                <w:bCs/>
              </w:rPr>
            </w:pPr>
            <w:r w:rsidRPr="003C3AFD">
              <w:rPr>
                <w:b/>
                <w:bCs/>
              </w:rPr>
              <w:t>Требование</w:t>
            </w:r>
          </w:p>
        </w:tc>
      </w:tr>
      <w:tr w:rsidR="00E11E10" w14:paraId="04C2E565" w14:textId="77777777" w:rsidTr="000D4216">
        <w:tc>
          <w:tcPr>
            <w:tcW w:w="498" w:type="dxa"/>
          </w:tcPr>
          <w:p w14:paraId="6154DA3E" w14:textId="77777777" w:rsidR="00E11E10" w:rsidRPr="00DC2D82" w:rsidRDefault="00E11E10" w:rsidP="000D4216">
            <w:pPr>
              <w:pStyle w:val="aff1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871" w:type="dxa"/>
          </w:tcPr>
          <w:p w14:paraId="0F457011" w14:textId="54A34A98" w:rsidR="00E11E10" w:rsidRPr="00DC2D82" w:rsidRDefault="00045D7F" w:rsidP="000D4216">
            <w:pPr>
              <w:pStyle w:val="aff1"/>
            </w:pPr>
            <w:r>
              <w:t>Точность</w:t>
            </w:r>
          </w:p>
        </w:tc>
        <w:tc>
          <w:tcPr>
            <w:tcW w:w="6201" w:type="dxa"/>
          </w:tcPr>
          <w:p w14:paraId="75E8F318" w14:textId="093F0E3D" w:rsidR="00E11E10" w:rsidRPr="00126ECA" w:rsidRDefault="00045D7F" w:rsidP="000D4216">
            <w:pPr>
              <w:pStyle w:val="aff1"/>
            </w:pPr>
            <w:r w:rsidRPr="00045D7F">
              <w:t>Система должна обеспечивать распознавание препятствий </w:t>
            </w:r>
            <w:r>
              <w:t xml:space="preserve">с </w:t>
            </w:r>
            <w:r w:rsidRPr="00045D7F">
              <w:t>полнотой обнаружения (</w:t>
            </w:r>
            <w:proofErr w:type="spellStart"/>
            <w:r w:rsidRPr="00045D7F">
              <w:t>Recall</w:t>
            </w:r>
            <w:proofErr w:type="spellEnd"/>
            <w:r w:rsidRPr="00045D7F">
              <w:rPr>
                <w:rFonts w:ascii="Tahoma" w:hAnsi="Tahoma" w:cs="Tahoma"/>
              </w:rPr>
              <w:t>﻿</w:t>
            </w:r>
            <w:r w:rsidRPr="00045D7F">
              <w:t>) не менее 9</w:t>
            </w:r>
            <w:r>
              <w:t>0</w:t>
            </w:r>
            <w:r w:rsidRPr="00045D7F">
              <w:t xml:space="preserve">% </w:t>
            </w:r>
            <w:r>
              <w:t xml:space="preserve">и </w:t>
            </w:r>
            <w:r w:rsidR="00BE1BF7">
              <w:t>долей ложных срабатываний</w:t>
            </w:r>
            <w:r w:rsidRPr="00045D7F">
              <w:t xml:space="preserve">, не </w:t>
            </w:r>
            <w:r w:rsidR="00BE1BF7">
              <w:t>более</w:t>
            </w:r>
            <w:r w:rsidRPr="00045D7F">
              <w:t xml:space="preserve"> 5%</w:t>
            </w:r>
            <w:r w:rsidR="00855D00">
              <w:t xml:space="preserve"> в условиях дневного освещения.</w:t>
            </w:r>
          </w:p>
        </w:tc>
      </w:tr>
      <w:tr w:rsidR="00E11E10" w14:paraId="62E27C4E" w14:textId="77777777" w:rsidTr="000D4216">
        <w:tc>
          <w:tcPr>
            <w:tcW w:w="498" w:type="dxa"/>
          </w:tcPr>
          <w:p w14:paraId="43E708F7" w14:textId="77777777" w:rsidR="00E11E10" w:rsidRDefault="00E11E10" w:rsidP="000D4216">
            <w:pPr>
              <w:pStyle w:val="aff1"/>
            </w:pPr>
            <w:r>
              <w:t>15</w:t>
            </w:r>
          </w:p>
        </w:tc>
        <w:tc>
          <w:tcPr>
            <w:tcW w:w="2871" w:type="dxa"/>
          </w:tcPr>
          <w:p w14:paraId="114FCB31" w14:textId="0331F1BA" w:rsidR="00E11E10" w:rsidRDefault="00E11E10" w:rsidP="000D4216">
            <w:pPr>
              <w:pStyle w:val="aff1"/>
            </w:pPr>
            <w:r>
              <w:t>Производительност</w:t>
            </w:r>
            <w:r w:rsidR="00BE1BF7">
              <w:t>ь</w:t>
            </w:r>
          </w:p>
        </w:tc>
        <w:tc>
          <w:tcPr>
            <w:tcW w:w="6201" w:type="dxa"/>
          </w:tcPr>
          <w:p w14:paraId="3D32DA03" w14:textId="2EB2D5D7" w:rsidR="00E11E10" w:rsidRDefault="00855D00" w:rsidP="000D4216">
            <w:pPr>
              <w:pStyle w:val="aff1"/>
            </w:pPr>
            <w:r w:rsidRPr="00855D00">
              <w:t xml:space="preserve">Система должна сохранять качество распознавания при движении робота с линейной скоростью до </w:t>
            </w:r>
            <w:r>
              <w:t>4 км/ч.</w:t>
            </w:r>
          </w:p>
        </w:tc>
      </w:tr>
      <w:tr w:rsidR="00E11E10" w14:paraId="39123F2A" w14:textId="77777777" w:rsidTr="000D4216">
        <w:tc>
          <w:tcPr>
            <w:tcW w:w="498" w:type="dxa"/>
          </w:tcPr>
          <w:p w14:paraId="25C7A6A9" w14:textId="77777777" w:rsidR="00E11E10" w:rsidRDefault="00E11E10" w:rsidP="000D4216">
            <w:pPr>
              <w:pStyle w:val="aff1"/>
            </w:pPr>
            <w:r>
              <w:t>16</w:t>
            </w:r>
          </w:p>
        </w:tc>
        <w:tc>
          <w:tcPr>
            <w:tcW w:w="2871" w:type="dxa"/>
          </w:tcPr>
          <w:p w14:paraId="77517191" w14:textId="77777777" w:rsidR="00E11E10" w:rsidRDefault="00E11E10" w:rsidP="000D4216">
            <w:pPr>
              <w:pStyle w:val="aff1"/>
            </w:pPr>
            <w:r>
              <w:t>Надёжность</w:t>
            </w:r>
          </w:p>
        </w:tc>
        <w:tc>
          <w:tcPr>
            <w:tcW w:w="6201" w:type="dxa"/>
          </w:tcPr>
          <w:p w14:paraId="0A7EAF28" w14:textId="61788B07" w:rsidR="00E11E10" w:rsidRPr="00126ECA" w:rsidRDefault="00855D00" w:rsidP="000D4216">
            <w:pPr>
              <w:pStyle w:val="aff1"/>
            </w:pPr>
            <w:r w:rsidRPr="00855D00">
              <w:t xml:space="preserve">В случае внутреннего сбоя или невозможности достоверно оценить обстановку, </w:t>
            </w:r>
            <w:r>
              <w:t>программное средство</w:t>
            </w:r>
            <w:r w:rsidRPr="00855D00">
              <w:t xml:space="preserve"> должн</w:t>
            </w:r>
            <w:r>
              <w:t>о</w:t>
            </w:r>
            <w:r w:rsidRPr="00855D00">
              <w:t xml:space="preserve"> немедленно передать </w:t>
            </w:r>
            <w:r>
              <w:t>с</w:t>
            </w:r>
            <w:r w:rsidRPr="00855D00">
              <w:t>истеме управления движением флаг состояния «Ошибка» для инициации безопасной остановки.</w:t>
            </w:r>
          </w:p>
        </w:tc>
      </w:tr>
      <w:tr w:rsidR="00E11E10" w14:paraId="5E40D48C" w14:textId="77777777" w:rsidTr="000D4216">
        <w:tc>
          <w:tcPr>
            <w:tcW w:w="498" w:type="dxa"/>
          </w:tcPr>
          <w:p w14:paraId="0C0DF97D" w14:textId="77777777" w:rsidR="00E11E10" w:rsidRDefault="00E11E10" w:rsidP="000D4216">
            <w:pPr>
              <w:pStyle w:val="aff1"/>
            </w:pPr>
            <w:r>
              <w:t>17</w:t>
            </w:r>
          </w:p>
        </w:tc>
        <w:tc>
          <w:tcPr>
            <w:tcW w:w="2871" w:type="dxa"/>
          </w:tcPr>
          <w:p w14:paraId="0F28F1FA" w14:textId="77777777" w:rsidR="00E11E10" w:rsidRDefault="00E11E10" w:rsidP="000D4216">
            <w:pPr>
              <w:pStyle w:val="aff1"/>
            </w:pPr>
            <w:r>
              <w:t>Устойчивость к различным условиям</w:t>
            </w:r>
          </w:p>
        </w:tc>
        <w:tc>
          <w:tcPr>
            <w:tcW w:w="6201" w:type="dxa"/>
          </w:tcPr>
          <w:p w14:paraId="30D7B4D3" w14:textId="491F3FDB" w:rsidR="00E11E10" w:rsidRDefault="00BE1BF7" w:rsidP="000D4216">
            <w:pPr>
              <w:pStyle w:val="aff1"/>
            </w:pPr>
            <w:r>
              <w:t>Система должна распознавать препятствия в условиях низкой освещенности</w:t>
            </w:r>
            <w:r w:rsidR="003E714F">
              <w:t xml:space="preserve"> (</w:t>
            </w:r>
            <w:r w:rsidR="003E714F" w:rsidRPr="003E714F">
              <w:t>до 50 люкс</w:t>
            </w:r>
            <w:r w:rsidR="003E714F">
              <w:t>).</w:t>
            </w:r>
          </w:p>
        </w:tc>
      </w:tr>
      <w:tr w:rsidR="00E11E10" w14:paraId="0C28B653" w14:textId="77777777" w:rsidTr="000D4216">
        <w:tc>
          <w:tcPr>
            <w:tcW w:w="498" w:type="dxa"/>
          </w:tcPr>
          <w:p w14:paraId="7826ED27" w14:textId="77777777" w:rsidR="00E11E10" w:rsidRDefault="00E11E10" w:rsidP="000D4216">
            <w:pPr>
              <w:pStyle w:val="aff1"/>
            </w:pPr>
            <w:r>
              <w:t>18</w:t>
            </w:r>
          </w:p>
        </w:tc>
        <w:tc>
          <w:tcPr>
            <w:tcW w:w="2871" w:type="dxa"/>
          </w:tcPr>
          <w:p w14:paraId="0864D966" w14:textId="736F7B09" w:rsidR="00E11E10" w:rsidRDefault="003E714F" w:rsidP="000D4216">
            <w:pPr>
              <w:pStyle w:val="aff1"/>
            </w:pPr>
            <w:r>
              <w:t>Устойчивость к различным условиям</w:t>
            </w:r>
          </w:p>
        </w:tc>
        <w:tc>
          <w:tcPr>
            <w:tcW w:w="6201" w:type="dxa"/>
          </w:tcPr>
          <w:p w14:paraId="1FF4C4A5" w14:textId="05C6D016" w:rsidR="00E11E10" w:rsidRDefault="003E714F" w:rsidP="000D4216">
            <w:pPr>
              <w:pStyle w:val="aff1"/>
            </w:pPr>
            <w:r w:rsidRPr="003E714F">
              <w:t>Система должна быть устойчива к визуальным помехам на поверхности и корректно игнорировать элементы рельефа и текстуры (например, линии разметки, плиточные швы), если их физическая высота не превышает 2 см.</w:t>
            </w:r>
          </w:p>
        </w:tc>
      </w:tr>
    </w:tbl>
    <w:p w14:paraId="10E75377" w14:textId="77777777" w:rsidR="00E11E10" w:rsidRDefault="00E11E10" w:rsidP="00E11E10">
      <w:pPr>
        <w:pStyle w:val="1-"/>
        <w:ind w:firstLine="0"/>
      </w:pPr>
    </w:p>
    <w:p w14:paraId="1579B062" w14:textId="77777777" w:rsidR="00E11E10" w:rsidRDefault="00E11E10" w:rsidP="00E11E10">
      <w:pPr>
        <w:pStyle w:val="2"/>
      </w:pPr>
      <w:bookmarkStart w:id="50" w:name="_Toc155114216"/>
      <w:bookmarkStart w:id="51" w:name="_Toc216648921"/>
      <w:r>
        <w:t>Обратные требования</w:t>
      </w:r>
      <w:bookmarkEnd w:id="50"/>
      <w:bookmarkEnd w:id="51"/>
    </w:p>
    <w:p w14:paraId="05E79403" w14:textId="7A9A7D4F" w:rsidR="00FC1E4C" w:rsidRPr="00FC1E4C" w:rsidRDefault="0023671F" w:rsidP="0023671F">
      <w:pPr>
        <w:pStyle w:val="1-"/>
      </w:pPr>
      <w:bookmarkStart w:id="52" w:name="_Toc155114217"/>
      <w:r>
        <w:t xml:space="preserve">19) </w:t>
      </w:r>
      <w:r w:rsidR="00FC1E4C" w:rsidRPr="00FC1E4C">
        <w:t>Система не производит семантическую классификацию обнаруженных объектов</w:t>
      </w:r>
    </w:p>
    <w:p w14:paraId="232BE688" w14:textId="4732E0D1" w:rsidR="00E11E10" w:rsidRDefault="00E11E10" w:rsidP="003E714F">
      <w:pPr>
        <w:pStyle w:val="2"/>
      </w:pPr>
      <w:bookmarkStart w:id="53" w:name="_Toc216648922"/>
      <w:r>
        <w:t>Отложенные требования</w:t>
      </w:r>
      <w:bookmarkEnd w:id="52"/>
      <w:bookmarkEnd w:id="53"/>
    </w:p>
    <w:p w14:paraId="35B70ECE" w14:textId="78C703E5" w:rsidR="00E11E10" w:rsidRDefault="0023671F" w:rsidP="0023671F">
      <w:pPr>
        <w:pStyle w:val="1-"/>
      </w:pPr>
      <w:r>
        <w:t xml:space="preserve">20) </w:t>
      </w:r>
      <w:r w:rsidR="00855D00">
        <w:t>С</w:t>
      </w:r>
      <w:r w:rsidR="00855D00" w:rsidRPr="00855D00">
        <w:t xml:space="preserve">истема должна поддерживать обработку и объединение данных не только с монокулярной камеры, но и с других сенсоров (например, </w:t>
      </w:r>
      <w:proofErr w:type="spellStart"/>
      <w:r w:rsidR="00855D00" w:rsidRPr="00855D00">
        <w:t>LiDAR</w:t>
      </w:r>
      <w:proofErr w:type="spellEnd"/>
      <w:r w:rsidR="00855D00" w:rsidRPr="00855D00">
        <w:t>, стереокамеры или радары).</w:t>
      </w:r>
    </w:p>
    <w:p w14:paraId="4ABFD139" w14:textId="77777777" w:rsidR="00E11E10" w:rsidRDefault="00E11E10" w:rsidP="00E11E10">
      <w:pPr>
        <w:pStyle w:val="2"/>
      </w:pPr>
      <w:bookmarkStart w:id="54" w:name="_Toc155114218"/>
      <w:bookmarkStart w:id="55" w:name="_Toc216648923"/>
      <w:r>
        <w:lastRenderedPageBreak/>
        <w:t>Матрица зависимости требований</w:t>
      </w:r>
      <w:bookmarkEnd w:id="54"/>
      <w:bookmarkEnd w:id="55"/>
    </w:p>
    <w:p w14:paraId="345B0360" w14:textId="1E9B1B0E" w:rsidR="00DF515A" w:rsidRPr="003026F7" w:rsidRDefault="00E11E10" w:rsidP="0009764E">
      <w:pPr>
        <w:pStyle w:val="1-"/>
      </w:pPr>
      <w:r>
        <w:t xml:space="preserve">В таблице </w:t>
      </w:r>
      <w:r w:rsidR="00413790">
        <w:t>11</w:t>
      </w:r>
      <w:r>
        <w:t xml:space="preserve"> можно увидеть матрицу зависимости требований. </w:t>
      </w:r>
    </w:p>
    <w:p w14:paraId="5B709BFD" w14:textId="456AF263" w:rsidR="00E11E10" w:rsidRDefault="00E11E10" w:rsidP="00E11E10">
      <w:pPr>
        <w:pStyle w:val="-1"/>
      </w:pPr>
      <w:r>
        <w:t xml:space="preserve">Таблица </w:t>
      </w:r>
      <w:r w:rsidR="00413790">
        <w:t>11</w:t>
      </w:r>
      <w:r>
        <w:t xml:space="preserve"> – Матрица зависимости требований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9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</w:tblGrid>
      <w:tr w:rsidR="00573135" w14:paraId="429C4DFC" w14:textId="77777777" w:rsidTr="000D4216">
        <w:tc>
          <w:tcPr>
            <w:tcW w:w="515" w:type="dxa"/>
          </w:tcPr>
          <w:p w14:paraId="0A1D13E0" w14:textId="77777777" w:rsidR="00E11E10" w:rsidRPr="00E04C6C" w:rsidRDefault="00E11E10" w:rsidP="000D4216">
            <w:pPr>
              <w:pStyle w:val="aff1"/>
            </w:pPr>
            <w:r>
              <w:t>№</w:t>
            </w:r>
            <w:r>
              <w:rPr>
                <w:lang w:val="en-US"/>
              </w:rPr>
              <w:t>/</w:t>
            </w:r>
            <w:r>
              <w:t>№</w:t>
            </w:r>
          </w:p>
        </w:tc>
        <w:tc>
          <w:tcPr>
            <w:tcW w:w="461" w:type="dxa"/>
          </w:tcPr>
          <w:p w14:paraId="18903F7C" w14:textId="77777777" w:rsidR="00E11E10" w:rsidRDefault="00E11E10" w:rsidP="000D4216">
            <w:pPr>
              <w:pStyle w:val="aff1"/>
            </w:pPr>
            <w:r>
              <w:t>1</w:t>
            </w:r>
          </w:p>
        </w:tc>
        <w:tc>
          <w:tcPr>
            <w:tcW w:w="461" w:type="dxa"/>
          </w:tcPr>
          <w:p w14:paraId="70E039FB" w14:textId="77777777" w:rsidR="00E11E10" w:rsidRDefault="00E11E10" w:rsidP="000D4216">
            <w:pPr>
              <w:pStyle w:val="aff1"/>
            </w:pPr>
            <w:r>
              <w:t>2</w:t>
            </w:r>
          </w:p>
        </w:tc>
        <w:tc>
          <w:tcPr>
            <w:tcW w:w="461" w:type="dxa"/>
          </w:tcPr>
          <w:p w14:paraId="651D4C64" w14:textId="77777777" w:rsidR="00E11E10" w:rsidRDefault="00E11E10" w:rsidP="000D4216">
            <w:pPr>
              <w:pStyle w:val="aff1"/>
            </w:pPr>
            <w:r>
              <w:t>3</w:t>
            </w:r>
          </w:p>
        </w:tc>
        <w:tc>
          <w:tcPr>
            <w:tcW w:w="461" w:type="dxa"/>
          </w:tcPr>
          <w:p w14:paraId="30087C0F" w14:textId="77777777" w:rsidR="00E11E10" w:rsidRDefault="00E11E10" w:rsidP="000D4216">
            <w:pPr>
              <w:pStyle w:val="aff1"/>
            </w:pPr>
            <w:r>
              <w:t>4</w:t>
            </w:r>
          </w:p>
        </w:tc>
        <w:tc>
          <w:tcPr>
            <w:tcW w:w="461" w:type="dxa"/>
          </w:tcPr>
          <w:p w14:paraId="508C1C39" w14:textId="77777777" w:rsidR="00E11E10" w:rsidRDefault="00E11E10" w:rsidP="000D4216">
            <w:pPr>
              <w:pStyle w:val="aff1"/>
            </w:pPr>
            <w:r>
              <w:t>5</w:t>
            </w:r>
          </w:p>
        </w:tc>
        <w:tc>
          <w:tcPr>
            <w:tcW w:w="461" w:type="dxa"/>
          </w:tcPr>
          <w:p w14:paraId="2A238934" w14:textId="77777777" w:rsidR="00E11E10" w:rsidRDefault="00E11E10" w:rsidP="000D4216">
            <w:pPr>
              <w:pStyle w:val="aff1"/>
            </w:pPr>
            <w:r>
              <w:t>6</w:t>
            </w:r>
          </w:p>
        </w:tc>
        <w:tc>
          <w:tcPr>
            <w:tcW w:w="461" w:type="dxa"/>
          </w:tcPr>
          <w:p w14:paraId="30536935" w14:textId="77777777" w:rsidR="00E11E10" w:rsidRDefault="00E11E10" w:rsidP="000D4216">
            <w:pPr>
              <w:pStyle w:val="aff1"/>
            </w:pPr>
            <w:r>
              <w:t>7</w:t>
            </w:r>
          </w:p>
        </w:tc>
        <w:tc>
          <w:tcPr>
            <w:tcW w:w="462" w:type="dxa"/>
          </w:tcPr>
          <w:p w14:paraId="0AF7DD84" w14:textId="77777777" w:rsidR="00E11E10" w:rsidRDefault="00E11E10" w:rsidP="000D4216">
            <w:pPr>
              <w:pStyle w:val="aff1"/>
            </w:pPr>
            <w:r>
              <w:t>8</w:t>
            </w:r>
          </w:p>
        </w:tc>
        <w:tc>
          <w:tcPr>
            <w:tcW w:w="462" w:type="dxa"/>
          </w:tcPr>
          <w:p w14:paraId="61F9BA76" w14:textId="77777777" w:rsidR="00E11E10" w:rsidRDefault="00E11E10" w:rsidP="000D4216">
            <w:pPr>
              <w:pStyle w:val="aff1"/>
            </w:pPr>
            <w:r>
              <w:t>9</w:t>
            </w:r>
          </w:p>
        </w:tc>
        <w:tc>
          <w:tcPr>
            <w:tcW w:w="516" w:type="dxa"/>
          </w:tcPr>
          <w:p w14:paraId="447332D5" w14:textId="77777777" w:rsidR="00E11E10" w:rsidRDefault="00E11E10" w:rsidP="000D4216">
            <w:pPr>
              <w:pStyle w:val="aff1"/>
            </w:pPr>
            <w:r>
              <w:t>10</w:t>
            </w:r>
          </w:p>
        </w:tc>
        <w:tc>
          <w:tcPr>
            <w:tcW w:w="516" w:type="dxa"/>
          </w:tcPr>
          <w:p w14:paraId="1271F9C9" w14:textId="77777777" w:rsidR="00E11E10" w:rsidRDefault="00E11E10" w:rsidP="000D4216">
            <w:pPr>
              <w:pStyle w:val="aff1"/>
            </w:pPr>
            <w:r>
              <w:t>11</w:t>
            </w:r>
          </w:p>
        </w:tc>
        <w:tc>
          <w:tcPr>
            <w:tcW w:w="516" w:type="dxa"/>
          </w:tcPr>
          <w:p w14:paraId="398856C8" w14:textId="77777777" w:rsidR="00E11E10" w:rsidRDefault="00E11E10" w:rsidP="000D4216">
            <w:pPr>
              <w:pStyle w:val="aff1"/>
            </w:pPr>
            <w:r>
              <w:t>12</w:t>
            </w:r>
          </w:p>
        </w:tc>
        <w:tc>
          <w:tcPr>
            <w:tcW w:w="516" w:type="dxa"/>
          </w:tcPr>
          <w:p w14:paraId="3E760A6D" w14:textId="77777777" w:rsidR="00E11E10" w:rsidRDefault="00E11E10" w:rsidP="000D4216">
            <w:pPr>
              <w:pStyle w:val="aff1"/>
            </w:pPr>
            <w:r>
              <w:t>13</w:t>
            </w:r>
          </w:p>
        </w:tc>
        <w:tc>
          <w:tcPr>
            <w:tcW w:w="516" w:type="dxa"/>
          </w:tcPr>
          <w:p w14:paraId="517AD449" w14:textId="77777777" w:rsidR="00E11E10" w:rsidRDefault="00E11E10" w:rsidP="000D4216">
            <w:pPr>
              <w:pStyle w:val="aff1"/>
            </w:pPr>
            <w:r>
              <w:t>14</w:t>
            </w:r>
          </w:p>
        </w:tc>
        <w:tc>
          <w:tcPr>
            <w:tcW w:w="516" w:type="dxa"/>
          </w:tcPr>
          <w:p w14:paraId="702EC271" w14:textId="77777777" w:rsidR="00E11E10" w:rsidRDefault="00E11E10" w:rsidP="000D4216">
            <w:pPr>
              <w:pStyle w:val="aff1"/>
            </w:pPr>
            <w:r>
              <w:t>15</w:t>
            </w:r>
          </w:p>
        </w:tc>
        <w:tc>
          <w:tcPr>
            <w:tcW w:w="516" w:type="dxa"/>
          </w:tcPr>
          <w:p w14:paraId="4CE665A8" w14:textId="77777777" w:rsidR="00E11E10" w:rsidRDefault="00E11E10" w:rsidP="000D4216">
            <w:pPr>
              <w:pStyle w:val="aff1"/>
            </w:pPr>
            <w:r>
              <w:t>16</w:t>
            </w:r>
          </w:p>
        </w:tc>
        <w:tc>
          <w:tcPr>
            <w:tcW w:w="323" w:type="dxa"/>
          </w:tcPr>
          <w:p w14:paraId="3DD6BA91" w14:textId="77777777" w:rsidR="00E11E10" w:rsidRDefault="00E11E10" w:rsidP="000D4216">
            <w:pPr>
              <w:pStyle w:val="aff1"/>
            </w:pPr>
            <w:r>
              <w:t>17</w:t>
            </w:r>
          </w:p>
        </w:tc>
        <w:tc>
          <w:tcPr>
            <w:tcW w:w="323" w:type="dxa"/>
          </w:tcPr>
          <w:p w14:paraId="71C03306" w14:textId="77777777" w:rsidR="00E11E10" w:rsidRDefault="00E11E10" w:rsidP="000D4216">
            <w:pPr>
              <w:pStyle w:val="aff1"/>
            </w:pPr>
            <w:r>
              <w:t>18</w:t>
            </w:r>
          </w:p>
        </w:tc>
        <w:tc>
          <w:tcPr>
            <w:tcW w:w="323" w:type="dxa"/>
          </w:tcPr>
          <w:p w14:paraId="75727206" w14:textId="77777777" w:rsidR="00E11E10" w:rsidRDefault="00E11E10" w:rsidP="000D4216">
            <w:pPr>
              <w:pStyle w:val="aff1"/>
            </w:pPr>
            <w:r>
              <w:t>19</w:t>
            </w:r>
          </w:p>
        </w:tc>
        <w:tc>
          <w:tcPr>
            <w:tcW w:w="323" w:type="dxa"/>
          </w:tcPr>
          <w:p w14:paraId="428D5255" w14:textId="77777777" w:rsidR="00E11E10" w:rsidRDefault="00E11E10" w:rsidP="000D4216">
            <w:pPr>
              <w:pStyle w:val="aff1"/>
            </w:pPr>
            <w:r>
              <w:t>20</w:t>
            </w:r>
          </w:p>
        </w:tc>
      </w:tr>
      <w:tr w:rsidR="00573135" w14:paraId="6FF3757A" w14:textId="77777777" w:rsidTr="000D4216">
        <w:tc>
          <w:tcPr>
            <w:tcW w:w="515" w:type="dxa"/>
          </w:tcPr>
          <w:p w14:paraId="0168A4DA" w14:textId="77777777" w:rsidR="00E11E10" w:rsidRDefault="00E11E10" w:rsidP="000D4216">
            <w:pPr>
              <w:pStyle w:val="aff1"/>
            </w:pPr>
            <w:r>
              <w:t>1</w:t>
            </w:r>
          </w:p>
        </w:tc>
        <w:tc>
          <w:tcPr>
            <w:tcW w:w="461" w:type="dxa"/>
          </w:tcPr>
          <w:p w14:paraId="2688ECAE" w14:textId="60467579" w:rsidR="00E11E10" w:rsidRPr="00CA0D50" w:rsidRDefault="001B532F" w:rsidP="000D4216">
            <w:pPr>
              <w:pStyle w:val="aff1"/>
              <w:jc w:val="center"/>
            </w:pPr>
            <w:r>
              <w:t>+</w:t>
            </w:r>
          </w:p>
        </w:tc>
        <w:tc>
          <w:tcPr>
            <w:tcW w:w="461" w:type="dxa"/>
          </w:tcPr>
          <w:p w14:paraId="6DEC8C80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26D7062C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22148500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083F21A0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78F9BBAE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1FA20A22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266B8103" w14:textId="13C71C33" w:rsidR="00E11E10" w:rsidRDefault="0034552B" w:rsidP="000D4216">
            <w:pPr>
              <w:pStyle w:val="aff1"/>
              <w:jc w:val="center"/>
            </w:pPr>
            <w:r>
              <w:t>+</w:t>
            </w:r>
          </w:p>
        </w:tc>
        <w:tc>
          <w:tcPr>
            <w:tcW w:w="462" w:type="dxa"/>
          </w:tcPr>
          <w:p w14:paraId="05410E9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2BD93057" w14:textId="5149BAA2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462034A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5C90A33D" w14:textId="21839DCE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33D33A52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4971297D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1551881D" w14:textId="77777777" w:rsidR="00E11E10" w:rsidRPr="003972B5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73DF82FE" w14:textId="7437F374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60B14EE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0D2C9484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024A3FF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75844FB9" w14:textId="77777777" w:rsidR="00E11E10" w:rsidRDefault="00E11E10" w:rsidP="000D4216">
            <w:pPr>
              <w:pStyle w:val="aff1"/>
              <w:jc w:val="center"/>
            </w:pPr>
          </w:p>
        </w:tc>
      </w:tr>
      <w:tr w:rsidR="00573135" w14:paraId="3FAB9208" w14:textId="77777777" w:rsidTr="000D4216">
        <w:tc>
          <w:tcPr>
            <w:tcW w:w="515" w:type="dxa"/>
          </w:tcPr>
          <w:p w14:paraId="69EEB13E" w14:textId="77777777" w:rsidR="00E11E10" w:rsidRDefault="00E11E10" w:rsidP="000D4216">
            <w:pPr>
              <w:pStyle w:val="aff1"/>
            </w:pPr>
            <w:r>
              <w:t>2</w:t>
            </w:r>
          </w:p>
        </w:tc>
        <w:tc>
          <w:tcPr>
            <w:tcW w:w="461" w:type="dxa"/>
          </w:tcPr>
          <w:p w14:paraId="0512955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34F79062" w14:textId="0A158EEF" w:rsidR="00E11E10" w:rsidRDefault="001B532F" w:rsidP="000D4216">
            <w:pPr>
              <w:pStyle w:val="aff1"/>
              <w:jc w:val="center"/>
            </w:pPr>
            <w:r>
              <w:t>+</w:t>
            </w:r>
          </w:p>
        </w:tc>
        <w:tc>
          <w:tcPr>
            <w:tcW w:w="461" w:type="dxa"/>
          </w:tcPr>
          <w:p w14:paraId="186AC36A" w14:textId="634C90D0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52D77BBE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2FB317BE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04A2A733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6EF4F477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46536820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08CE66E0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714D4B48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3D4DF3EE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7293C527" w14:textId="137EB8EC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29FF6540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45DC1A4C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27E9AB7B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4A64474E" w14:textId="7FF274FB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041048F7" w14:textId="1489A7AE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7FCBE619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4C473A07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6389FC93" w14:textId="77777777" w:rsidR="00E11E10" w:rsidRDefault="00E11E10" w:rsidP="000D4216">
            <w:pPr>
              <w:pStyle w:val="aff1"/>
              <w:jc w:val="center"/>
            </w:pPr>
          </w:p>
        </w:tc>
      </w:tr>
      <w:tr w:rsidR="00573135" w14:paraId="3AA6C527" w14:textId="77777777" w:rsidTr="000D4216">
        <w:tc>
          <w:tcPr>
            <w:tcW w:w="515" w:type="dxa"/>
          </w:tcPr>
          <w:p w14:paraId="340E15B3" w14:textId="77777777" w:rsidR="00E11E10" w:rsidRDefault="00E11E10" w:rsidP="000D4216">
            <w:pPr>
              <w:pStyle w:val="aff1"/>
            </w:pPr>
            <w:r>
              <w:t>3</w:t>
            </w:r>
          </w:p>
        </w:tc>
        <w:tc>
          <w:tcPr>
            <w:tcW w:w="461" w:type="dxa"/>
          </w:tcPr>
          <w:p w14:paraId="1B6330DF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4756A15F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6179827D" w14:textId="78191BF2" w:rsidR="00E11E10" w:rsidRDefault="001B532F" w:rsidP="000D4216">
            <w:pPr>
              <w:pStyle w:val="aff1"/>
              <w:jc w:val="center"/>
            </w:pPr>
            <w:r>
              <w:t>+</w:t>
            </w:r>
          </w:p>
        </w:tc>
        <w:tc>
          <w:tcPr>
            <w:tcW w:w="461" w:type="dxa"/>
          </w:tcPr>
          <w:p w14:paraId="0D8FF278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66559F23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7DC6EEBB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53C1872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426AA987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10F66907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5827E1DF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0D1107EC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6169AF64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2E7A742F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2AC7F549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5419AC90" w14:textId="3DAED86D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77FDEF3E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63D0230B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42DD513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3F8153E4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5F7C3269" w14:textId="77777777" w:rsidR="00E11E10" w:rsidRDefault="00E11E10" w:rsidP="000D4216">
            <w:pPr>
              <w:pStyle w:val="aff1"/>
              <w:jc w:val="center"/>
            </w:pPr>
          </w:p>
        </w:tc>
      </w:tr>
      <w:tr w:rsidR="00573135" w14:paraId="3346D4D9" w14:textId="77777777" w:rsidTr="000D4216">
        <w:tc>
          <w:tcPr>
            <w:tcW w:w="515" w:type="dxa"/>
          </w:tcPr>
          <w:p w14:paraId="2AE64F4C" w14:textId="77777777" w:rsidR="00E11E10" w:rsidRDefault="00E11E10" w:rsidP="000D4216">
            <w:pPr>
              <w:pStyle w:val="aff1"/>
            </w:pPr>
            <w:r>
              <w:t>4</w:t>
            </w:r>
          </w:p>
        </w:tc>
        <w:tc>
          <w:tcPr>
            <w:tcW w:w="461" w:type="dxa"/>
          </w:tcPr>
          <w:p w14:paraId="607CE030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31B17984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008F7BE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1B90C9D9" w14:textId="76520ACC" w:rsidR="00E11E10" w:rsidRDefault="001B532F" w:rsidP="000D4216">
            <w:pPr>
              <w:pStyle w:val="aff1"/>
              <w:jc w:val="center"/>
            </w:pPr>
            <w:r>
              <w:t>+</w:t>
            </w:r>
          </w:p>
        </w:tc>
        <w:tc>
          <w:tcPr>
            <w:tcW w:w="461" w:type="dxa"/>
          </w:tcPr>
          <w:p w14:paraId="1C9C5284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3416584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58454E1B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75D24DBD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1FFD51C9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543744E4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675AB37F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1DA4F2B8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5C003FAE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1097D0F4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2B37D2D8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17A076C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01F9364B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50A47CBD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51523FEB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5B6B025F" w14:textId="77777777" w:rsidR="00E11E10" w:rsidRDefault="00E11E10" w:rsidP="000D4216">
            <w:pPr>
              <w:pStyle w:val="aff1"/>
              <w:jc w:val="center"/>
            </w:pPr>
          </w:p>
        </w:tc>
      </w:tr>
      <w:tr w:rsidR="00573135" w14:paraId="2B81DD55" w14:textId="77777777" w:rsidTr="000D4216">
        <w:tc>
          <w:tcPr>
            <w:tcW w:w="515" w:type="dxa"/>
          </w:tcPr>
          <w:p w14:paraId="3F60569C" w14:textId="77777777" w:rsidR="00E11E10" w:rsidRDefault="00E11E10" w:rsidP="000D4216">
            <w:pPr>
              <w:pStyle w:val="aff1"/>
            </w:pPr>
            <w:r>
              <w:t>5</w:t>
            </w:r>
          </w:p>
        </w:tc>
        <w:tc>
          <w:tcPr>
            <w:tcW w:w="461" w:type="dxa"/>
          </w:tcPr>
          <w:p w14:paraId="6DE766FA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6166698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30EB1851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46109EB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06A58A4E" w14:textId="447525ED" w:rsidR="00E11E10" w:rsidRDefault="001B532F" w:rsidP="000D4216">
            <w:pPr>
              <w:pStyle w:val="aff1"/>
              <w:jc w:val="center"/>
            </w:pPr>
            <w:r>
              <w:t>+</w:t>
            </w:r>
          </w:p>
        </w:tc>
        <w:tc>
          <w:tcPr>
            <w:tcW w:w="461" w:type="dxa"/>
          </w:tcPr>
          <w:p w14:paraId="17B7922D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786F98E4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6C496D2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57ED0A4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3BAFCD3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626069C8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27C6FD57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17F1CAB9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31FAE610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0158B8E7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43BA152A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54CABC48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00A5FB2A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7AA12809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1389E0CD" w14:textId="77777777" w:rsidR="00E11E10" w:rsidRDefault="00E11E10" w:rsidP="000D4216">
            <w:pPr>
              <w:pStyle w:val="aff1"/>
              <w:jc w:val="center"/>
            </w:pPr>
          </w:p>
        </w:tc>
      </w:tr>
      <w:tr w:rsidR="00573135" w14:paraId="10FC6E52" w14:textId="77777777" w:rsidTr="000D4216">
        <w:tc>
          <w:tcPr>
            <w:tcW w:w="515" w:type="dxa"/>
          </w:tcPr>
          <w:p w14:paraId="3014DCF2" w14:textId="77777777" w:rsidR="00E11E10" w:rsidRDefault="00E11E10" w:rsidP="000D4216">
            <w:pPr>
              <w:pStyle w:val="aff1"/>
            </w:pPr>
            <w:r>
              <w:t>6</w:t>
            </w:r>
          </w:p>
        </w:tc>
        <w:tc>
          <w:tcPr>
            <w:tcW w:w="461" w:type="dxa"/>
          </w:tcPr>
          <w:p w14:paraId="2B6D0C4D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117DBE64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1FFDC2B2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6522DB43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054286D0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643A9B7F" w14:textId="5D3CCBA3" w:rsidR="00E11E10" w:rsidRDefault="001B532F" w:rsidP="000D4216">
            <w:pPr>
              <w:pStyle w:val="aff1"/>
              <w:jc w:val="center"/>
            </w:pPr>
            <w:r>
              <w:t>+</w:t>
            </w:r>
          </w:p>
        </w:tc>
        <w:tc>
          <w:tcPr>
            <w:tcW w:w="461" w:type="dxa"/>
          </w:tcPr>
          <w:p w14:paraId="376C5158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5179809F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3D4843EE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1862D81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2308503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10F9CC09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5A153362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7A6126B1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7C164A4F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7E2DBC32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3B99C1FA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14B35862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3F5262CC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56A4F29E" w14:textId="77777777" w:rsidR="00E11E10" w:rsidRDefault="00E11E10" w:rsidP="000D4216">
            <w:pPr>
              <w:pStyle w:val="aff1"/>
              <w:jc w:val="center"/>
            </w:pPr>
          </w:p>
        </w:tc>
      </w:tr>
      <w:tr w:rsidR="00573135" w14:paraId="50725946" w14:textId="77777777" w:rsidTr="000D4216">
        <w:tc>
          <w:tcPr>
            <w:tcW w:w="515" w:type="dxa"/>
          </w:tcPr>
          <w:p w14:paraId="3F20E7E0" w14:textId="77777777" w:rsidR="00E11E10" w:rsidRDefault="00E11E10" w:rsidP="000D4216">
            <w:pPr>
              <w:pStyle w:val="aff1"/>
            </w:pPr>
            <w:r>
              <w:t>7</w:t>
            </w:r>
          </w:p>
        </w:tc>
        <w:tc>
          <w:tcPr>
            <w:tcW w:w="461" w:type="dxa"/>
          </w:tcPr>
          <w:p w14:paraId="6C6C5D08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1439E1E3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0B9B7D30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671E44FF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0F49CB13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1D00429D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2E08490B" w14:textId="005D248E" w:rsidR="00E11E10" w:rsidRDefault="001B532F" w:rsidP="000D4216">
            <w:pPr>
              <w:pStyle w:val="aff1"/>
              <w:jc w:val="center"/>
            </w:pPr>
            <w:r>
              <w:t>+</w:t>
            </w:r>
          </w:p>
        </w:tc>
        <w:tc>
          <w:tcPr>
            <w:tcW w:w="462" w:type="dxa"/>
          </w:tcPr>
          <w:p w14:paraId="0EE6F3D4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4D24D4C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190371B8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342E65C1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730262A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3D8F435C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3C17FE28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7F7E2748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25B604CC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52E2C187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60273374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5AEDDA0E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71D34105" w14:textId="77777777" w:rsidR="00E11E10" w:rsidRDefault="00E11E10" w:rsidP="000D4216">
            <w:pPr>
              <w:pStyle w:val="aff1"/>
              <w:jc w:val="center"/>
            </w:pPr>
          </w:p>
        </w:tc>
      </w:tr>
      <w:tr w:rsidR="00573135" w14:paraId="7969F425" w14:textId="77777777" w:rsidTr="000D4216">
        <w:tc>
          <w:tcPr>
            <w:tcW w:w="515" w:type="dxa"/>
          </w:tcPr>
          <w:p w14:paraId="4DD7A107" w14:textId="77777777" w:rsidR="00E11E10" w:rsidRDefault="00E11E10" w:rsidP="000D4216">
            <w:pPr>
              <w:pStyle w:val="aff1"/>
            </w:pPr>
            <w:r>
              <w:t>8</w:t>
            </w:r>
          </w:p>
        </w:tc>
        <w:tc>
          <w:tcPr>
            <w:tcW w:w="461" w:type="dxa"/>
          </w:tcPr>
          <w:p w14:paraId="64497823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7192B473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24218289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349984D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0089A8AA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3C182799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05B3E803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61D86858" w14:textId="10500420" w:rsidR="00E11E10" w:rsidRDefault="001B532F" w:rsidP="000D4216">
            <w:pPr>
              <w:pStyle w:val="aff1"/>
              <w:jc w:val="center"/>
            </w:pPr>
            <w:r>
              <w:t>+</w:t>
            </w:r>
          </w:p>
        </w:tc>
        <w:tc>
          <w:tcPr>
            <w:tcW w:w="462" w:type="dxa"/>
          </w:tcPr>
          <w:p w14:paraId="4627ED1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04BF14CD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318DAB9B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22FD1674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62531C02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2966579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563AEDAF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2DBD246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4C2A1E04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06CE6BCE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380A63FA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01AA32C2" w14:textId="77777777" w:rsidR="00E11E10" w:rsidRDefault="00E11E10" w:rsidP="000D4216">
            <w:pPr>
              <w:pStyle w:val="aff1"/>
              <w:jc w:val="center"/>
            </w:pPr>
          </w:p>
        </w:tc>
      </w:tr>
      <w:tr w:rsidR="00573135" w14:paraId="0C12EED8" w14:textId="77777777" w:rsidTr="000D4216">
        <w:tc>
          <w:tcPr>
            <w:tcW w:w="515" w:type="dxa"/>
          </w:tcPr>
          <w:p w14:paraId="70C82E12" w14:textId="77777777" w:rsidR="00E11E10" w:rsidRDefault="00E11E10" w:rsidP="000D4216">
            <w:pPr>
              <w:pStyle w:val="aff1"/>
            </w:pPr>
            <w:r>
              <w:t>9</w:t>
            </w:r>
          </w:p>
        </w:tc>
        <w:tc>
          <w:tcPr>
            <w:tcW w:w="461" w:type="dxa"/>
          </w:tcPr>
          <w:p w14:paraId="4A9C4CDE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693DC2E1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016A109A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5D0B95C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207D9EC1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0E401E8B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4CE0787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5A7A290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1B84A313" w14:textId="7E537887" w:rsidR="00E11E10" w:rsidRDefault="001B532F" w:rsidP="000D4216">
            <w:pPr>
              <w:pStyle w:val="aff1"/>
              <w:jc w:val="center"/>
            </w:pPr>
            <w:r>
              <w:t>+</w:t>
            </w:r>
          </w:p>
        </w:tc>
        <w:tc>
          <w:tcPr>
            <w:tcW w:w="516" w:type="dxa"/>
          </w:tcPr>
          <w:p w14:paraId="4A70C5DA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63630DA4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6A0F376C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64CE2B2F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545B9B11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5958B1B7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3AA6B1D1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28006DD4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33821BC2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216FAEBB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548EF9D3" w14:textId="77777777" w:rsidR="00E11E10" w:rsidRDefault="00E11E10" w:rsidP="000D4216">
            <w:pPr>
              <w:pStyle w:val="aff1"/>
              <w:jc w:val="center"/>
            </w:pPr>
          </w:p>
        </w:tc>
      </w:tr>
      <w:tr w:rsidR="00573135" w14:paraId="1D0E3B62" w14:textId="77777777" w:rsidTr="000D4216">
        <w:tc>
          <w:tcPr>
            <w:tcW w:w="515" w:type="dxa"/>
          </w:tcPr>
          <w:p w14:paraId="4D618A1E" w14:textId="77777777" w:rsidR="00E11E10" w:rsidRDefault="00E11E10" w:rsidP="000D4216">
            <w:pPr>
              <w:pStyle w:val="aff1"/>
            </w:pPr>
            <w:r>
              <w:t>10</w:t>
            </w:r>
          </w:p>
        </w:tc>
        <w:tc>
          <w:tcPr>
            <w:tcW w:w="461" w:type="dxa"/>
          </w:tcPr>
          <w:p w14:paraId="31FC7CD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3E4DF2B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4F65093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721F0EF7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2C8E1C5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62E1B36E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07AD78E7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2503E5A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218DDFD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5AD0AFA4" w14:textId="6343BF63" w:rsidR="00E11E10" w:rsidRDefault="001B532F" w:rsidP="000D4216">
            <w:pPr>
              <w:pStyle w:val="aff1"/>
              <w:jc w:val="center"/>
            </w:pPr>
            <w:r>
              <w:t>+</w:t>
            </w:r>
          </w:p>
        </w:tc>
        <w:tc>
          <w:tcPr>
            <w:tcW w:w="516" w:type="dxa"/>
          </w:tcPr>
          <w:p w14:paraId="12EF0870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77236CB4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250E2230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2A425B63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4EB8B789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1F65E30E" w14:textId="77B19F44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22C45339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60B981F4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47BB5C1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79C887CA" w14:textId="77777777" w:rsidR="00E11E10" w:rsidRDefault="00E11E10" w:rsidP="000D4216">
            <w:pPr>
              <w:pStyle w:val="aff1"/>
              <w:jc w:val="center"/>
            </w:pPr>
          </w:p>
        </w:tc>
      </w:tr>
      <w:tr w:rsidR="00573135" w14:paraId="4CE7BE7D" w14:textId="77777777" w:rsidTr="000D4216">
        <w:tc>
          <w:tcPr>
            <w:tcW w:w="515" w:type="dxa"/>
          </w:tcPr>
          <w:p w14:paraId="4608E0C3" w14:textId="77777777" w:rsidR="00E11E10" w:rsidRDefault="00E11E10" w:rsidP="000D4216">
            <w:pPr>
              <w:pStyle w:val="aff1"/>
            </w:pPr>
            <w:r>
              <w:t>11</w:t>
            </w:r>
          </w:p>
        </w:tc>
        <w:tc>
          <w:tcPr>
            <w:tcW w:w="461" w:type="dxa"/>
          </w:tcPr>
          <w:p w14:paraId="5DA38197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64AF552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35625DBC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19B2C15A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79B05B2E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7DA6EA78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077DFA0E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06EE9354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09969F63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726D505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66AFD5FF" w14:textId="39122BFB" w:rsidR="00E11E10" w:rsidRDefault="001B532F" w:rsidP="000D4216">
            <w:pPr>
              <w:pStyle w:val="aff1"/>
              <w:jc w:val="center"/>
            </w:pPr>
            <w:r>
              <w:t>+</w:t>
            </w:r>
          </w:p>
        </w:tc>
        <w:tc>
          <w:tcPr>
            <w:tcW w:w="516" w:type="dxa"/>
          </w:tcPr>
          <w:p w14:paraId="02B18111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6EB10C17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1929C0ED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71DB0429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7A3B7E58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576AF412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3D224B5A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67B19C5A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23C80EAD" w14:textId="77777777" w:rsidR="00E11E10" w:rsidRDefault="00E11E10" w:rsidP="000D4216">
            <w:pPr>
              <w:pStyle w:val="aff1"/>
              <w:jc w:val="center"/>
            </w:pPr>
          </w:p>
        </w:tc>
      </w:tr>
      <w:tr w:rsidR="00573135" w14:paraId="718E15CC" w14:textId="77777777" w:rsidTr="000D4216">
        <w:tc>
          <w:tcPr>
            <w:tcW w:w="515" w:type="dxa"/>
          </w:tcPr>
          <w:p w14:paraId="7183B1BA" w14:textId="77777777" w:rsidR="00E11E10" w:rsidRDefault="00E11E10" w:rsidP="000D4216">
            <w:pPr>
              <w:pStyle w:val="aff1"/>
            </w:pPr>
            <w:r>
              <w:t>12</w:t>
            </w:r>
          </w:p>
        </w:tc>
        <w:tc>
          <w:tcPr>
            <w:tcW w:w="461" w:type="dxa"/>
          </w:tcPr>
          <w:p w14:paraId="6446111F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6F0BC978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323D006C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69460493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3E2A775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7E30E259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346874CE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2655E212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47CEA13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5D0B51D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164F419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7993A580" w14:textId="092E0F0F" w:rsidR="00E11E10" w:rsidRDefault="001B532F" w:rsidP="000D4216">
            <w:pPr>
              <w:pStyle w:val="aff1"/>
              <w:jc w:val="center"/>
            </w:pPr>
            <w:r>
              <w:t>+</w:t>
            </w:r>
          </w:p>
        </w:tc>
        <w:tc>
          <w:tcPr>
            <w:tcW w:w="516" w:type="dxa"/>
          </w:tcPr>
          <w:p w14:paraId="30411E6E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4D393069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26030CCE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5E0EFA73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7FAAEFC8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5BBDBBF9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18E12417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103237A9" w14:textId="77777777" w:rsidR="00E11E10" w:rsidRDefault="00E11E10" w:rsidP="000D4216">
            <w:pPr>
              <w:pStyle w:val="aff1"/>
              <w:jc w:val="center"/>
            </w:pPr>
          </w:p>
        </w:tc>
      </w:tr>
      <w:tr w:rsidR="00573135" w14:paraId="108019CA" w14:textId="77777777" w:rsidTr="000D4216">
        <w:tc>
          <w:tcPr>
            <w:tcW w:w="515" w:type="dxa"/>
          </w:tcPr>
          <w:p w14:paraId="72E73748" w14:textId="77777777" w:rsidR="00E11E10" w:rsidRDefault="00E11E10" w:rsidP="000D4216">
            <w:pPr>
              <w:pStyle w:val="aff1"/>
            </w:pPr>
            <w:r>
              <w:t>13</w:t>
            </w:r>
          </w:p>
        </w:tc>
        <w:tc>
          <w:tcPr>
            <w:tcW w:w="461" w:type="dxa"/>
          </w:tcPr>
          <w:p w14:paraId="2B40AEE2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6B81D2F7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6E8736C7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544D639B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37F32021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05245E4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5F412D18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626BDC1D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5EE8420A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0F3A5CFE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4D0E2A34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3375F3FE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4F1E2EB7" w14:textId="470461E1" w:rsidR="00E11E10" w:rsidRDefault="001B532F" w:rsidP="000D4216">
            <w:pPr>
              <w:pStyle w:val="aff1"/>
              <w:jc w:val="center"/>
            </w:pPr>
            <w:r>
              <w:t>+</w:t>
            </w:r>
          </w:p>
        </w:tc>
        <w:tc>
          <w:tcPr>
            <w:tcW w:w="516" w:type="dxa"/>
          </w:tcPr>
          <w:p w14:paraId="53F2FB58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2BA1492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657FD2AD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73C22690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7A4E5BD8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2B265F49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7A224A0F" w14:textId="77777777" w:rsidR="00E11E10" w:rsidRDefault="00E11E10" w:rsidP="000D4216">
            <w:pPr>
              <w:pStyle w:val="aff1"/>
              <w:jc w:val="center"/>
            </w:pPr>
          </w:p>
        </w:tc>
      </w:tr>
      <w:tr w:rsidR="00573135" w14:paraId="79FBEE0B" w14:textId="77777777" w:rsidTr="000D4216">
        <w:tc>
          <w:tcPr>
            <w:tcW w:w="515" w:type="dxa"/>
          </w:tcPr>
          <w:p w14:paraId="1D6A0312" w14:textId="77777777" w:rsidR="00E11E10" w:rsidRDefault="00E11E10" w:rsidP="000D4216">
            <w:pPr>
              <w:pStyle w:val="aff1"/>
            </w:pPr>
            <w:r>
              <w:t>14</w:t>
            </w:r>
          </w:p>
        </w:tc>
        <w:tc>
          <w:tcPr>
            <w:tcW w:w="461" w:type="dxa"/>
          </w:tcPr>
          <w:p w14:paraId="07049538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55DD4A5A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257A43B3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5E83FE2C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08BAB727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7E110C7C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6F18EF8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2AA9D8E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50F2B4B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0A0B9D10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7A951459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443A9A9C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174A2B51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136C7155" w14:textId="0E2BCDC2" w:rsidR="00E11E10" w:rsidRDefault="001B532F" w:rsidP="000D4216">
            <w:pPr>
              <w:pStyle w:val="aff1"/>
              <w:jc w:val="center"/>
            </w:pPr>
            <w:r>
              <w:t>+</w:t>
            </w:r>
          </w:p>
        </w:tc>
        <w:tc>
          <w:tcPr>
            <w:tcW w:w="516" w:type="dxa"/>
          </w:tcPr>
          <w:p w14:paraId="4244987B" w14:textId="644DABD5" w:rsidR="00E11E10" w:rsidRDefault="0034552B" w:rsidP="000D4216">
            <w:pPr>
              <w:pStyle w:val="aff1"/>
              <w:jc w:val="center"/>
            </w:pPr>
            <w:r>
              <w:t>+</w:t>
            </w:r>
          </w:p>
        </w:tc>
        <w:tc>
          <w:tcPr>
            <w:tcW w:w="516" w:type="dxa"/>
          </w:tcPr>
          <w:p w14:paraId="5C9A6EEA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2B9DE4BF" w14:textId="12C5ED70" w:rsidR="00E11E10" w:rsidRDefault="0034552B" w:rsidP="000D4216">
            <w:pPr>
              <w:pStyle w:val="aff1"/>
              <w:jc w:val="center"/>
            </w:pPr>
            <w:r>
              <w:t>+</w:t>
            </w:r>
          </w:p>
        </w:tc>
        <w:tc>
          <w:tcPr>
            <w:tcW w:w="323" w:type="dxa"/>
          </w:tcPr>
          <w:p w14:paraId="635D2FC7" w14:textId="4E329A1C" w:rsidR="00E11E10" w:rsidRDefault="0034552B" w:rsidP="000D4216">
            <w:pPr>
              <w:pStyle w:val="aff1"/>
              <w:jc w:val="center"/>
            </w:pPr>
            <w:r>
              <w:t>+</w:t>
            </w:r>
          </w:p>
        </w:tc>
        <w:tc>
          <w:tcPr>
            <w:tcW w:w="323" w:type="dxa"/>
          </w:tcPr>
          <w:p w14:paraId="08FECE92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32477262" w14:textId="77777777" w:rsidR="00E11E10" w:rsidRDefault="00E11E10" w:rsidP="000D4216">
            <w:pPr>
              <w:pStyle w:val="aff1"/>
              <w:jc w:val="center"/>
            </w:pPr>
          </w:p>
        </w:tc>
      </w:tr>
      <w:tr w:rsidR="00573135" w14:paraId="6299B86D" w14:textId="77777777" w:rsidTr="000D4216">
        <w:tc>
          <w:tcPr>
            <w:tcW w:w="515" w:type="dxa"/>
          </w:tcPr>
          <w:p w14:paraId="50E81109" w14:textId="77777777" w:rsidR="00E11E10" w:rsidRDefault="00E11E10" w:rsidP="000D4216">
            <w:pPr>
              <w:pStyle w:val="aff1"/>
            </w:pPr>
            <w:r>
              <w:t>15</w:t>
            </w:r>
          </w:p>
        </w:tc>
        <w:tc>
          <w:tcPr>
            <w:tcW w:w="461" w:type="dxa"/>
          </w:tcPr>
          <w:p w14:paraId="71E2559E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12FB75F4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53E8C650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240CDF81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1CE715AE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6837886E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3579C418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1B64A849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7F98AAA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1ED769A4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48FC690E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16572BEF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293D2E3E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2B23BFC4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1580815F" w14:textId="418136DC" w:rsidR="00E11E10" w:rsidRDefault="001B532F" w:rsidP="000D4216">
            <w:pPr>
              <w:pStyle w:val="aff1"/>
              <w:jc w:val="center"/>
            </w:pPr>
            <w:r>
              <w:t>+</w:t>
            </w:r>
          </w:p>
        </w:tc>
        <w:tc>
          <w:tcPr>
            <w:tcW w:w="516" w:type="dxa"/>
          </w:tcPr>
          <w:p w14:paraId="7DEFD1B4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744CEF6E" w14:textId="064EF566" w:rsidR="00E11E10" w:rsidRDefault="0034552B" w:rsidP="000D4216">
            <w:pPr>
              <w:pStyle w:val="aff1"/>
              <w:jc w:val="center"/>
            </w:pPr>
            <w:r>
              <w:t>+</w:t>
            </w:r>
          </w:p>
        </w:tc>
        <w:tc>
          <w:tcPr>
            <w:tcW w:w="323" w:type="dxa"/>
          </w:tcPr>
          <w:p w14:paraId="468A57B4" w14:textId="1E28F9A3" w:rsidR="00E11E10" w:rsidRDefault="0034552B" w:rsidP="000D4216">
            <w:pPr>
              <w:pStyle w:val="aff1"/>
              <w:jc w:val="center"/>
            </w:pPr>
            <w:r>
              <w:t>+</w:t>
            </w:r>
          </w:p>
        </w:tc>
        <w:tc>
          <w:tcPr>
            <w:tcW w:w="323" w:type="dxa"/>
          </w:tcPr>
          <w:p w14:paraId="44538143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5292BE41" w14:textId="77777777" w:rsidR="00E11E10" w:rsidRDefault="00E11E10" w:rsidP="000D4216">
            <w:pPr>
              <w:pStyle w:val="aff1"/>
              <w:jc w:val="center"/>
            </w:pPr>
          </w:p>
        </w:tc>
      </w:tr>
      <w:tr w:rsidR="00573135" w14:paraId="4F3832EC" w14:textId="77777777" w:rsidTr="000D4216">
        <w:tc>
          <w:tcPr>
            <w:tcW w:w="515" w:type="dxa"/>
          </w:tcPr>
          <w:p w14:paraId="3E450E41" w14:textId="77777777" w:rsidR="00E11E10" w:rsidRDefault="00E11E10" w:rsidP="000D4216">
            <w:pPr>
              <w:pStyle w:val="aff1"/>
            </w:pPr>
            <w:r>
              <w:t>16</w:t>
            </w:r>
          </w:p>
        </w:tc>
        <w:tc>
          <w:tcPr>
            <w:tcW w:w="461" w:type="dxa"/>
          </w:tcPr>
          <w:p w14:paraId="7A40B99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201CB7DD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08C6633E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3DD9FFB7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6F33E02D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342C103D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1977D199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24B0A177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272F25A1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56C34B5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1D2DDE69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03BA368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19CA2DAA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7C467FB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379E68B9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53244192" w14:textId="15227648" w:rsidR="00E11E10" w:rsidRDefault="001B532F" w:rsidP="000D4216">
            <w:pPr>
              <w:pStyle w:val="aff1"/>
              <w:jc w:val="center"/>
            </w:pPr>
            <w:r>
              <w:t>+</w:t>
            </w:r>
          </w:p>
        </w:tc>
        <w:tc>
          <w:tcPr>
            <w:tcW w:w="323" w:type="dxa"/>
          </w:tcPr>
          <w:p w14:paraId="30F45901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29074279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168DDDE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5B866E09" w14:textId="77777777" w:rsidR="00E11E10" w:rsidRDefault="00E11E10" w:rsidP="000D4216">
            <w:pPr>
              <w:pStyle w:val="aff1"/>
              <w:jc w:val="center"/>
            </w:pPr>
          </w:p>
        </w:tc>
      </w:tr>
      <w:tr w:rsidR="00573135" w14:paraId="1F361B4F" w14:textId="77777777" w:rsidTr="000D4216">
        <w:tc>
          <w:tcPr>
            <w:tcW w:w="515" w:type="dxa"/>
          </w:tcPr>
          <w:p w14:paraId="3A0677E7" w14:textId="77777777" w:rsidR="00E11E10" w:rsidRDefault="00E11E10" w:rsidP="000D4216">
            <w:pPr>
              <w:pStyle w:val="aff1"/>
            </w:pPr>
            <w:r>
              <w:t>17</w:t>
            </w:r>
          </w:p>
        </w:tc>
        <w:tc>
          <w:tcPr>
            <w:tcW w:w="461" w:type="dxa"/>
          </w:tcPr>
          <w:p w14:paraId="2532AF89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2484F3B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1B8657E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0BE6D0AC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30E02037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2140ADA2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4951D68D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63A0A9A0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25984721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5DED74F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79ACCF24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759386BF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37A5322B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57825AEF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3EE76F52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4FA6773A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4038CF20" w14:textId="66207242" w:rsidR="00E11E10" w:rsidRDefault="001B532F" w:rsidP="000D4216">
            <w:pPr>
              <w:pStyle w:val="aff1"/>
              <w:jc w:val="center"/>
            </w:pPr>
            <w:r>
              <w:t>+</w:t>
            </w:r>
          </w:p>
        </w:tc>
        <w:tc>
          <w:tcPr>
            <w:tcW w:w="323" w:type="dxa"/>
          </w:tcPr>
          <w:p w14:paraId="5E6EDD68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5E30D65E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129CAA18" w14:textId="77777777" w:rsidR="00E11E10" w:rsidRDefault="00E11E10" w:rsidP="000D4216">
            <w:pPr>
              <w:pStyle w:val="aff1"/>
              <w:jc w:val="center"/>
            </w:pPr>
          </w:p>
        </w:tc>
      </w:tr>
      <w:tr w:rsidR="00573135" w14:paraId="29E48562" w14:textId="77777777" w:rsidTr="000D4216">
        <w:tc>
          <w:tcPr>
            <w:tcW w:w="515" w:type="dxa"/>
          </w:tcPr>
          <w:p w14:paraId="79C26F33" w14:textId="77777777" w:rsidR="00E11E10" w:rsidRDefault="00E11E10" w:rsidP="000D4216">
            <w:pPr>
              <w:pStyle w:val="aff1"/>
            </w:pPr>
            <w:r>
              <w:t>18</w:t>
            </w:r>
          </w:p>
        </w:tc>
        <w:tc>
          <w:tcPr>
            <w:tcW w:w="461" w:type="dxa"/>
          </w:tcPr>
          <w:p w14:paraId="3330FF00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79B3660F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725F3D17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4AB78E12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7ED225F9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5F07AEB3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44C602F0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7B6B78F7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650C9C61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2FD830CC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13D4C9BE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654C4A60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3ACE223C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11043E14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6ACE366B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040A86B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22DE8D8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4EE7F0E5" w14:textId="05CC4079" w:rsidR="00E11E10" w:rsidRDefault="001B532F" w:rsidP="000D4216">
            <w:pPr>
              <w:pStyle w:val="aff1"/>
              <w:jc w:val="center"/>
            </w:pPr>
            <w:r>
              <w:t>+</w:t>
            </w:r>
          </w:p>
        </w:tc>
        <w:tc>
          <w:tcPr>
            <w:tcW w:w="323" w:type="dxa"/>
          </w:tcPr>
          <w:p w14:paraId="3311694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3E003B02" w14:textId="77777777" w:rsidR="00E11E10" w:rsidRDefault="00E11E10" w:rsidP="000D4216">
            <w:pPr>
              <w:pStyle w:val="aff1"/>
              <w:jc w:val="center"/>
            </w:pPr>
          </w:p>
        </w:tc>
      </w:tr>
      <w:tr w:rsidR="00573135" w14:paraId="0DC2FED1" w14:textId="77777777" w:rsidTr="000D4216">
        <w:tc>
          <w:tcPr>
            <w:tcW w:w="515" w:type="dxa"/>
          </w:tcPr>
          <w:p w14:paraId="3EDDC948" w14:textId="77777777" w:rsidR="00E11E10" w:rsidRDefault="00E11E10" w:rsidP="000D4216">
            <w:pPr>
              <w:pStyle w:val="aff1"/>
            </w:pPr>
            <w:r>
              <w:t>19</w:t>
            </w:r>
          </w:p>
        </w:tc>
        <w:tc>
          <w:tcPr>
            <w:tcW w:w="461" w:type="dxa"/>
          </w:tcPr>
          <w:p w14:paraId="5D7FB05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069CC3A3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470A0960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67167473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637E520B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001E49EA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25064849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7D0FEDC9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67223B5E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274C6F0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3A4C05E8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118B6F20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2D32C9EF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1079AF38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27439F3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683F8001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671E98B4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1BD51247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582ADBF3" w14:textId="07D2040E" w:rsidR="00E11E10" w:rsidRDefault="001B532F" w:rsidP="000D4216">
            <w:pPr>
              <w:pStyle w:val="aff1"/>
              <w:jc w:val="center"/>
            </w:pPr>
            <w:r>
              <w:t>+</w:t>
            </w:r>
          </w:p>
        </w:tc>
        <w:tc>
          <w:tcPr>
            <w:tcW w:w="323" w:type="dxa"/>
          </w:tcPr>
          <w:p w14:paraId="7F44CEEB" w14:textId="7D091CE3" w:rsidR="00E11E10" w:rsidRDefault="00E11E10" w:rsidP="000D4216">
            <w:pPr>
              <w:pStyle w:val="aff1"/>
              <w:jc w:val="center"/>
            </w:pPr>
          </w:p>
        </w:tc>
      </w:tr>
      <w:tr w:rsidR="00573135" w14:paraId="243C27BC" w14:textId="77777777" w:rsidTr="000D4216">
        <w:tc>
          <w:tcPr>
            <w:tcW w:w="515" w:type="dxa"/>
          </w:tcPr>
          <w:p w14:paraId="0CB64BB4" w14:textId="77777777" w:rsidR="00E11E10" w:rsidRDefault="00E11E10" w:rsidP="000D4216">
            <w:pPr>
              <w:pStyle w:val="aff1"/>
            </w:pPr>
            <w:r>
              <w:t>20</w:t>
            </w:r>
          </w:p>
        </w:tc>
        <w:tc>
          <w:tcPr>
            <w:tcW w:w="461" w:type="dxa"/>
          </w:tcPr>
          <w:p w14:paraId="4882FF93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6493734E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07BB6D6D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3C61AC44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0A1A72FD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33BA15EC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1" w:type="dxa"/>
          </w:tcPr>
          <w:p w14:paraId="04E7D98D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4D91AF64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462" w:type="dxa"/>
          </w:tcPr>
          <w:p w14:paraId="69027FDE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1FF0611C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63CA3381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5F26CEE0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6EDB609B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71161676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7768AC51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516" w:type="dxa"/>
          </w:tcPr>
          <w:p w14:paraId="05A79E95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0A7B770D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3D92D4B0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44F628CC" w14:textId="77777777" w:rsidR="00E11E10" w:rsidRDefault="00E11E10" w:rsidP="000D4216">
            <w:pPr>
              <w:pStyle w:val="aff1"/>
              <w:jc w:val="center"/>
            </w:pPr>
          </w:p>
        </w:tc>
        <w:tc>
          <w:tcPr>
            <w:tcW w:w="323" w:type="dxa"/>
          </w:tcPr>
          <w:p w14:paraId="3287F12D" w14:textId="61A6238E" w:rsidR="00E11E10" w:rsidRDefault="00820E26" w:rsidP="000D4216">
            <w:pPr>
              <w:pStyle w:val="aff1"/>
              <w:jc w:val="center"/>
            </w:pPr>
            <w:r>
              <w:t>+</w:t>
            </w:r>
          </w:p>
        </w:tc>
      </w:tr>
    </w:tbl>
    <w:p w14:paraId="39218D75" w14:textId="77777777" w:rsidR="00A23C36" w:rsidRPr="00D533B1" w:rsidRDefault="00A23C36" w:rsidP="00A23C36">
      <w:pPr>
        <w:pStyle w:val="1-"/>
      </w:pPr>
    </w:p>
    <w:p w14:paraId="434AA158" w14:textId="77777777" w:rsidR="00A23C36" w:rsidRPr="00A23C36" w:rsidRDefault="00A23C36" w:rsidP="00A23C36">
      <w:pPr>
        <w:tabs>
          <w:tab w:val="left" w:pos="1750"/>
        </w:tabs>
      </w:pPr>
    </w:p>
    <w:p w14:paraId="26000D2A" w14:textId="77777777" w:rsidR="00C076E8" w:rsidRPr="00C076E8" w:rsidRDefault="00A23C36" w:rsidP="00C076E8">
      <w:pPr>
        <w:pStyle w:val="1"/>
      </w:pPr>
      <w:r w:rsidRPr="00C076E8">
        <w:lastRenderedPageBreak/>
        <w:tab/>
      </w:r>
      <w:bookmarkStart w:id="56" w:name="_Toc155114219"/>
      <w:bookmarkStart w:id="57" w:name="_Toc216648924"/>
      <w:r w:rsidR="00C076E8" w:rsidRPr="00C076E8">
        <w:t>Функциональное моделирование архитектуры ПС</w:t>
      </w:r>
      <w:bookmarkEnd w:id="56"/>
      <w:bookmarkEnd w:id="57"/>
    </w:p>
    <w:p w14:paraId="6B05DAF3" w14:textId="77777777" w:rsidR="00C076E8" w:rsidRDefault="00C076E8" w:rsidP="00C076E8">
      <w:pPr>
        <w:pStyle w:val="2"/>
      </w:pPr>
      <w:bookmarkStart w:id="58" w:name="_Toc155114220"/>
      <w:bookmarkStart w:id="59" w:name="_Toc216648925"/>
      <w:r>
        <w:t>Контекстная диаграмма</w:t>
      </w:r>
      <w:bookmarkEnd w:id="58"/>
      <w:bookmarkEnd w:id="59"/>
    </w:p>
    <w:p w14:paraId="5AAD7C2F" w14:textId="77777777" w:rsidR="00C076E8" w:rsidRPr="003026F7" w:rsidRDefault="00C076E8" w:rsidP="00C076E8">
      <w:pPr>
        <w:pStyle w:val="1-"/>
      </w:pPr>
      <w:r>
        <w:t xml:space="preserve">На рисунке 3 представлена контекстная диаграмма </w:t>
      </w:r>
      <w:r>
        <w:rPr>
          <w:lang w:val="en-US"/>
        </w:rPr>
        <w:t>IDEF</w:t>
      </w:r>
      <w:r w:rsidRPr="003026F7">
        <w:t>0.</w:t>
      </w:r>
    </w:p>
    <w:p w14:paraId="4C820418" w14:textId="1AA3FB3A" w:rsidR="00C076E8" w:rsidRDefault="00025E74" w:rsidP="00C076E8">
      <w:pPr>
        <w:pStyle w:val="-"/>
      </w:pPr>
      <w:r>
        <w:rPr>
          <w:noProof/>
        </w:rPr>
        <w:drawing>
          <wp:inline distT="0" distB="0" distL="0" distR="0" wp14:anchorId="4B987726" wp14:editId="356EB31B">
            <wp:extent cx="6205601" cy="4136571"/>
            <wp:effectExtent l="0" t="0" r="5080" b="0"/>
            <wp:docPr id="141620815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781" cy="4152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3F193" w14:textId="77777777" w:rsidR="00C076E8" w:rsidRDefault="00C076E8" w:rsidP="00C076E8">
      <w:pPr>
        <w:pStyle w:val="-"/>
      </w:pPr>
      <w:r>
        <w:t>Рисунок 3 – Контекстная диаграмма</w:t>
      </w:r>
    </w:p>
    <w:p w14:paraId="6DB75A9C" w14:textId="77777777" w:rsidR="00C076E8" w:rsidRDefault="00C076E8" w:rsidP="00C076E8">
      <w:pPr>
        <w:pStyle w:val="2"/>
      </w:pPr>
      <w:bookmarkStart w:id="60" w:name="_Toc155114221"/>
      <w:bookmarkStart w:id="61" w:name="_Toc216648926"/>
      <w:r>
        <w:t>Описание контекстной диаграммы</w:t>
      </w:r>
      <w:bookmarkEnd w:id="60"/>
      <w:bookmarkEnd w:id="61"/>
    </w:p>
    <w:p w14:paraId="2E1BF414" w14:textId="12B2829A" w:rsidR="00C076E8" w:rsidRPr="003026F7" w:rsidRDefault="00C076E8" w:rsidP="00C076E8">
      <w:pPr>
        <w:pStyle w:val="1-"/>
      </w:pPr>
      <w:r>
        <w:t>В таблице 1</w:t>
      </w:r>
      <w:r w:rsidR="00413790">
        <w:t>2</w:t>
      </w:r>
      <w:r>
        <w:t xml:space="preserve"> приведено описание контекстной диаграммы с рисунка 3.</w:t>
      </w:r>
    </w:p>
    <w:p w14:paraId="016F8234" w14:textId="3BA32B19" w:rsidR="00C076E8" w:rsidRPr="003A2FF7" w:rsidRDefault="00C076E8" w:rsidP="00C076E8">
      <w:pPr>
        <w:pStyle w:val="-1"/>
      </w:pPr>
      <w:r>
        <w:t>Таблица 1</w:t>
      </w:r>
      <w:r w:rsidR="00413790">
        <w:t>2</w:t>
      </w:r>
      <w:r>
        <w:t xml:space="preserve"> – Описание контекстной диаграммы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1701"/>
        <w:gridCol w:w="5493"/>
      </w:tblGrid>
      <w:tr w:rsidR="00C04E2B" w14:paraId="2501C005" w14:textId="77777777" w:rsidTr="0014279C">
        <w:tc>
          <w:tcPr>
            <w:tcW w:w="2376" w:type="dxa"/>
            <w:vAlign w:val="center"/>
          </w:tcPr>
          <w:p w14:paraId="2DE2BDB0" w14:textId="0C0B74A7" w:rsidR="00C04E2B" w:rsidRPr="00C04E2B" w:rsidRDefault="00C04E2B" w:rsidP="00C04E2B">
            <w:pPr>
              <w:pStyle w:val="aff1"/>
              <w:jc w:val="center"/>
              <w:rPr>
                <w:b/>
                <w:bCs/>
              </w:rPr>
            </w:pPr>
            <w:r w:rsidRPr="00C04E2B">
              <w:rPr>
                <w:b/>
                <w:bCs/>
              </w:rPr>
              <w:t>Название</w:t>
            </w:r>
          </w:p>
        </w:tc>
        <w:tc>
          <w:tcPr>
            <w:tcW w:w="1701" w:type="dxa"/>
            <w:vAlign w:val="center"/>
          </w:tcPr>
          <w:p w14:paraId="6E93D6A3" w14:textId="08389547" w:rsidR="00C04E2B" w:rsidRPr="00C04E2B" w:rsidRDefault="00C04E2B" w:rsidP="00C04E2B">
            <w:pPr>
              <w:pStyle w:val="aff1"/>
              <w:jc w:val="center"/>
              <w:rPr>
                <w:b/>
                <w:bCs/>
              </w:rPr>
            </w:pPr>
            <w:r w:rsidRPr="00C04E2B">
              <w:rPr>
                <w:b/>
                <w:bCs/>
              </w:rPr>
              <w:t>Тип</w:t>
            </w:r>
          </w:p>
        </w:tc>
        <w:tc>
          <w:tcPr>
            <w:tcW w:w="5493" w:type="dxa"/>
            <w:vAlign w:val="center"/>
          </w:tcPr>
          <w:p w14:paraId="389E1E6B" w14:textId="51C10005" w:rsidR="00C04E2B" w:rsidRPr="00C04E2B" w:rsidRDefault="00C04E2B" w:rsidP="00C04E2B">
            <w:pPr>
              <w:pStyle w:val="aff1"/>
              <w:jc w:val="center"/>
              <w:rPr>
                <w:b/>
                <w:bCs/>
              </w:rPr>
            </w:pPr>
            <w:r w:rsidRPr="00C04E2B">
              <w:rPr>
                <w:b/>
                <w:bCs/>
              </w:rPr>
              <w:t>Описание</w:t>
            </w:r>
          </w:p>
        </w:tc>
      </w:tr>
      <w:tr w:rsidR="00C04E2B" w14:paraId="0F68CE7C" w14:textId="77777777" w:rsidTr="00F14329">
        <w:tc>
          <w:tcPr>
            <w:tcW w:w="2376" w:type="dxa"/>
            <w:vAlign w:val="center"/>
          </w:tcPr>
          <w:p w14:paraId="4F304ECA" w14:textId="742A9276" w:rsidR="00C04E2B" w:rsidRPr="00C04E2B" w:rsidRDefault="00C04E2B" w:rsidP="00C04E2B">
            <w:pPr>
              <w:pStyle w:val="aff1"/>
            </w:pPr>
            <w:r w:rsidRPr="00C04E2B">
              <w:t>Видеоизображение</w:t>
            </w:r>
          </w:p>
        </w:tc>
        <w:tc>
          <w:tcPr>
            <w:tcW w:w="1701" w:type="dxa"/>
            <w:vAlign w:val="center"/>
          </w:tcPr>
          <w:p w14:paraId="0B4B8675" w14:textId="25686D60" w:rsidR="00C04E2B" w:rsidRPr="00C04E2B" w:rsidRDefault="00C04E2B" w:rsidP="00C04E2B">
            <w:pPr>
              <w:pStyle w:val="aff1"/>
            </w:pPr>
            <w:r w:rsidRPr="00C04E2B">
              <w:t>Вход</w:t>
            </w:r>
          </w:p>
        </w:tc>
        <w:tc>
          <w:tcPr>
            <w:tcW w:w="5493" w:type="dxa"/>
            <w:vAlign w:val="center"/>
          </w:tcPr>
          <w:p w14:paraId="6B71FFA2" w14:textId="10A8846E" w:rsidR="00C04E2B" w:rsidRPr="00C04E2B" w:rsidRDefault="00C04E2B" w:rsidP="00C04E2B">
            <w:pPr>
              <w:pStyle w:val="aff1"/>
            </w:pPr>
            <w:r w:rsidRPr="00C04E2B">
              <w:t>Цифровой видеопоток, поступающий с камеры в реальном времени. Является основным источником данных для анализа.</w:t>
            </w:r>
          </w:p>
        </w:tc>
      </w:tr>
      <w:tr w:rsidR="00C04E2B" w14:paraId="7FFDBE89" w14:textId="77777777" w:rsidTr="00F14329">
        <w:tc>
          <w:tcPr>
            <w:tcW w:w="2376" w:type="dxa"/>
            <w:vAlign w:val="center"/>
          </w:tcPr>
          <w:p w14:paraId="42C61C6D" w14:textId="2BED2829" w:rsidR="00C04E2B" w:rsidRPr="00C04E2B" w:rsidRDefault="00C04E2B" w:rsidP="00C04E2B">
            <w:pPr>
              <w:pStyle w:val="aff1"/>
            </w:pPr>
            <w:r w:rsidRPr="00C04E2B">
              <w:t>Параметры обработки</w:t>
            </w:r>
          </w:p>
        </w:tc>
        <w:tc>
          <w:tcPr>
            <w:tcW w:w="1701" w:type="dxa"/>
            <w:vAlign w:val="center"/>
          </w:tcPr>
          <w:p w14:paraId="453D4FF9" w14:textId="663EA1F2" w:rsidR="00C04E2B" w:rsidRPr="00C04E2B" w:rsidRDefault="00C04E2B" w:rsidP="00C04E2B">
            <w:pPr>
              <w:pStyle w:val="aff1"/>
            </w:pPr>
            <w:r w:rsidRPr="00C04E2B">
              <w:t>Управление</w:t>
            </w:r>
          </w:p>
        </w:tc>
        <w:tc>
          <w:tcPr>
            <w:tcW w:w="5493" w:type="dxa"/>
            <w:vAlign w:val="center"/>
          </w:tcPr>
          <w:p w14:paraId="5C31DD25" w14:textId="204EB378" w:rsidR="00C04E2B" w:rsidRPr="00C04E2B" w:rsidRDefault="00C04E2B" w:rsidP="00C04E2B">
            <w:pPr>
              <w:pStyle w:val="aff1"/>
            </w:pPr>
            <w:r w:rsidRPr="00C04E2B">
              <w:t>Набор параметров для этапа предобработки изображения. Включает требуемый размер кадра, параметры цветокоррекции и алгоритмы фильтрации.</w:t>
            </w:r>
          </w:p>
        </w:tc>
      </w:tr>
      <w:tr w:rsidR="00C04E2B" w14:paraId="692B8871" w14:textId="77777777" w:rsidTr="00F14329">
        <w:tc>
          <w:tcPr>
            <w:tcW w:w="2376" w:type="dxa"/>
            <w:vAlign w:val="center"/>
          </w:tcPr>
          <w:p w14:paraId="448395C4" w14:textId="3A962990" w:rsidR="00C04E2B" w:rsidRPr="00C04E2B" w:rsidRDefault="00C04E2B" w:rsidP="00C04E2B">
            <w:pPr>
              <w:pStyle w:val="aff1"/>
            </w:pPr>
            <w:r w:rsidRPr="00C04E2B">
              <w:t>Требования к входным данным</w:t>
            </w:r>
          </w:p>
        </w:tc>
        <w:tc>
          <w:tcPr>
            <w:tcW w:w="1701" w:type="dxa"/>
            <w:vAlign w:val="center"/>
          </w:tcPr>
          <w:p w14:paraId="07154DC2" w14:textId="6B9D55A9" w:rsidR="00C04E2B" w:rsidRPr="00C04E2B" w:rsidRDefault="00C04E2B" w:rsidP="00C04E2B">
            <w:pPr>
              <w:pStyle w:val="aff1"/>
            </w:pPr>
            <w:r w:rsidRPr="00C04E2B">
              <w:t>Управление</w:t>
            </w:r>
          </w:p>
        </w:tc>
        <w:tc>
          <w:tcPr>
            <w:tcW w:w="5493" w:type="dxa"/>
            <w:vAlign w:val="center"/>
          </w:tcPr>
          <w:p w14:paraId="5754BEE0" w14:textId="6A4334E4" w:rsidR="00C04E2B" w:rsidRPr="00C04E2B" w:rsidRDefault="00C04E2B" w:rsidP="00C04E2B">
            <w:pPr>
              <w:pStyle w:val="aff1"/>
            </w:pPr>
            <w:r w:rsidRPr="00C04E2B">
              <w:t>Спецификация формата данных, который ожидает на входе нейросетевая модель. Включает разрешение, порядок каналов и диапазон нормализации.</w:t>
            </w:r>
          </w:p>
        </w:tc>
      </w:tr>
    </w:tbl>
    <w:p w14:paraId="3F69AC45" w14:textId="5AFDA66B" w:rsidR="0009764E" w:rsidRDefault="0009764E" w:rsidP="0009764E">
      <w:pPr>
        <w:pStyle w:val="-1"/>
      </w:pPr>
      <w:r>
        <w:lastRenderedPageBreak/>
        <w:t>Продолжение таблицы 12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1701"/>
        <w:gridCol w:w="5493"/>
      </w:tblGrid>
      <w:tr w:rsidR="00C04E2B" w14:paraId="687DA9FD" w14:textId="77777777" w:rsidTr="00F14329">
        <w:tc>
          <w:tcPr>
            <w:tcW w:w="2376" w:type="dxa"/>
            <w:vAlign w:val="center"/>
          </w:tcPr>
          <w:p w14:paraId="461E3490" w14:textId="1611C7EB" w:rsidR="00C04E2B" w:rsidRPr="00C04E2B" w:rsidRDefault="00C04E2B" w:rsidP="00C04E2B">
            <w:pPr>
              <w:pStyle w:val="aff1"/>
            </w:pPr>
            <w:r w:rsidRPr="00C04E2B">
              <w:t>Алгоритмы постобработки</w:t>
            </w:r>
          </w:p>
        </w:tc>
        <w:tc>
          <w:tcPr>
            <w:tcW w:w="1701" w:type="dxa"/>
            <w:vAlign w:val="center"/>
          </w:tcPr>
          <w:p w14:paraId="0FD3462B" w14:textId="35945268" w:rsidR="00C04E2B" w:rsidRPr="00C04E2B" w:rsidRDefault="00C04E2B" w:rsidP="00C04E2B">
            <w:pPr>
              <w:pStyle w:val="aff1"/>
            </w:pPr>
            <w:r w:rsidRPr="00C04E2B">
              <w:t>Управление</w:t>
            </w:r>
          </w:p>
        </w:tc>
        <w:tc>
          <w:tcPr>
            <w:tcW w:w="5493" w:type="dxa"/>
            <w:vAlign w:val="center"/>
          </w:tcPr>
          <w:p w14:paraId="37378888" w14:textId="2802FD26" w:rsidR="00C04E2B" w:rsidRPr="00C04E2B" w:rsidRDefault="00C04E2B" w:rsidP="00C04E2B">
            <w:pPr>
              <w:pStyle w:val="aff1"/>
            </w:pPr>
            <w:r w:rsidRPr="00C04E2B">
              <w:t>Набор правил для интерпретации "сырых" предсказаний нейросети, например, порог уверенности для детекции.</w:t>
            </w:r>
          </w:p>
        </w:tc>
      </w:tr>
      <w:tr w:rsidR="00C04E2B" w14:paraId="3F80A57E" w14:textId="77777777" w:rsidTr="00F14329">
        <w:tc>
          <w:tcPr>
            <w:tcW w:w="2376" w:type="dxa"/>
            <w:vAlign w:val="center"/>
          </w:tcPr>
          <w:p w14:paraId="37EF2DEC" w14:textId="4ADA7450" w:rsidR="00C04E2B" w:rsidRPr="00C04E2B" w:rsidRDefault="00C04E2B" w:rsidP="00C04E2B">
            <w:pPr>
              <w:pStyle w:val="aff1"/>
            </w:pPr>
            <w:r w:rsidRPr="00C04E2B">
              <w:t>Обученная модель сегментации</w:t>
            </w:r>
          </w:p>
        </w:tc>
        <w:tc>
          <w:tcPr>
            <w:tcW w:w="1701" w:type="dxa"/>
            <w:vAlign w:val="center"/>
          </w:tcPr>
          <w:p w14:paraId="6DC1767F" w14:textId="68C12AAC" w:rsidR="00C04E2B" w:rsidRPr="00C04E2B" w:rsidRDefault="00C04E2B" w:rsidP="00C04E2B">
            <w:pPr>
              <w:pStyle w:val="aff1"/>
            </w:pPr>
            <w:r w:rsidRPr="00C04E2B">
              <w:t>Управление</w:t>
            </w:r>
          </w:p>
        </w:tc>
        <w:tc>
          <w:tcPr>
            <w:tcW w:w="5493" w:type="dxa"/>
            <w:vAlign w:val="center"/>
          </w:tcPr>
          <w:p w14:paraId="31EBD615" w14:textId="0A9A5CDA" w:rsidR="00C04E2B" w:rsidRPr="00C04E2B" w:rsidRDefault="00C04E2B" w:rsidP="00C04E2B">
            <w:pPr>
              <w:pStyle w:val="aff1"/>
            </w:pPr>
            <w:r w:rsidRPr="00C04E2B">
              <w:t xml:space="preserve">Файл с весами </w:t>
            </w:r>
            <w:proofErr w:type="spellStart"/>
            <w:r w:rsidRPr="00C04E2B">
              <w:t>предобученной</w:t>
            </w:r>
            <w:proofErr w:type="spellEnd"/>
            <w:r w:rsidRPr="00C04E2B">
              <w:t xml:space="preserve"> нейронной сети, используемый для выполнения предсказания. Является ядром алгоритма сегментации.</w:t>
            </w:r>
          </w:p>
        </w:tc>
      </w:tr>
      <w:tr w:rsidR="00C04E2B" w14:paraId="269D0F97" w14:textId="77777777" w:rsidTr="00095A2F">
        <w:tc>
          <w:tcPr>
            <w:tcW w:w="2376" w:type="dxa"/>
            <w:tcBorders>
              <w:bottom w:val="single" w:sz="4" w:space="0" w:color="auto"/>
            </w:tcBorders>
            <w:vAlign w:val="center"/>
          </w:tcPr>
          <w:p w14:paraId="45599FA6" w14:textId="02EAD986" w:rsidR="00C04E2B" w:rsidRPr="00C04E2B" w:rsidRDefault="00C04E2B" w:rsidP="00C04E2B">
            <w:pPr>
              <w:pStyle w:val="aff1"/>
            </w:pPr>
            <w:r w:rsidRPr="00C04E2B">
              <w:t>Параметры камеры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A4E8B15" w14:textId="790285DE" w:rsidR="00C04E2B" w:rsidRPr="00C04E2B" w:rsidRDefault="00C04E2B" w:rsidP="00C04E2B">
            <w:pPr>
              <w:pStyle w:val="aff1"/>
            </w:pPr>
            <w:r w:rsidRPr="00C04E2B">
              <w:t>Управление</w:t>
            </w:r>
          </w:p>
        </w:tc>
        <w:tc>
          <w:tcPr>
            <w:tcW w:w="5493" w:type="dxa"/>
            <w:tcBorders>
              <w:bottom w:val="single" w:sz="4" w:space="0" w:color="auto"/>
            </w:tcBorders>
            <w:vAlign w:val="center"/>
          </w:tcPr>
          <w:p w14:paraId="523A6E0F" w14:textId="08209ABA" w:rsidR="00C04E2B" w:rsidRPr="00C04E2B" w:rsidRDefault="00C04E2B" w:rsidP="00C04E2B">
            <w:pPr>
              <w:pStyle w:val="aff1"/>
            </w:pPr>
            <w:r w:rsidRPr="00C04E2B">
              <w:t>Внутренние и внешние параметры калибровки камеры</w:t>
            </w:r>
            <w:r>
              <w:t xml:space="preserve">, </w:t>
            </w:r>
            <w:r w:rsidRPr="00C04E2B">
              <w:t>необходимые для проекции пикселей на карт</w:t>
            </w:r>
            <w:r>
              <w:t>у</w:t>
            </w:r>
            <w:r w:rsidRPr="00C04E2B">
              <w:t>.</w:t>
            </w:r>
          </w:p>
        </w:tc>
      </w:tr>
      <w:tr w:rsidR="00C04E2B" w14:paraId="3228EA08" w14:textId="77777777" w:rsidTr="00095A2F">
        <w:tc>
          <w:tcPr>
            <w:tcW w:w="2376" w:type="dxa"/>
            <w:tcBorders>
              <w:bottom w:val="single" w:sz="2" w:space="0" w:color="auto"/>
              <w:right w:val="single" w:sz="4" w:space="0" w:color="auto"/>
            </w:tcBorders>
            <w:vAlign w:val="center"/>
          </w:tcPr>
          <w:p w14:paraId="2EBED78A" w14:textId="5972AE8D" w:rsidR="00C04E2B" w:rsidRPr="00C04E2B" w:rsidRDefault="00C04E2B" w:rsidP="00C04E2B">
            <w:pPr>
              <w:pStyle w:val="aff1"/>
            </w:pPr>
            <w:r w:rsidRPr="00C04E2B">
              <w:t>Критерии сопоставления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F98EE" w14:textId="7322DF3C" w:rsidR="00C04E2B" w:rsidRPr="00C04E2B" w:rsidRDefault="00C04E2B" w:rsidP="00C04E2B">
            <w:pPr>
              <w:pStyle w:val="aff1"/>
            </w:pPr>
            <w:r w:rsidRPr="00C04E2B">
              <w:t>Управление</w:t>
            </w:r>
          </w:p>
        </w:tc>
        <w:tc>
          <w:tcPr>
            <w:tcW w:w="5493" w:type="dxa"/>
            <w:tcBorders>
              <w:left w:val="single" w:sz="4" w:space="0" w:color="auto"/>
              <w:bottom w:val="nil"/>
            </w:tcBorders>
            <w:vAlign w:val="center"/>
          </w:tcPr>
          <w:p w14:paraId="707ACD75" w14:textId="6AAD72B4" w:rsidR="00C04E2B" w:rsidRPr="00C04E2B" w:rsidRDefault="00C04E2B" w:rsidP="00C04E2B">
            <w:pPr>
              <w:pStyle w:val="aff1"/>
            </w:pPr>
            <w:r w:rsidRPr="00C04E2B">
              <w:t>Набор правил и пороговых значений для функции отслеживания объектов между кадрами</w:t>
            </w:r>
            <w:r>
              <w:t>.</w:t>
            </w:r>
          </w:p>
        </w:tc>
      </w:tr>
    </w:tbl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2375"/>
        <w:gridCol w:w="1702"/>
        <w:gridCol w:w="5493"/>
      </w:tblGrid>
      <w:tr w:rsidR="00C04E2B" w14:paraId="2539D6E4" w14:textId="77777777" w:rsidTr="00095A2F">
        <w:tc>
          <w:tcPr>
            <w:tcW w:w="1241" w:type="pct"/>
            <w:tcBorders>
              <w:top w:val="single" w:sz="4" w:space="0" w:color="auto"/>
            </w:tcBorders>
            <w:hideMark/>
          </w:tcPr>
          <w:p w14:paraId="3B06CA74" w14:textId="5B51FA79" w:rsidR="00C04E2B" w:rsidRPr="00095A2F" w:rsidRDefault="00C04E2B">
            <w:pPr>
              <w:rPr>
                <w:sz w:val="28"/>
                <w:szCs w:val="28"/>
              </w:rPr>
            </w:pPr>
            <w:r w:rsidRPr="00095A2F">
              <w:rPr>
                <w:sz w:val="28"/>
                <w:szCs w:val="28"/>
              </w:rPr>
              <w:t>Временной интервал между кадрами</w:t>
            </w:r>
          </w:p>
        </w:tc>
        <w:tc>
          <w:tcPr>
            <w:tcW w:w="889" w:type="pct"/>
            <w:tcBorders>
              <w:top w:val="single" w:sz="2" w:space="0" w:color="auto"/>
            </w:tcBorders>
            <w:hideMark/>
          </w:tcPr>
          <w:p w14:paraId="0E9188C7" w14:textId="4FA94E23" w:rsidR="00C04E2B" w:rsidRPr="00095A2F" w:rsidRDefault="00C04E2B">
            <w:pPr>
              <w:rPr>
                <w:sz w:val="28"/>
                <w:szCs w:val="28"/>
              </w:rPr>
            </w:pPr>
            <w:r w:rsidRPr="00095A2F">
              <w:rPr>
                <w:sz w:val="28"/>
                <w:szCs w:val="28"/>
              </w:rPr>
              <w:t>Управление</w:t>
            </w:r>
          </w:p>
        </w:tc>
        <w:tc>
          <w:tcPr>
            <w:tcW w:w="2870" w:type="pct"/>
            <w:tcBorders>
              <w:top w:val="single" w:sz="4" w:space="0" w:color="auto"/>
            </w:tcBorders>
            <w:hideMark/>
          </w:tcPr>
          <w:p w14:paraId="0038FC75" w14:textId="4B1C2A1B" w:rsidR="00C04E2B" w:rsidRPr="00095A2F" w:rsidRDefault="00C04E2B">
            <w:pPr>
              <w:rPr>
                <w:sz w:val="28"/>
                <w:szCs w:val="28"/>
              </w:rPr>
            </w:pPr>
            <w:r w:rsidRPr="00095A2F">
              <w:rPr>
                <w:sz w:val="28"/>
                <w:szCs w:val="28"/>
              </w:rPr>
              <w:t>Фиксированное значение времени (в секундах), прошедшее между двумя последовательными кадрами. Необходимо для корректного расчета скорости.</w:t>
            </w:r>
          </w:p>
        </w:tc>
      </w:tr>
      <w:tr w:rsidR="00C04E2B" w14:paraId="24AD650E" w14:textId="77777777" w:rsidTr="00C04E2B">
        <w:tc>
          <w:tcPr>
            <w:tcW w:w="0" w:type="auto"/>
            <w:hideMark/>
          </w:tcPr>
          <w:p w14:paraId="36F5C01F" w14:textId="77777777" w:rsidR="00C04E2B" w:rsidRPr="00095A2F" w:rsidRDefault="00C04E2B">
            <w:pPr>
              <w:rPr>
                <w:sz w:val="28"/>
                <w:szCs w:val="28"/>
              </w:rPr>
            </w:pPr>
            <w:r w:rsidRPr="00095A2F">
              <w:rPr>
                <w:sz w:val="28"/>
                <w:szCs w:val="28"/>
              </w:rPr>
              <w:t>Параметры прогнозирования</w:t>
            </w:r>
          </w:p>
        </w:tc>
        <w:tc>
          <w:tcPr>
            <w:tcW w:w="0" w:type="auto"/>
            <w:hideMark/>
          </w:tcPr>
          <w:p w14:paraId="0CD83E94" w14:textId="59724EF8" w:rsidR="00C04E2B" w:rsidRPr="00095A2F" w:rsidRDefault="00C04E2B">
            <w:pPr>
              <w:rPr>
                <w:sz w:val="28"/>
                <w:szCs w:val="28"/>
              </w:rPr>
            </w:pPr>
            <w:r w:rsidRPr="00095A2F">
              <w:rPr>
                <w:sz w:val="28"/>
                <w:szCs w:val="28"/>
              </w:rPr>
              <w:t>Управление</w:t>
            </w:r>
          </w:p>
        </w:tc>
        <w:tc>
          <w:tcPr>
            <w:tcW w:w="0" w:type="auto"/>
            <w:hideMark/>
          </w:tcPr>
          <w:p w14:paraId="5EE57B05" w14:textId="5031F5CF" w:rsidR="00C04E2B" w:rsidRPr="00095A2F" w:rsidRDefault="00C04E2B">
            <w:pPr>
              <w:rPr>
                <w:sz w:val="28"/>
                <w:szCs w:val="28"/>
              </w:rPr>
            </w:pPr>
            <w:r w:rsidRPr="00095A2F">
              <w:rPr>
                <w:sz w:val="28"/>
                <w:szCs w:val="28"/>
              </w:rPr>
              <w:t xml:space="preserve">Настройки для алгоритма прогнозирования траектории, </w:t>
            </w:r>
            <w:proofErr w:type="gramStart"/>
            <w:r w:rsidRPr="00095A2F">
              <w:rPr>
                <w:sz w:val="28"/>
                <w:szCs w:val="28"/>
              </w:rPr>
              <w:t>например,</w:t>
            </w:r>
            <w:proofErr w:type="gramEnd"/>
            <w:r w:rsidRPr="00095A2F">
              <w:rPr>
                <w:sz w:val="28"/>
                <w:szCs w:val="28"/>
              </w:rPr>
              <w:t xml:space="preserve"> модель движения и горизонт прогнозирования.</w:t>
            </w:r>
          </w:p>
        </w:tc>
      </w:tr>
      <w:tr w:rsidR="00C04E2B" w14:paraId="432710B4" w14:textId="77777777" w:rsidTr="00C04E2B">
        <w:tc>
          <w:tcPr>
            <w:tcW w:w="0" w:type="auto"/>
            <w:hideMark/>
          </w:tcPr>
          <w:p w14:paraId="2B0A95B1" w14:textId="77777777" w:rsidR="00C04E2B" w:rsidRPr="00095A2F" w:rsidRDefault="00C04E2B">
            <w:pPr>
              <w:rPr>
                <w:sz w:val="28"/>
                <w:szCs w:val="28"/>
              </w:rPr>
            </w:pPr>
            <w:r w:rsidRPr="00095A2F">
              <w:rPr>
                <w:sz w:val="28"/>
                <w:szCs w:val="28"/>
              </w:rPr>
              <w:t>Габариты робота</w:t>
            </w:r>
          </w:p>
        </w:tc>
        <w:tc>
          <w:tcPr>
            <w:tcW w:w="0" w:type="auto"/>
            <w:hideMark/>
          </w:tcPr>
          <w:p w14:paraId="501D6557" w14:textId="41B27FA7" w:rsidR="00C04E2B" w:rsidRPr="00095A2F" w:rsidRDefault="00C04E2B">
            <w:pPr>
              <w:rPr>
                <w:sz w:val="28"/>
                <w:szCs w:val="28"/>
              </w:rPr>
            </w:pPr>
            <w:r w:rsidRPr="00095A2F">
              <w:rPr>
                <w:sz w:val="28"/>
                <w:szCs w:val="28"/>
              </w:rPr>
              <w:t>Управление</w:t>
            </w:r>
          </w:p>
        </w:tc>
        <w:tc>
          <w:tcPr>
            <w:tcW w:w="0" w:type="auto"/>
            <w:hideMark/>
          </w:tcPr>
          <w:p w14:paraId="12C5A3BC" w14:textId="3FBF56D3" w:rsidR="00C04E2B" w:rsidRPr="00095A2F" w:rsidRDefault="00C04E2B">
            <w:pPr>
              <w:rPr>
                <w:sz w:val="28"/>
                <w:szCs w:val="28"/>
              </w:rPr>
            </w:pPr>
            <w:r w:rsidRPr="00095A2F">
              <w:rPr>
                <w:sz w:val="28"/>
                <w:szCs w:val="28"/>
              </w:rPr>
              <w:t>Физические размеры робота, используемые для определения области, занимаемой им на траектории.</w:t>
            </w:r>
          </w:p>
        </w:tc>
      </w:tr>
      <w:tr w:rsidR="00C04E2B" w14:paraId="60436B75" w14:textId="77777777" w:rsidTr="00C04E2B">
        <w:tc>
          <w:tcPr>
            <w:tcW w:w="0" w:type="auto"/>
            <w:hideMark/>
          </w:tcPr>
          <w:p w14:paraId="4CB8A614" w14:textId="77777777" w:rsidR="00C04E2B" w:rsidRPr="00095A2F" w:rsidRDefault="00C04E2B">
            <w:pPr>
              <w:rPr>
                <w:sz w:val="28"/>
                <w:szCs w:val="28"/>
              </w:rPr>
            </w:pPr>
            <w:r w:rsidRPr="00095A2F">
              <w:rPr>
                <w:sz w:val="28"/>
                <w:szCs w:val="28"/>
              </w:rPr>
              <w:t>Правила оценки проходимости</w:t>
            </w:r>
          </w:p>
        </w:tc>
        <w:tc>
          <w:tcPr>
            <w:tcW w:w="0" w:type="auto"/>
            <w:hideMark/>
          </w:tcPr>
          <w:p w14:paraId="62C81B30" w14:textId="22DCFB2A" w:rsidR="00C04E2B" w:rsidRPr="00095A2F" w:rsidRDefault="00C04E2B">
            <w:pPr>
              <w:rPr>
                <w:sz w:val="28"/>
                <w:szCs w:val="28"/>
              </w:rPr>
            </w:pPr>
            <w:r w:rsidRPr="00095A2F">
              <w:rPr>
                <w:sz w:val="28"/>
                <w:szCs w:val="28"/>
              </w:rPr>
              <w:t>Управление</w:t>
            </w:r>
          </w:p>
        </w:tc>
        <w:tc>
          <w:tcPr>
            <w:tcW w:w="0" w:type="auto"/>
            <w:hideMark/>
          </w:tcPr>
          <w:p w14:paraId="31C7FD0B" w14:textId="4578F049" w:rsidR="00C04E2B" w:rsidRPr="00095A2F" w:rsidRDefault="00C04E2B">
            <w:pPr>
              <w:rPr>
                <w:sz w:val="28"/>
                <w:szCs w:val="28"/>
              </w:rPr>
            </w:pPr>
            <w:r w:rsidRPr="00095A2F">
              <w:rPr>
                <w:sz w:val="28"/>
                <w:szCs w:val="28"/>
              </w:rPr>
              <w:t>Набор логических правил для вынесения итогового вердикта о проходимости маршрута на основе данных о коллизиях.</w:t>
            </w:r>
          </w:p>
        </w:tc>
      </w:tr>
      <w:tr w:rsidR="00025E74" w14:paraId="6E57B347" w14:textId="77777777" w:rsidTr="00C04E2B">
        <w:tc>
          <w:tcPr>
            <w:tcW w:w="0" w:type="auto"/>
          </w:tcPr>
          <w:p w14:paraId="3FE17F89" w14:textId="3755D73E" w:rsidR="00025E74" w:rsidRPr="00095A2F" w:rsidRDefault="00025E7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Критерии качества</w:t>
            </w:r>
          </w:p>
        </w:tc>
        <w:tc>
          <w:tcPr>
            <w:tcW w:w="0" w:type="auto"/>
          </w:tcPr>
          <w:p w14:paraId="48E68608" w14:textId="1A615AED" w:rsidR="00025E74" w:rsidRPr="00095A2F" w:rsidRDefault="00025E7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Управление</w:t>
            </w:r>
          </w:p>
        </w:tc>
        <w:tc>
          <w:tcPr>
            <w:tcW w:w="0" w:type="auto"/>
          </w:tcPr>
          <w:p w14:paraId="4EB0C3E3" w14:textId="4F0260B6" w:rsidR="00025E74" w:rsidRPr="00095A2F" w:rsidRDefault="00025E74">
            <w:pPr>
              <w:rPr>
                <w:sz w:val="28"/>
                <w:szCs w:val="28"/>
              </w:rPr>
            </w:pPr>
            <w:r w:rsidRPr="00025E74">
              <w:rPr>
                <w:sz w:val="28"/>
                <w:szCs w:val="28"/>
              </w:rPr>
              <w:t>Набор эталонных пороговых значений и метрик, определяющих пригодность видеоизображения для машинного зрения.</w:t>
            </w:r>
          </w:p>
        </w:tc>
      </w:tr>
      <w:tr w:rsidR="00C04E2B" w14:paraId="54487153" w14:textId="77777777" w:rsidTr="00C04E2B">
        <w:tc>
          <w:tcPr>
            <w:tcW w:w="0" w:type="auto"/>
            <w:hideMark/>
          </w:tcPr>
          <w:p w14:paraId="157E46E4" w14:textId="77777777" w:rsidR="00C04E2B" w:rsidRPr="00095A2F" w:rsidRDefault="00C04E2B">
            <w:pPr>
              <w:rPr>
                <w:sz w:val="28"/>
                <w:szCs w:val="28"/>
              </w:rPr>
            </w:pPr>
            <w:r w:rsidRPr="00095A2F">
              <w:rPr>
                <w:sz w:val="28"/>
                <w:szCs w:val="28"/>
              </w:rPr>
              <w:t>Карта препятствий</w:t>
            </w:r>
          </w:p>
        </w:tc>
        <w:tc>
          <w:tcPr>
            <w:tcW w:w="0" w:type="auto"/>
            <w:hideMark/>
          </w:tcPr>
          <w:p w14:paraId="28725512" w14:textId="5325D4B3" w:rsidR="00C04E2B" w:rsidRPr="00095A2F" w:rsidRDefault="00C04E2B">
            <w:pPr>
              <w:rPr>
                <w:sz w:val="28"/>
                <w:szCs w:val="28"/>
              </w:rPr>
            </w:pPr>
            <w:r w:rsidRPr="00095A2F">
              <w:rPr>
                <w:sz w:val="28"/>
                <w:szCs w:val="28"/>
              </w:rPr>
              <w:t>Выход</w:t>
            </w:r>
          </w:p>
        </w:tc>
        <w:tc>
          <w:tcPr>
            <w:tcW w:w="0" w:type="auto"/>
            <w:hideMark/>
          </w:tcPr>
          <w:p w14:paraId="45366EE0" w14:textId="77777777" w:rsidR="00C04E2B" w:rsidRPr="00095A2F" w:rsidRDefault="00C04E2B">
            <w:pPr>
              <w:rPr>
                <w:sz w:val="28"/>
                <w:szCs w:val="28"/>
              </w:rPr>
            </w:pPr>
            <w:r w:rsidRPr="00095A2F">
              <w:rPr>
                <w:sz w:val="28"/>
                <w:szCs w:val="28"/>
              </w:rPr>
              <w:t>Динамическая карта, содержащая список всех отслеживаемых объектов с их ID, координатами, габаритами и прогнозируемой траекторией.</w:t>
            </w:r>
          </w:p>
        </w:tc>
      </w:tr>
      <w:tr w:rsidR="00C04E2B" w14:paraId="09FDADF0" w14:textId="77777777" w:rsidTr="00C04E2B">
        <w:tc>
          <w:tcPr>
            <w:tcW w:w="0" w:type="auto"/>
            <w:hideMark/>
          </w:tcPr>
          <w:p w14:paraId="7A3050D8" w14:textId="77777777" w:rsidR="00C04E2B" w:rsidRPr="00095A2F" w:rsidRDefault="00C04E2B">
            <w:pPr>
              <w:rPr>
                <w:sz w:val="28"/>
                <w:szCs w:val="28"/>
              </w:rPr>
            </w:pPr>
            <w:r w:rsidRPr="00095A2F">
              <w:rPr>
                <w:sz w:val="28"/>
                <w:szCs w:val="28"/>
              </w:rPr>
              <w:t>Оценка проходимости</w:t>
            </w:r>
          </w:p>
        </w:tc>
        <w:tc>
          <w:tcPr>
            <w:tcW w:w="0" w:type="auto"/>
            <w:hideMark/>
          </w:tcPr>
          <w:p w14:paraId="2A9A6A8D" w14:textId="2CE96C88" w:rsidR="00C04E2B" w:rsidRPr="00095A2F" w:rsidRDefault="00C04E2B">
            <w:pPr>
              <w:rPr>
                <w:sz w:val="28"/>
                <w:szCs w:val="28"/>
              </w:rPr>
            </w:pPr>
            <w:r w:rsidRPr="00095A2F">
              <w:rPr>
                <w:sz w:val="28"/>
                <w:szCs w:val="28"/>
              </w:rPr>
              <w:t>Выход</w:t>
            </w:r>
          </w:p>
        </w:tc>
        <w:tc>
          <w:tcPr>
            <w:tcW w:w="0" w:type="auto"/>
            <w:hideMark/>
          </w:tcPr>
          <w:p w14:paraId="00F67546" w14:textId="51A02E39" w:rsidR="004A7E4C" w:rsidRPr="00095A2F" w:rsidRDefault="004A7E4C">
            <w:pPr>
              <w:rPr>
                <w:sz w:val="28"/>
                <w:szCs w:val="28"/>
              </w:rPr>
            </w:pPr>
            <w:r w:rsidRPr="004A7E4C">
              <w:rPr>
                <w:sz w:val="28"/>
                <w:szCs w:val="28"/>
              </w:rPr>
              <w:t xml:space="preserve">Числовая оценка вероятности безопасного движения по маршруту (коэффициент от 0 до 1), учитывающая близость препятствий </w:t>
            </w:r>
            <w:r>
              <w:rPr>
                <w:sz w:val="28"/>
                <w:szCs w:val="28"/>
              </w:rPr>
              <w:t xml:space="preserve">к маршруту робота </w:t>
            </w:r>
            <w:r w:rsidRPr="004A7E4C">
              <w:rPr>
                <w:sz w:val="28"/>
                <w:szCs w:val="28"/>
              </w:rPr>
              <w:t>и достоверность визуальных данных.</w:t>
            </w:r>
          </w:p>
        </w:tc>
      </w:tr>
      <w:tr w:rsidR="00C04E2B" w14:paraId="0BF15CD5" w14:textId="77777777" w:rsidTr="00C04E2B">
        <w:tc>
          <w:tcPr>
            <w:tcW w:w="0" w:type="auto"/>
            <w:hideMark/>
          </w:tcPr>
          <w:p w14:paraId="640689CF" w14:textId="77777777" w:rsidR="00C04E2B" w:rsidRPr="00095A2F" w:rsidRDefault="00C04E2B">
            <w:pPr>
              <w:rPr>
                <w:sz w:val="28"/>
                <w:szCs w:val="28"/>
              </w:rPr>
            </w:pPr>
            <w:r w:rsidRPr="00095A2F">
              <w:rPr>
                <w:sz w:val="28"/>
                <w:szCs w:val="28"/>
              </w:rPr>
              <w:t>Бортовой компьютер</w:t>
            </w:r>
          </w:p>
        </w:tc>
        <w:tc>
          <w:tcPr>
            <w:tcW w:w="0" w:type="auto"/>
            <w:hideMark/>
          </w:tcPr>
          <w:p w14:paraId="69E1A353" w14:textId="3E196A87" w:rsidR="00C04E2B" w:rsidRPr="00095A2F" w:rsidRDefault="00C04E2B">
            <w:pPr>
              <w:rPr>
                <w:sz w:val="28"/>
                <w:szCs w:val="28"/>
              </w:rPr>
            </w:pPr>
            <w:r w:rsidRPr="00095A2F">
              <w:rPr>
                <w:sz w:val="28"/>
                <w:szCs w:val="28"/>
              </w:rPr>
              <w:t>Механизм</w:t>
            </w:r>
          </w:p>
        </w:tc>
        <w:tc>
          <w:tcPr>
            <w:tcW w:w="0" w:type="auto"/>
            <w:hideMark/>
          </w:tcPr>
          <w:p w14:paraId="10439680" w14:textId="77777777" w:rsidR="00C04E2B" w:rsidRPr="00095A2F" w:rsidRDefault="00C04E2B">
            <w:pPr>
              <w:rPr>
                <w:sz w:val="28"/>
                <w:szCs w:val="28"/>
              </w:rPr>
            </w:pPr>
            <w:r w:rsidRPr="00095A2F">
              <w:rPr>
                <w:sz w:val="28"/>
                <w:szCs w:val="28"/>
              </w:rPr>
              <w:t>Вычислительное устройство, на котором исполняется программный код, реализующий все функции системы.</w:t>
            </w:r>
          </w:p>
        </w:tc>
      </w:tr>
    </w:tbl>
    <w:p w14:paraId="4CD3CC5D" w14:textId="77777777" w:rsidR="0009764E" w:rsidRDefault="0009764E"/>
    <w:p w14:paraId="4FB452C8" w14:textId="6B4E0D72" w:rsidR="0009764E" w:rsidRDefault="0009764E" w:rsidP="0009764E">
      <w:pPr>
        <w:pStyle w:val="-1"/>
      </w:pPr>
      <w:r>
        <w:lastRenderedPageBreak/>
        <w:t>Продолжение таблицы 12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2134"/>
        <w:gridCol w:w="826"/>
        <w:gridCol w:w="6610"/>
      </w:tblGrid>
      <w:tr w:rsidR="005279AA" w14:paraId="491C9731" w14:textId="77777777" w:rsidTr="00C04E2B">
        <w:tc>
          <w:tcPr>
            <w:tcW w:w="0" w:type="auto"/>
          </w:tcPr>
          <w:p w14:paraId="56B07EED" w14:textId="26F1F31D" w:rsidR="005279AA" w:rsidRPr="005279AA" w:rsidRDefault="005279AA" w:rsidP="005279AA">
            <w:pPr>
              <w:rPr>
                <w:sz w:val="28"/>
                <w:szCs w:val="28"/>
              </w:rPr>
            </w:pPr>
            <w:r w:rsidRPr="005279AA">
              <w:rPr>
                <w:sz w:val="28"/>
                <w:szCs w:val="28"/>
              </w:rPr>
              <w:t>Планируемый маршрут</w:t>
            </w:r>
          </w:p>
        </w:tc>
        <w:tc>
          <w:tcPr>
            <w:tcW w:w="0" w:type="auto"/>
          </w:tcPr>
          <w:p w14:paraId="4C022CED" w14:textId="7300A055" w:rsidR="005279AA" w:rsidRPr="005279AA" w:rsidRDefault="005279AA" w:rsidP="005279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</w:t>
            </w:r>
          </w:p>
        </w:tc>
        <w:tc>
          <w:tcPr>
            <w:tcW w:w="0" w:type="auto"/>
          </w:tcPr>
          <w:p w14:paraId="0A827058" w14:textId="2109A812" w:rsidR="005279AA" w:rsidRPr="005279AA" w:rsidRDefault="00017231" w:rsidP="005279AA">
            <w:pPr>
              <w:rPr>
                <w:sz w:val="28"/>
                <w:szCs w:val="28"/>
              </w:rPr>
            </w:pPr>
            <w:r w:rsidRPr="00017231">
              <w:rPr>
                <w:sz w:val="28"/>
                <w:szCs w:val="28"/>
              </w:rPr>
              <w:t>Последовательность координат в локальной метрической системе робота, представляющая собой осевую линию предполагаемого движения на ближайший горизонт планирования.</w:t>
            </w:r>
          </w:p>
        </w:tc>
      </w:tr>
    </w:tbl>
    <w:p w14:paraId="66A6F75E" w14:textId="77777777" w:rsidR="00C076E8" w:rsidRPr="00D533B1" w:rsidRDefault="00C076E8" w:rsidP="00C076E8">
      <w:pPr>
        <w:pStyle w:val="1-"/>
      </w:pPr>
    </w:p>
    <w:p w14:paraId="2E6CAF69" w14:textId="77777777" w:rsidR="00C076E8" w:rsidRDefault="00C076E8" w:rsidP="00C076E8">
      <w:pPr>
        <w:pStyle w:val="2"/>
      </w:pPr>
      <w:bookmarkStart w:id="62" w:name="_Toc155114222"/>
      <w:bookmarkStart w:id="63" w:name="_Toc216648927"/>
      <w:r>
        <w:t>Иерархия диаграмм</w:t>
      </w:r>
      <w:bookmarkEnd w:id="62"/>
      <w:bookmarkEnd w:id="63"/>
    </w:p>
    <w:p w14:paraId="1A9215F4" w14:textId="77777777" w:rsidR="00C076E8" w:rsidRPr="003026F7" w:rsidRDefault="00C076E8" w:rsidP="00C076E8">
      <w:pPr>
        <w:pStyle w:val="1-"/>
      </w:pPr>
      <w:r>
        <w:t>На рисунке 4 можно увидеть иерархию декомпозиции диаграмм.</w:t>
      </w:r>
    </w:p>
    <w:p w14:paraId="7160FE11" w14:textId="797FCBC7" w:rsidR="00C076E8" w:rsidRPr="00375C09" w:rsidRDefault="00025E74" w:rsidP="00C076E8">
      <w:pPr>
        <w:pStyle w:val="-"/>
        <w:ind w:hanging="709"/>
      </w:pPr>
      <w:r>
        <w:rPr>
          <w:noProof/>
        </w:rPr>
        <w:drawing>
          <wp:inline distT="0" distB="0" distL="0" distR="0" wp14:anchorId="10B5B440" wp14:editId="6C7DD26C">
            <wp:extent cx="6545091" cy="3799114"/>
            <wp:effectExtent l="0" t="0" r="8255" b="0"/>
            <wp:docPr id="67332605" name="Рисунок 1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2605" name="Рисунок 1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554" cy="3812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FB682" w14:textId="77777777" w:rsidR="00C076E8" w:rsidRDefault="00C076E8" w:rsidP="00C076E8">
      <w:pPr>
        <w:pStyle w:val="-"/>
      </w:pPr>
      <w:r w:rsidRPr="00375C09">
        <w:t>Рисунок 4 – Иерархия диаграмм</w:t>
      </w:r>
    </w:p>
    <w:p w14:paraId="5D095518" w14:textId="77777777" w:rsidR="00C076E8" w:rsidRDefault="00C076E8" w:rsidP="00C076E8">
      <w:pPr>
        <w:pStyle w:val="2"/>
      </w:pPr>
      <w:bookmarkStart w:id="64" w:name="_Toc155114223"/>
      <w:bookmarkStart w:id="65" w:name="_Toc216648928"/>
      <w:r>
        <w:t>Диаграмма первого уровня</w:t>
      </w:r>
      <w:bookmarkEnd w:id="64"/>
      <w:bookmarkEnd w:id="65"/>
    </w:p>
    <w:p w14:paraId="4A125894" w14:textId="77777777" w:rsidR="00C076E8" w:rsidRPr="003026F7" w:rsidRDefault="00C076E8" w:rsidP="00C076E8">
      <w:pPr>
        <w:pStyle w:val="1-"/>
      </w:pPr>
      <w:r>
        <w:t xml:space="preserve">На рисунке 5 представлена диаграмма первого уровня или же декомпозиция диаграммы А-0. </w:t>
      </w:r>
    </w:p>
    <w:p w14:paraId="3CDCFDF5" w14:textId="2BA99C87" w:rsidR="00C076E8" w:rsidRDefault="00025E74" w:rsidP="00C076E8">
      <w:pPr>
        <w:pStyle w:val="-"/>
      </w:pPr>
      <w:r>
        <w:rPr>
          <w:noProof/>
        </w:rPr>
        <w:lastRenderedPageBreak/>
        <w:drawing>
          <wp:inline distT="0" distB="0" distL="0" distR="0" wp14:anchorId="05B1A68A" wp14:editId="7D50073B">
            <wp:extent cx="5985217" cy="4909003"/>
            <wp:effectExtent l="0" t="0" r="0" b="0"/>
            <wp:docPr id="64352388" name="Рисунок 12" descr="Изображение выглядит как текст, снимок экрана, программное обеспечение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2388" name="Рисунок 12" descr="Изображение выглядит как текст, снимок экрана, программное обеспечение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123" cy="4917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771D4" w14:textId="77777777" w:rsidR="00C076E8" w:rsidRDefault="00C076E8" w:rsidP="00C076E8">
      <w:pPr>
        <w:pStyle w:val="-"/>
      </w:pPr>
      <w:r>
        <w:t>Рисунок 5 – Декомпозиция диаграммы А0</w:t>
      </w:r>
    </w:p>
    <w:p w14:paraId="09A692FB" w14:textId="77777777" w:rsidR="00C076E8" w:rsidRDefault="00C076E8" w:rsidP="00C076E8">
      <w:pPr>
        <w:pStyle w:val="2"/>
      </w:pPr>
      <w:bookmarkStart w:id="66" w:name="_Toc155114224"/>
      <w:bookmarkStart w:id="67" w:name="_Toc216648929"/>
      <w:r>
        <w:t>Диаграммы второго уровня</w:t>
      </w:r>
      <w:bookmarkEnd w:id="66"/>
      <w:bookmarkEnd w:id="67"/>
    </w:p>
    <w:p w14:paraId="56616D2A" w14:textId="77777777" w:rsidR="00C076E8" w:rsidRPr="003026F7" w:rsidRDefault="00C076E8" w:rsidP="00C076E8">
      <w:pPr>
        <w:pStyle w:val="1-"/>
      </w:pPr>
      <w:r>
        <w:t>На рисунках 6, 7 и 8 представлены диаграммы второго уровня.</w:t>
      </w:r>
    </w:p>
    <w:p w14:paraId="72A5D71F" w14:textId="484BE4F3" w:rsidR="00C076E8" w:rsidRDefault="00C076E8" w:rsidP="00C076E8">
      <w:pPr>
        <w:pStyle w:val="-"/>
      </w:pPr>
      <w:r>
        <w:rPr>
          <w:noProof/>
        </w:rPr>
        <w:lastRenderedPageBreak/>
        <w:drawing>
          <wp:inline distT="0" distB="0" distL="0" distR="0" wp14:anchorId="5A45C158" wp14:editId="3E29074C">
            <wp:extent cx="5703781" cy="3162300"/>
            <wp:effectExtent l="0" t="0" r="0" b="0"/>
            <wp:docPr id="552675585" name="Рисунок 6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75585" name="Рисунок 6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56" cy="3177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AAB8F" w14:textId="36D52231" w:rsidR="00C076E8" w:rsidRPr="00763707" w:rsidRDefault="00C076E8" w:rsidP="00C076E8">
      <w:pPr>
        <w:pStyle w:val="-"/>
      </w:pPr>
      <w:r>
        <w:t>Рисунок 6</w:t>
      </w:r>
      <w:r w:rsidRPr="00585624">
        <w:t xml:space="preserve"> – </w:t>
      </w:r>
      <w:r w:rsidRPr="00C076E8">
        <w:t>Декомпозиция</w:t>
      </w:r>
      <w:r>
        <w:t xml:space="preserve"> диаграммы А1</w:t>
      </w:r>
    </w:p>
    <w:p w14:paraId="68D46AFB" w14:textId="3671B7BA" w:rsidR="00C076E8" w:rsidRPr="003A2FF7" w:rsidRDefault="00C076E8" w:rsidP="00C076E8">
      <w:pPr>
        <w:pStyle w:val="-"/>
      </w:pPr>
      <w:r>
        <w:rPr>
          <w:noProof/>
        </w:rPr>
        <w:drawing>
          <wp:inline distT="0" distB="0" distL="0" distR="0" wp14:anchorId="6ADEA131" wp14:editId="2CC935FD">
            <wp:extent cx="5898581" cy="3131820"/>
            <wp:effectExtent l="0" t="0" r="0" b="0"/>
            <wp:docPr id="709801465" name="Рисунок 7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01465" name="Рисунок 7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38" cy="3142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91DD0" w14:textId="39B5C07D" w:rsidR="00C076E8" w:rsidRPr="00763707" w:rsidRDefault="00C076E8" w:rsidP="00C076E8">
      <w:pPr>
        <w:pStyle w:val="-"/>
      </w:pPr>
      <w:r w:rsidRPr="003A2FF7">
        <w:t xml:space="preserve">Рисунок </w:t>
      </w:r>
      <w:r>
        <w:t>7</w:t>
      </w:r>
      <w:r w:rsidRPr="003A2FF7">
        <w:t xml:space="preserve"> – </w:t>
      </w:r>
      <w:r>
        <w:t>Декомпозиция диаграммы А2</w:t>
      </w:r>
    </w:p>
    <w:p w14:paraId="36998D5A" w14:textId="41BA647D" w:rsidR="00C076E8" w:rsidRDefault="00025E74" w:rsidP="00C076E8">
      <w:pPr>
        <w:pStyle w:val="-"/>
      </w:pPr>
      <w:r>
        <w:rPr>
          <w:noProof/>
        </w:rPr>
        <w:lastRenderedPageBreak/>
        <w:drawing>
          <wp:inline distT="0" distB="0" distL="0" distR="0" wp14:anchorId="0020A7A4" wp14:editId="208083E1">
            <wp:extent cx="6279891" cy="3494314"/>
            <wp:effectExtent l="0" t="0" r="0" b="0"/>
            <wp:docPr id="552712319" name="Рисунок 13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12319" name="Рисунок 13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3075" cy="3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098E7" w14:textId="39E0DB5C" w:rsidR="00C076E8" w:rsidRPr="00763707" w:rsidRDefault="00C076E8" w:rsidP="00025E74">
      <w:pPr>
        <w:pStyle w:val="-"/>
      </w:pPr>
      <w:r>
        <w:t>Рисунок 8 – Декомпозиция диаграммы А3</w:t>
      </w:r>
    </w:p>
    <w:p w14:paraId="4C869C46" w14:textId="77777777" w:rsidR="00C076E8" w:rsidRDefault="00C076E8" w:rsidP="00C076E8">
      <w:pPr>
        <w:pStyle w:val="2"/>
      </w:pPr>
      <w:bookmarkStart w:id="68" w:name="_Toc155114225"/>
      <w:bookmarkStart w:id="69" w:name="_Toc216648930"/>
      <w:r>
        <w:t>Диаграммы третьего уровня</w:t>
      </w:r>
      <w:bookmarkEnd w:id="68"/>
      <w:bookmarkEnd w:id="69"/>
    </w:p>
    <w:p w14:paraId="632618C5" w14:textId="77777777" w:rsidR="00C076E8" w:rsidRPr="003026F7" w:rsidRDefault="00C076E8" w:rsidP="00C076E8">
      <w:pPr>
        <w:pStyle w:val="1-"/>
      </w:pPr>
      <w:r>
        <w:t>На рисунках 9 и 10 представлены диаграммы третьего уровня.</w:t>
      </w:r>
    </w:p>
    <w:p w14:paraId="47913A9F" w14:textId="5425956B" w:rsidR="00C076E8" w:rsidRDefault="00C74D57" w:rsidP="00C076E8">
      <w:pPr>
        <w:pStyle w:val="-"/>
        <w:rPr>
          <w:lang w:val="en-US"/>
        </w:rPr>
      </w:pPr>
      <w:r>
        <w:rPr>
          <w:noProof/>
        </w:rPr>
        <w:drawing>
          <wp:inline distT="0" distB="0" distL="0" distR="0" wp14:anchorId="07FB865E" wp14:editId="246377B7">
            <wp:extent cx="6200155" cy="3472962"/>
            <wp:effectExtent l="0" t="0" r="0" b="0"/>
            <wp:docPr id="1105326152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26152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142" cy="3488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2C5AC" w14:textId="63F0BD72" w:rsidR="00C076E8" w:rsidRPr="00763707" w:rsidRDefault="00C076E8" w:rsidP="00C076E8">
      <w:pPr>
        <w:pStyle w:val="-"/>
      </w:pPr>
      <w:r>
        <w:t>Рисунок 9 – Декомпозиция диаграммы А32</w:t>
      </w:r>
    </w:p>
    <w:p w14:paraId="18E61E25" w14:textId="57F003C6" w:rsidR="00C076E8" w:rsidRDefault="00025E74" w:rsidP="00C076E8">
      <w:pPr>
        <w:pStyle w:val="-"/>
      </w:pPr>
      <w:r>
        <w:rPr>
          <w:noProof/>
        </w:rPr>
        <w:lastRenderedPageBreak/>
        <w:drawing>
          <wp:inline distT="0" distB="0" distL="0" distR="0" wp14:anchorId="025C1428" wp14:editId="1B3A23EA">
            <wp:extent cx="5997431" cy="3374572"/>
            <wp:effectExtent l="0" t="0" r="3810" b="0"/>
            <wp:docPr id="1722488096" name="Рисунок 14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88096" name="Рисунок 14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088" cy="3384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D846C" w14:textId="77777777" w:rsidR="00C076E8" w:rsidRDefault="00C076E8" w:rsidP="00C076E8">
      <w:pPr>
        <w:pStyle w:val="-"/>
      </w:pPr>
      <w:r>
        <w:t>Рисунок 10 – Декомпозиция диаграммы А33</w:t>
      </w:r>
      <w:bookmarkStart w:id="70" w:name="_Toc155114226"/>
    </w:p>
    <w:p w14:paraId="7A7EAA07" w14:textId="6AF8A276" w:rsidR="00C076E8" w:rsidRDefault="00C076E8" w:rsidP="00C076E8">
      <w:pPr>
        <w:pStyle w:val="1-"/>
      </w:pPr>
      <w:r w:rsidRPr="003A2FF7">
        <w:t>Подробный расчет коэффициентов декомпозиции и</w:t>
      </w:r>
      <w:r>
        <w:t xml:space="preserve"> </w:t>
      </w:r>
      <w:r w:rsidRPr="003A2FF7">
        <w:t>сбалансированности для каждой диаграммы</w:t>
      </w:r>
      <w:bookmarkEnd w:id="70"/>
    </w:p>
    <w:p w14:paraId="684DD650" w14:textId="77777777" w:rsidR="00C076E8" w:rsidRDefault="00C076E8" w:rsidP="00C076E8">
      <w:pPr>
        <w:pStyle w:val="1-"/>
      </w:pPr>
      <w:r>
        <w:t>Формула для подсчёта коэффициента декомпозиции</w:t>
      </w:r>
      <w:r w:rsidRPr="00D00D9C">
        <w:t>:</w:t>
      </w:r>
    </w:p>
    <w:p w14:paraId="0D239A00" w14:textId="77777777" w:rsidR="00C076E8" w:rsidRDefault="00C076E8" w:rsidP="00C076E8">
      <w:pPr>
        <w:pStyle w:val="1-"/>
      </w:pPr>
    </w:p>
    <w:p w14:paraId="29D7AACC" w14:textId="77777777" w:rsidR="00C076E8" w:rsidRPr="0032496A" w:rsidRDefault="00000000" w:rsidP="00C076E8">
      <w:pPr>
        <w:pStyle w:val="1-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51C021CF" w14:textId="77777777" w:rsidR="00C076E8" w:rsidRPr="00D00D9C" w:rsidRDefault="00C076E8" w:rsidP="00C076E8">
      <w:pPr>
        <w:pStyle w:val="1-"/>
      </w:pPr>
    </w:p>
    <w:p w14:paraId="52DDE9E6" w14:textId="77777777" w:rsidR="00C076E8" w:rsidRPr="0032496A" w:rsidRDefault="00C076E8" w:rsidP="00C076E8">
      <w:pPr>
        <w:pStyle w:val="1-"/>
        <w:ind w:firstLine="0"/>
      </w:pPr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– коэффициент декомпозиции</w:t>
      </w:r>
      <w:r w:rsidRPr="0032496A">
        <w:t>;</w:t>
      </w:r>
    </w:p>
    <w:p w14:paraId="26630562" w14:textId="77777777" w:rsidR="00C076E8" w:rsidRPr="0032496A" w:rsidRDefault="00C076E8" w:rsidP="00C076E8">
      <w:pPr>
        <w:pStyle w:val="1-"/>
        <w:ind w:firstLine="0"/>
        <w:rPr>
          <w:iCs/>
        </w:rPr>
      </w:pPr>
      <m:oMath>
        <m:r>
          <w:rPr>
            <w:rFonts w:ascii="Cambria Math" w:hAnsi="Cambria Math"/>
          </w:rPr>
          <m:t>N</m:t>
        </m:r>
      </m:oMath>
      <w:r>
        <w:rPr>
          <w:iCs/>
        </w:rPr>
        <w:t>- количество блоков на диаграмме</w:t>
      </w:r>
      <w:r w:rsidRPr="0032496A">
        <w:rPr>
          <w:iCs/>
        </w:rPr>
        <w:t>;</w:t>
      </w:r>
    </w:p>
    <w:p w14:paraId="3FD23880" w14:textId="77777777" w:rsidR="00C076E8" w:rsidRDefault="00C076E8" w:rsidP="00C076E8">
      <w:pPr>
        <w:pStyle w:val="1-"/>
        <w:ind w:firstLine="0"/>
        <w:rPr>
          <w:iCs/>
        </w:rPr>
      </w:pPr>
      <m:oMath>
        <m:r>
          <w:rPr>
            <w:rFonts w:ascii="Cambria Math" w:hAnsi="Cambria Math"/>
          </w:rPr>
          <m:t>L</m:t>
        </m:r>
      </m:oMath>
      <w:r>
        <w:rPr>
          <w:iCs/>
        </w:rPr>
        <w:t xml:space="preserve"> – уровень декомпозиции диаграммы.</w:t>
      </w:r>
    </w:p>
    <w:p w14:paraId="7ECE4D4E" w14:textId="77777777" w:rsidR="00C076E8" w:rsidRDefault="00C076E8" w:rsidP="00C076E8">
      <w:pPr>
        <w:pStyle w:val="1-"/>
      </w:pPr>
      <w:r>
        <w:t>Коэффициент сбалансированности рассчитывается по следующей форме</w:t>
      </w:r>
      <w:r w:rsidRPr="00D00D9C">
        <w:t>:</w:t>
      </w:r>
    </w:p>
    <w:p w14:paraId="4B789C20" w14:textId="77777777" w:rsidR="00C076E8" w:rsidRDefault="00C076E8" w:rsidP="00C076E8">
      <w:pPr>
        <w:pStyle w:val="1-"/>
      </w:pPr>
    </w:p>
    <w:p w14:paraId="6D0A5BF4" w14:textId="77777777" w:rsidR="00C076E8" w:rsidRPr="0032496A" w:rsidRDefault="00000000" w:rsidP="00C076E8">
      <w:pPr>
        <w:pStyle w:val="1-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-ma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ⅈ=1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417681CC" w14:textId="77777777" w:rsidR="00C076E8" w:rsidRPr="00D00D9C" w:rsidRDefault="00C076E8" w:rsidP="00C076E8">
      <w:pPr>
        <w:pStyle w:val="1-"/>
        <w:rPr>
          <w:i/>
        </w:rPr>
      </w:pPr>
    </w:p>
    <w:p w14:paraId="7A5E4726" w14:textId="77777777" w:rsidR="00C076E8" w:rsidRDefault="00C076E8" w:rsidP="00C076E8">
      <w:pPr>
        <w:pStyle w:val="1-"/>
        <w:ind w:firstLine="0"/>
      </w:pPr>
      <w:r>
        <w:rPr>
          <w:iCs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– коэффициент сбалансированности</w:t>
      </w:r>
      <w:r w:rsidRPr="0032496A">
        <w:t>;</w:t>
      </w:r>
    </w:p>
    <w:p w14:paraId="0DDC670E" w14:textId="77777777" w:rsidR="00C076E8" w:rsidRDefault="00C076E8" w:rsidP="00C076E8">
      <w:pPr>
        <w:pStyle w:val="1-"/>
        <w:ind w:firstLine="0"/>
        <w:rPr>
          <w:iCs/>
        </w:rPr>
      </w:pPr>
      <m:oMath>
        <m:r>
          <w:rPr>
            <w:rFonts w:ascii="Cambria Math" w:hAnsi="Cambria Math"/>
          </w:rPr>
          <m:t>N</m:t>
        </m:r>
      </m:oMath>
      <w:r>
        <w:rPr>
          <w:iCs/>
        </w:rPr>
        <w:t>- количество блоков на диаграмме</w:t>
      </w:r>
      <w:r w:rsidRPr="0032496A">
        <w:rPr>
          <w:iCs/>
        </w:rPr>
        <w:t>;</w:t>
      </w:r>
    </w:p>
    <w:p w14:paraId="5B6A4D70" w14:textId="77777777" w:rsidR="00C076E8" w:rsidRPr="00AA4B5D" w:rsidRDefault="00000000" w:rsidP="00C076E8">
      <w:pPr>
        <w:pStyle w:val="1-"/>
        <w:ind w:firstLine="0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C076E8">
        <w:t xml:space="preserve"> – число дуг, соединяющихся с блоком </w:t>
      </w:r>
      <m:oMath>
        <m:r>
          <w:rPr>
            <w:rFonts w:ascii="Cambria Math" w:hAnsi="Cambria Math"/>
          </w:rPr>
          <m:t>i</m:t>
        </m:r>
      </m:oMath>
      <w:r w:rsidR="00C076E8" w:rsidRPr="00AA4B5D">
        <w:t>.</w:t>
      </w:r>
    </w:p>
    <w:p w14:paraId="1829BB39" w14:textId="4552AE07" w:rsidR="00C076E8" w:rsidRDefault="00C076E8" w:rsidP="00C076E8">
      <w:pPr>
        <w:pStyle w:val="-1"/>
      </w:pPr>
      <w:r>
        <w:t>Таблица 1</w:t>
      </w:r>
      <w:r w:rsidR="00413790">
        <w:t>3</w:t>
      </w:r>
      <w:r>
        <w:t xml:space="preserve"> – Таблица расчётов коэффициентов для диаграмм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55"/>
        <w:gridCol w:w="2034"/>
        <w:gridCol w:w="5881"/>
      </w:tblGrid>
      <w:tr w:rsidR="00C076E8" w14:paraId="680375FF" w14:textId="77777777" w:rsidTr="00F14329">
        <w:tc>
          <w:tcPr>
            <w:tcW w:w="1655" w:type="dxa"/>
            <w:vAlign w:val="center"/>
          </w:tcPr>
          <w:p w14:paraId="14004503" w14:textId="77777777" w:rsidR="00C076E8" w:rsidRPr="00A743CC" w:rsidRDefault="00C076E8" w:rsidP="00F14329">
            <w:pPr>
              <w:pStyle w:val="1-"/>
              <w:ind w:firstLine="0"/>
              <w:jc w:val="center"/>
              <w:rPr>
                <w:b/>
                <w:bCs/>
              </w:rPr>
            </w:pPr>
            <w:r w:rsidRPr="00A743CC">
              <w:rPr>
                <w:b/>
                <w:bCs/>
              </w:rPr>
              <w:t>Диаграмма</w:t>
            </w:r>
          </w:p>
        </w:tc>
        <w:tc>
          <w:tcPr>
            <w:tcW w:w="2034" w:type="dxa"/>
            <w:vAlign w:val="center"/>
          </w:tcPr>
          <w:p w14:paraId="69644C9E" w14:textId="77777777" w:rsidR="00C076E8" w:rsidRPr="00A743CC" w:rsidRDefault="00C076E8" w:rsidP="00F14329">
            <w:pPr>
              <w:pStyle w:val="1-"/>
              <w:ind w:firstLine="0"/>
              <w:jc w:val="center"/>
              <w:rPr>
                <w:b/>
                <w:bCs/>
              </w:rPr>
            </w:pPr>
            <w:r w:rsidRPr="00A743CC">
              <w:rPr>
                <w:b/>
                <w:bCs/>
              </w:rPr>
              <w:t>Коэффициент декомпозиции</w:t>
            </w:r>
          </w:p>
        </w:tc>
        <w:tc>
          <w:tcPr>
            <w:tcW w:w="5881" w:type="dxa"/>
            <w:vAlign w:val="center"/>
          </w:tcPr>
          <w:p w14:paraId="47DC4302" w14:textId="77777777" w:rsidR="00C076E8" w:rsidRPr="00A743CC" w:rsidRDefault="00C076E8" w:rsidP="00F14329">
            <w:pPr>
              <w:pStyle w:val="1-"/>
              <w:ind w:firstLine="0"/>
              <w:jc w:val="center"/>
              <w:rPr>
                <w:b/>
                <w:bCs/>
              </w:rPr>
            </w:pPr>
            <w:r w:rsidRPr="00A743CC">
              <w:rPr>
                <w:b/>
                <w:bCs/>
              </w:rPr>
              <w:t>Коэффициент сбалансированности</w:t>
            </w:r>
          </w:p>
        </w:tc>
      </w:tr>
      <w:tr w:rsidR="00C076E8" w14:paraId="67DE30CE" w14:textId="77777777" w:rsidTr="00F14329">
        <w:tc>
          <w:tcPr>
            <w:tcW w:w="1655" w:type="dxa"/>
          </w:tcPr>
          <w:p w14:paraId="67D2A268" w14:textId="77777777" w:rsidR="00C076E8" w:rsidRPr="00EE404B" w:rsidRDefault="00C076E8" w:rsidP="00F14329">
            <w:pPr>
              <w:pStyle w:val="1-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A0</w:t>
            </w:r>
          </w:p>
        </w:tc>
        <w:tc>
          <w:tcPr>
            <w:tcW w:w="2034" w:type="dxa"/>
          </w:tcPr>
          <w:p w14:paraId="16AD69C4" w14:textId="0B717E29" w:rsidR="00C076E8" w:rsidRDefault="00000000" w:rsidP="00F14329">
            <w:pPr>
              <w:pStyle w:val="1-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L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=4</m:t>
                </m:r>
              </m:oMath>
            </m:oMathPara>
          </w:p>
        </w:tc>
        <w:tc>
          <w:tcPr>
            <w:tcW w:w="5881" w:type="dxa"/>
          </w:tcPr>
          <w:p w14:paraId="15BF52F5" w14:textId="4C20BE12" w:rsidR="00C076E8" w:rsidRDefault="00000000" w:rsidP="00F14329">
            <w:pPr>
              <w:pStyle w:val="1-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/>
                        <w:sz w:val="22"/>
                      </w:rPr>
                      <m:t>-ma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ⅈ=1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</w:rPr>
                          <m:t>N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2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</w:rPr>
                          <m:t>26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  <w:sz w:val="22"/>
                      </w:rPr>
                      <m:t>-12</m:t>
                    </m:r>
                  </m:e>
                </m:d>
                <m:r>
                  <w:rPr>
                    <w:rFonts w:ascii="Cambria Math" w:hAnsi="Cambria Math"/>
                    <w:sz w:val="22"/>
                  </w:rPr>
                  <m:t>=5,5</m:t>
                </m:r>
              </m:oMath>
            </m:oMathPara>
          </w:p>
        </w:tc>
      </w:tr>
      <w:tr w:rsidR="00C076E8" w14:paraId="63F16B08" w14:textId="77777777" w:rsidTr="00F14329">
        <w:tc>
          <w:tcPr>
            <w:tcW w:w="1655" w:type="dxa"/>
          </w:tcPr>
          <w:p w14:paraId="52034AB1" w14:textId="504D285F" w:rsidR="00C076E8" w:rsidRPr="00CA5564" w:rsidRDefault="00C076E8" w:rsidP="00F14329">
            <w:pPr>
              <w:pStyle w:val="1-"/>
              <w:ind w:firstLine="0"/>
              <w:jc w:val="center"/>
            </w:pPr>
            <w:r>
              <w:rPr>
                <w:lang w:val="en-US"/>
              </w:rPr>
              <w:t>A</w:t>
            </w:r>
            <w:r w:rsidR="00CA5564">
              <w:t>1</w:t>
            </w:r>
          </w:p>
        </w:tc>
        <w:tc>
          <w:tcPr>
            <w:tcW w:w="2034" w:type="dxa"/>
          </w:tcPr>
          <w:p w14:paraId="63554BCE" w14:textId="3B5C6438" w:rsidR="00C076E8" w:rsidRDefault="00000000" w:rsidP="00F14329">
            <w:pPr>
              <w:pStyle w:val="1-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L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=1,5</m:t>
                </m:r>
              </m:oMath>
            </m:oMathPara>
          </w:p>
        </w:tc>
        <w:tc>
          <w:tcPr>
            <w:tcW w:w="5881" w:type="dxa"/>
          </w:tcPr>
          <w:p w14:paraId="5A4A0011" w14:textId="74A631C4" w:rsidR="00C076E8" w:rsidRDefault="00000000" w:rsidP="00F14329">
            <w:pPr>
              <w:pStyle w:val="1-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/>
                        <w:sz w:val="22"/>
                      </w:rPr>
                      <m:t>-ma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ⅈ=1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</w:rPr>
                          <m:t>N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2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</w:rPr>
                          <m:t>12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  <w:sz w:val="22"/>
                      </w:rPr>
                      <m:t>-4</m:t>
                    </m:r>
                  </m:e>
                </m:d>
                <m:r>
                  <w:rPr>
                    <w:rFonts w:ascii="Cambria Math" w:hAnsi="Cambria Math"/>
                    <w:sz w:val="22"/>
                  </w:rPr>
                  <m:t>=0</m:t>
                </m:r>
              </m:oMath>
            </m:oMathPara>
          </w:p>
        </w:tc>
      </w:tr>
      <w:tr w:rsidR="00C076E8" w14:paraId="370C91B0" w14:textId="77777777" w:rsidTr="00F14329">
        <w:tc>
          <w:tcPr>
            <w:tcW w:w="1655" w:type="dxa"/>
          </w:tcPr>
          <w:p w14:paraId="3FA41076" w14:textId="5773B049" w:rsidR="00C076E8" w:rsidRPr="00CA5564" w:rsidRDefault="00C076E8" w:rsidP="00F14329">
            <w:pPr>
              <w:pStyle w:val="1-"/>
              <w:ind w:firstLine="0"/>
              <w:jc w:val="center"/>
            </w:pPr>
            <w:r>
              <w:rPr>
                <w:lang w:val="en-US"/>
              </w:rPr>
              <w:t>A</w:t>
            </w:r>
            <w:r w:rsidR="00CA5564">
              <w:t>2</w:t>
            </w:r>
          </w:p>
        </w:tc>
        <w:tc>
          <w:tcPr>
            <w:tcW w:w="2034" w:type="dxa"/>
          </w:tcPr>
          <w:p w14:paraId="141850B1" w14:textId="7AF66F60" w:rsidR="00C076E8" w:rsidRDefault="00000000" w:rsidP="00F14329">
            <w:pPr>
              <w:pStyle w:val="1-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L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=1,5</m:t>
                </m:r>
              </m:oMath>
            </m:oMathPara>
          </w:p>
        </w:tc>
        <w:tc>
          <w:tcPr>
            <w:tcW w:w="5881" w:type="dxa"/>
          </w:tcPr>
          <w:p w14:paraId="03DC5745" w14:textId="53009B70" w:rsidR="00C076E8" w:rsidRDefault="00000000" w:rsidP="00F14329">
            <w:pPr>
              <w:pStyle w:val="1-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/>
                        <w:sz w:val="22"/>
                      </w:rPr>
                      <m:t>-ma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ⅈ=1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</w:rPr>
                          <m:t>N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2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</w:rPr>
                          <m:t>12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  <w:sz w:val="22"/>
                      </w:rPr>
                      <m:t>-4</m:t>
                    </m:r>
                  </m:e>
                </m:d>
                <m:r>
                  <w:rPr>
                    <w:rFonts w:ascii="Cambria Math" w:hAnsi="Cambria Math"/>
                    <w:sz w:val="22"/>
                  </w:rPr>
                  <m:t>=0</m:t>
                </m:r>
              </m:oMath>
            </m:oMathPara>
          </w:p>
        </w:tc>
      </w:tr>
      <w:tr w:rsidR="00C076E8" w14:paraId="4AA37178" w14:textId="77777777" w:rsidTr="00F14329">
        <w:tc>
          <w:tcPr>
            <w:tcW w:w="1655" w:type="dxa"/>
          </w:tcPr>
          <w:p w14:paraId="783DD970" w14:textId="5D9A0BEE" w:rsidR="00C076E8" w:rsidRPr="00CA5564" w:rsidRDefault="00C076E8" w:rsidP="00F14329">
            <w:pPr>
              <w:pStyle w:val="1-"/>
              <w:ind w:firstLine="0"/>
              <w:jc w:val="center"/>
            </w:pPr>
            <w:r>
              <w:rPr>
                <w:lang w:val="en-US"/>
              </w:rPr>
              <w:t>A</w:t>
            </w:r>
            <w:r w:rsidR="00CA5564">
              <w:t>3</w:t>
            </w:r>
          </w:p>
        </w:tc>
        <w:tc>
          <w:tcPr>
            <w:tcW w:w="2034" w:type="dxa"/>
          </w:tcPr>
          <w:p w14:paraId="77CB88FB" w14:textId="12839B4F" w:rsidR="00C076E8" w:rsidRDefault="00000000" w:rsidP="00F14329">
            <w:pPr>
              <w:pStyle w:val="1-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L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=1,5</m:t>
                </m:r>
              </m:oMath>
            </m:oMathPara>
          </w:p>
        </w:tc>
        <w:tc>
          <w:tcPr>
            <w:tcW w:w="5881" w:type="dxa"/>
          </w:tcPr>
          <w:p w14:paraId="56530995" w14:textId="3EF4EF1F" w:rsidR="00C076E8" w:rsidRDefault="00000000" w:rsidP="00F14329">
            <w:pPr>
              <w:pStyle w:val="1-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/>
                        <w:sz w:val="22"/>
                      </w:rPr>
                      <m:t>-ma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ⅈ=1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</w:rPr>
                          <m:t>N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2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</w:rPr>
                          <m:t>17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  <w:sz w:val="22"/>
                      </w:rPr>
                      <m:t>-7</m:t>
                    </m:r>
                  </m:e>
                </m:d>
                <m:r>
                  <w:rPr>
                    <w:rFonts w:ascii="Cambria Math" w:hAnsi="Cambria Math"/>
                    <w:sz w:val="22"/>
                  </w:rPr>
                  <m:t>=1,34</m:t>
                </m:r>
              </m:oMath>
            </m:oMathPara>
          </w:p>
        </w:tc>
      </w:tr>
      <w:tr w:rsidR="00C076E8" w14:paraId="6978FFA8" w14:textId="77777777" w:rsidTr="00F14329">
        <w:tc>
          <w:tcPr>
            <w:tcW w:w="1655" w:type="dxa"/>
          </w:tcPr>
          <w:p w14:paraId="7B44E859" w14:textId="47713F77" w:rsidR="00C076E8" w:rsidRPr="00CA5564" w:rsidRDefault="00C076E8" w:rsidP="00F14329">
            <w:pPr>
              <w:pStyle w:val="1-"/>
              <w:ind w:firstLine="0"/>
              <w:jc w:val="center"/>
            </w:pPr>
            <w:r>
              <w:rPr>
                <w:lang w:val="en-US"/>
              </w:rPr>
              <w:t>A</w:t>
            </w:r>
            <w:r w:rsidR="00CA5564">
              <w:t>32</w:t>
            </w:r>
          </w:p>
        </w:tc>
        <w:tc>
          <w:tcPr>
            <w:tcW w:w="2034" w:type="dxa"/>
          </w:tcPr>
          <w:p w14:paraId="1D92A3C8" w14:textId="1479172C" w:rsidR="00C076E8" w:rsidRDefault="00000000" w:rsidP="00F14329">
            <w:pPr>
              <w:pStyle w:val="1-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L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=1</m:t>
                </m:r>
              </m:oMath>
            </m:oMathPara>
          </w:p>
        </w:tc>
        <w:tc>
          <w:tcPr>
            <w:tcW w:w="5881" w:type="dxa"/>
          </w:tcPr>
          <w:p w14:paraId="1DA1F677" w14:textId="7DC2CE3B" w:rsidR="00C076E8" w:rsidRDefault="00000000" w:rsidP="00F14329">
            <w:pPr>
              <w:pStyle w:val="1-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/>
                        <w:sz w:val="22"/>
                      </w:rPr>
                      <m:t>-ma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ⅈ=1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</w:rPr>
                          <m:t>N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2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</w:rPr>
                          <m:t>13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  <w:sz w:val="22"/>
                      </w:rPr>
                      <m:t>-5</m:t>
                    </m:r>
                  </m:e>
                </m:d>
                <m:r>
                  <w:rPr>
                    <w:rFonts w:ascii="Cambria Math" w:hAnsi="Cambria Math"/>
                    <w:sz w:val="22"/>
                  </w:rPr>
                  <m:t>=0,67</m:t>
                </m:r>
              </m:oMath>
            </m:oMathPara>
          </w:p>
        </w:tc>
      </w:tr>
      <w:tr w:rsidR="00C076E8" w14:paraId="3CC17E6B" w14:textId="77777777" w:rsidTr="00F14329">
        <w:tc>
          <w:tcPr>
            <w:tcW w:w="1655" w:type="dxa"/>
          </w:tcPr>
          <w:p w14:paraId="03B80F95" w14:textId="357A66C9" w:rsidR="00C076E8" w:rsidRPr="00CA5564" w:rsidRDefault="00C076E8" w:rsidP="00F14329">
            <w:pPr>
              <w:pStyle w:val="1-"/>
              <w:ind w:firstLine="0"/>
              <w:jc w:val="center"/>
            </w:pPr>
            <w:r>
              <w:rPr>
                <w:lang w:val="en-US"/>
              </w:rPr>
              <w:t>A</w:t>
            </w:r>
            <w:r>
              <w:t>3</w:t>
            </w:r>
            <w:r w:rsidR="00CA5564">
              <w:t>3</w:t>
            </w:r>
          </w:p>
        </w:tc>
        <w:tc>
          <w:tcPr>
            <w:tcW w:w="2034" w:type="dxa"/>
          </w:tcPr>
          <w:p w14:paraId="473A78A8" w14:textId="4B053641" w:rsidR="00C076E8" w:rsidRDefault="00000000" w:rsidP="00F14329">
            <w:pPr>
              <w:pStyle w:val="1-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L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=1</m:t>
                </m:r>
              </m:oMath>
            </m:oMathPara>
          </w:p>
        </w:tc>
        <w:tc>
          <w:tcPr>
            <w:tcW w:w="5881" w:type="dxa"/>
          </w:tcPr>
          <w:p w14:paraId="2933A158" w14:textId="3D21B3A6" w:rsidR="00C076E8" w:rsidRDefault="00000000" w:rsidP="00F14329">
            <w:pPr>
              <w:pStyle w:val="1-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/>
                        <w:sz w:val="22"/>
                      </w:rPr>
                      <m:t>-ma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ⅈ=1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</w:rPr>
                          <m:t>N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2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</w:rPr>
                          <m:t>13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  <w:sz w:val="22"/>
                      </w:rPr>
                      <m:t>-5</m:t>
                    </m:r>
                  </m:e>
                </m:d>
                <m:r>
                  <w:rPr>
                    <w:rFonts w:ascii="Cambria Math" w:hAnsi="Cambria Math"/>
                    <w:sz w:val="22"/>
                  </w:rPr>
                  <m:t>=0,67</m:t>
                </m:r>
              </m:oMath>
            </m:oMathPara>
          </w:p>
        </w:tc>
      </w:tr>
    </w:tbl>
    <w:p w14:paraId="4D88B36C" w14:textId="77777777" w:rsidR="00CA5564" w:rsidRDefault="00CA5564" w:rsidP="00C076E8">
      <w:pPr>
        <w:pStyle w:val="1-"/>
        <w:ind w:firstLine="0"/>
      </w:pPr>
    </w:p>
    <w:p w14:paraId="16807EF0" w14:textId="77777777" w:rsidR="00C076E8" w:rsidRDefault="00C076E8" w:rsidP="00C076E8">
      <w:pPr>
        <w:pStyle w:val="2"/>
      </w:pPr>
      <w:bookmarkStart w:id="71" w:name="_Toc155114227"/>
      <w:bookmarkStart w:id="72" w:name="_Toc216648931"/>
      <w:r>
        <w:t>Описание функциональных блоков</w:t>
      </w:r>
      <w:bookmarkEnd w:id="71"/>
      <w:bookmarkEnd w:id="72"/>
    </w:p>
    <w:p w14:paraId="0BE2CF37" w14:textId="00802FD3" w:rsidR="00095A2F" w:rsidRPr="00095A2F" w:rsidRDefault="00C076E8" w:rsidP="00413790">
      <w:pPr>
        <w:pStyle w:val="-1"/>
      </w:pPr>
      <w:r>
        <w:t>Таблица 1</w:t>
      </w:r>
      <w:r w:rsidR="00413790">
        <w:t>4</w:t>
      </w:r>
      <w:r>
        <w:t xml:space="preserve"> – Описание функциональных блоков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99"/>
        <w:gridCol w:w="2896"/>
        <w:gridCol w:w="5475"/>
      </w:tblGrid>
      <w:tr w:rsidR="00516A6D" w14:paraId="105ECFFB" w14:textId="77777777" w:rsidTr="00516A6D">
        <w:tc>
          <w:tcPr>
            <w:tcW w:w="0" w:type="auto"/>
            <w:hideMark/>
          </w:tcPr>
          <w:p w14:paraId="5A655A70" w14:textId="77777777" w:rsidR="00516A6D" w:rsidRPr="00516A6D" w:rsidRDefault="00516A6D" w:rsidP="00516A6D">
            <w:pPr>
              <w:pStyle w:val="aff1"/>
              <w:rPr>
                <w:b/>
                <w:bCs/>
                <w:sz w:val="24"/>
                <w:szCs w:val="24"/>
              </w:rPr>
            </w:pPr>
            <w:r w:rsidRPr="00516A6D">
              <w:rPr>
                <w:b/>
                <w:bCs/>
              </w:rPr>
              <w:t>Номер блока</w:t>
            </w:r>
          </w:p>
        </w:tc>
        <w:tc>
          <w:tcPr>
            <w:tcW w:w="0" w:type="auto"/>
            <w:hideMark/>
          </w:tcPr>
          <w:p w14:paraId="7D4B6BC0" w14:textId="77777777" w:rsidR="00516A6D" w:rsidRPr="00516A6D" w:rsidRDefault="00516A6D" w:rsidP="00516A6D">
            <w:pPr>
              <w:pStyle w:val="aff1"/>
              <w:rPr>
                <w:b/>
                <w:bCs/>
              </w:rPr>
            </w:pPr>
            <w:r w:rsidRPr="00516A6D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hideMark/>
          </w:tcPr>
          <w:p w14:paraId="5171A8A0" w14:textId="77777777" w:rsidR="00516A6D" w:rsidRPr="00516A6D" w:rsidRDefault="00516A6D" w:rsidP="00516A6D">
            <w:pPr>
              <w:pStyle w:val="aff1"/>
              <w:rPr>
                <w:b/>
                <w:bCs/>
              </w:rPr>
            </w:pPr>
            <w:r w:rsidRPr="00516A6D">
              <w:rPr>
                <w:b/>
                <w:bCs/>
              </w:rPr>
              <w:t>Описание</w:t>
            </w:r>
          </w:p>
        </w:tc>
      </w:tr>
      <w:tr w:rsidR="00516A6D" w14:paraId="261FA950" w14:textId="77777777" w:rsidTr="00516A6D">
        <w:tc>
          <w:tcPr>
            <w:tcW w:w="0" w:type="auto"/>
            <w:hideMark/>
          </w:tcPr>
          <w:p w14:paraId="205D7919" w14:textId="77777777" w:rsidR="00516A6D" w:rsidRDefault="00516A6D" w:rsidP="00516A6D">
            <w:pPr>
              <w:pStyle w:val="aff1"/>
            </w:pPr>
            <w:r>
              <w:t>A0</w:t>
            </w:r>
          </w:p>
        </w:tc>
        <w:tc>
          <w:tcPr>
            <w:tcW w:w="0" w:type="auto"/>
            <w:hideMark/>
          </w:tcPr>
          <w:p w14:paraId="3CFB6E4D" w14:textId="77777777" w:rsidR="00516A6D" w:rsidRDefault="00516A6D" w:rsidP="00516A6D">
            <w:pPr>
              <w:pStyle w:val="aff1"/>
            </w:pPr>
            <w:r>
              <w:t>Обнаруживать препятствия</w:t>
            </w:r>
          </w:p>
        </w:tc>
        <w:tc>
          <w:tcPr>
            <w:tcW w:w="0" w:type="auto"/>
            <w:hideMark/>
          </w:tcPr>
          <w:p w14:paraId="14C35EFC" w14:textId="0597F5A5" w:rsidR="00516A6D" w:rsidRDefault="00516A6D" w:rsidP="00516A6D">
            <w:pPr>
              <w:pStyle w:val="aff1"/>
            </w:pPr>
            <w:r>
              <w:t>Выполняет комплексную задачу по анализу видеопотока для создания динамической карты препятствий и оценки проходимости заданного маршрута.</w:t>
            </w:r>
          </w:p>
        </w:tc>
      </w:tr>
      <w:tr w:rsidR="00516A6D" w14:paraId="6B1AE31C" w14:textId="77777777" w:rsidTr="00516A6D">
        <w:tc>
          <w:tcPr>
            <w:tcW w:w="0" w:type="auto"/>
            <w:hideMark/>
          </w:tcPr>
          <w:p w14:paraId="27AF2BA5" w14:textId="77777777" w:rsidR="00516A6D" w:rsidRDefault="00516A6D" w:rsidP="00516A6D">
            <w:pPr>
              <w:pStyle w:val="aff1"/>
            </w:pPr>
            <w:r>
              <w:t>A1</w:t>
            </w:r>
          </w:p>
        </w:tc>
        <w:tc>
          <w:tcPr>
            <w:tcW w:w="0" w:type="auto"/>
            <w:hideMark/>
          </w:tcPr>
          <w:p w14:paraId="062A1AA8" w14:textId="77777777" w:rsidR="00516A6D" w:rsidRDefault="00516A6D" w:rsidP="00516A6D">
            <w:pPr>
              <w:pStyle w:val="aff1"/>
            </w:pPr>
            <w:proofErr w:type="spellStart"/>
            <w:r>
              <w:t>Предобрабатывать</w:t>
            </w:r>
            <w:proofErr w:type="spellEnd"/>
            <w:r>
              <w:t xml:space="preserve"> видеоизображение</w:t>
            </w:r>
          </w:p>
        </w:tc>
        <w:tc>
          <w:tcPr>
            <w:tcW w:w="0" w:type="auto"/>
            <w:hideMark/>
          </w:tcPr>
          <w:p w14:paraId="184D5DF9" w14:textId="77777777" w:rsidR="00516A6D" w:rsidRDefault="00516A6D" w:rsidP="00516A6D">
            <w:pPr>
              <w:pStyle w:val="aff1"/>
            </w:pPr>
            <w:r>
              <w:t>Выполняет комплекс операций по улучшению качества и нормализации входящего видеоизображения перед его подачей в основной алгоритм.</w:t>
            </w:r>
          </w:p>
        </w:tc>
      </w:tr>
      <w:tr w:rsidR="00516A6D" w14:paraId="5D8FAB49" w14:textId="77777777" w:rsidTr="00516A6D">
        <w:tc>
          <w:tcPr>
            <w:tcW w:w="0" w:type="auto"/>
            <w:hideMark/>
          </w:tcPr>
          <w:p w14:paraId="01879838" w14:textId="77777777" w:rsidR="00516A6D" w:rsidRDefault="00516A6D" w:rsidP="00516A6D">
            <w:pPr>
              <w:pStyle w:val="aff1"/>
            </w:pPr>
            <w:r>
              <w:t>A1.1</w:t>
            </w:r>
          </w:p>
        </w:tc>
        <w:tc>
          <w:tcPr>
            <w:tcW w:w="0" w:type="auto"/>
            <w:hideMark/>
          </w:tcPr>
          <w:p w14:paraId="49E75750" w14:textId="77777777" w:rsidR="00516A6D" w:rsidRDefault="00516A6D" w:rsidP="00516A6D">
            <w:pPr>
              <w:pStyle w:val="aff1"/>
            </w:pPr>
            <w:r>
              <w:t>Масштабировать изображение</w:t>
            </w:r>
          </w:p>
        </w:tc>
        <w:tc>
          <w:tcPr>
            <w:tcW w:w="0" w:type="auto"/>
            <w:hideMark/>
          </w:tcPr>
          <w:p w14:paraId="4B0D7007" w14:textId="77777777" w:rsidR="00516A6D" w:rsidRDefault="00516A6D" w:rsidP="00516A6D">
            <w:pPr>
              <w:pStyle w:val="aff1"/>
            </w:pPr>
            <w:r>
              <w:t>Приводит разрешение исходного кадра к единому рабочему размеру.</w:t>
            </w:r>
          </w:p>
        </w:tc>
      </w:tr>
      <w:tr w:rsidR="00516A6D" w14:paraId="2E9A3AA8" w14:textId="77777777" w:rsidTr="00516A6D">
        <w:tc>
          <w:tcPr>
            <w:tcW w:w="0" w:type="auto"/>
            <w:hideMark/>
          </w:tcPr>
          <w:p w14:paraId="6BAAFB30" w14:textId="77777777" w:rsidR="00516A6D" w:rsidRDefault="00516A6D" w:rsidP="00516A6D">
            <w:pPr>
              <w:pStyle w:val="aff1"/>
            </w:pPr>
            <w:r>
              <w:t>A1.2</w:t>
            </w:r>
          </w:p>
        </w:tc>
        <w:tc>
          <w:tcPr>
            <w:tcW w:w="0" w:type="auto"/>
            <w:hideMark/>
          </w:tcPr>
          <w:p w14:paraId="19736151" w14:textId="77777777" w:rsidR="00516A6D" w:rsidRDefault="00516A6D" w:rsidP="00516A6D">
            <w:pPr>
              <w:pStyle w:val="aff1"/>
            </w:pPr>
            <w:r>
              <w:t>Корректировать контрастность</w:t>
            </w:r>
          </w:p>
        </w:tc>
        <w:tc>
          <w:tcPr>
            <w:tcW w:w="0" w:type="auto"/>
            <w:hideMark/>
          </w:tcPr>
          <w:p w14:paraId="7A692415" w14:textId="77777777" w:rsidR="00516A6D" w:rsidRDefault="00516A6D" w:rsidP="00516A6D">
            <w:pPr>
              <w:pStyle w:val="aff1"/>
            </w:pPr>
            <w:r>
              <w:t>Выполняет цветовую коррекцию и повышает контрастность для лучшей различимости объектов.</w:t>
            </w:r>
          </w:p>
        </w:tc>
      </w:tr>
      <w:tr w:rsidR="00516A6D" w14:paraId="2629D9CD" w14:textId="77777777" w:rsidTr="00516A6D">
        <w:tc>
          <w:tcPr>
            <w:tcW w:w="0" w:type="auto"/>
            <w:hideMark/>
          </w:tcPr>
          <w:p w14:paraId="6DC910C7" w14:textId="77777777" w:rsidR="00516A6D" w:rsidRDefault="00516A6D" w:rsidP="00516A6D">
            <w:pPr>
              <w:pStyle w:val="aff1"/>
            </w:pPr>
            <w:r>
              <w:t>A1.3</w:t>
            </w:r>
          </w:p>
        </w:tc>
        <w:tc>
          <w:tcPr>
            <w:tcW w:w="0" w:type="auto"/>
            <w:hideMark/>
          </w:tcPr>
          <w:p w14:paraId="559582A6" w14:textId="77777777" w:rsidR="00516A6D" w:rsidRDefault="00516A6D" w:rsidP="00516A6D">
            <w:pPr>
              <w:pStyle w:val="aff1"/>
            </w:pPr>
            <w:r>
              <w:t>Устранять шумы и искажения</w:t>
            </w:r>
          </w:p>
        </w:tc>
        <w:tc>
          <w:tcPr>
            <w:tcW w:w="0" w:type="auto"/>
            <w:hideMark/>
          </w:tcPr>
          <w:p w14:paraId="63C20AEC" w14:textId="77777777" w:rsidR="00516A6D" w:rsidRDefault="00516A6D" w:rsidP="00516A6D">
            <w:pPr>
              <w:pStyle w:val="aff1"/>
            </w:pPr>
            <w:r>
              <w:t>Применяет алгоритмы фильтрации для удаления артефактов изображения, вызванных условиями съемки или работой камеры.</w:t>
            </w:r>
          </w:p>
        </w:tc>
      </w:tr>
    </w:tbl>
    <w:p w14:paraId="5FB26748" w14:textId="77777777" w:rsidR="0009764E" w:rsidRDefault="0009764E"/>
    <w:p w14:paraId="279A787E" w14:textId="1078A396" w:rsidR="0009764E" w:rsidRDefault="0009764E" w:rsidP="0009764E">
      <w:pPr>
        <w:pStyle w:val="-1"/>
      </w:pPr>
      <w:r>
        <w:lastRenderedPageBreak/>
        <w:t>Продолжение таблицы 14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79"/>
        <w:gridCol w:w="3031"/>
        <w:gridCol w:w="5560"/>
      </w:tblGrid>
      <w:tr w:rsidR="00516A6D" w14:paraId="76CB9AD0" w14:textId="77777777" w:rsidTr="00516A6D">
        <w:tc>
          <w:tcPr>
            <w:tcW w:w="0" w:type="auto"/>
            <w:hideMark/>
          </w:tcPr>
          <w:p w14:paraId="2E954DB0" w14:textId="77777777" w:rsidR="00516A6D" w:rsidRDefault="00516A6D" w:rsidP="00516A6D">
            <w:pPr>
              <w:pStyle w:val="aff1"/>
            </w:pPr>
            <w:r>
              <w:t>A2</w:t>
            </w:r>
          </w:p>
        </w:tc>
        <w:tc>
          <w:tcPr>
            <w:tcW w:w="0" w:type="auto"/>
            <w:hideMark/>
          </w:tcPr>
          <w:p w14:paraId="30D225F7" w14:textId="77777777" w:rsidR="00516A6D" w:rsidRDefault="00516A6D" w:rsidP="00516A6D">
            <w:pPr>
              <w:pStyle w:val="aff1"/>
            </w:pPr>
            <w:r>
              <w:t>Сегментировать изображение</w:t>
            </w:r>
          </w:p>
        </w:tc>
        <w:tc>
          <w:tcPr>
            <w:tcW w:w="0" w:type="auto"/>
            <w:hideMark/>
          </w:tcPr>
          <w:p w14:paraId="09074415" w14:textId="77777777" w:rsidR="00516A6D" w:rsidRDefault="00516A6D" w:rsidP="00516A6D">
            <w:pPr>
              <w:pStyle w:val="aff1"/>
            </w:pPr>
            <w:r>
              <w:t>Выполняет семантическую сегментацию обработанного изображения с помощью нейросетевой модели для выделения областей, принадлежащих препятствиям.</w:t>
            </w:r>
          </w:p>
        </w:tc>
      </w:tr>
      <w:tr w:rsidR="00516A6D" w14:paraId="666B9D07" w14:textId="77777777" w:rsidTr="00516A6D">
        <w:tc>
          <w:tcPr>
            <w:tcW w:w="0" w:type="auto"/>
            <w:hideMark/>
          </w:tcPr>
          <w:p w14:paraId="7BFF1ECF" w14:textId="77777777" w:rsidR="00516A6D" w:rsidRDefault="00516A6D" w:rsidP="00516A6D">
            <w:pPr>
              <w:pStyle w:val="aff1"/>
            </w:pPr>
            <w:r>
              <w:t>A2.1</w:t>
            </w:r>
          </w:p>
        </w:tc>
        <w:tc>
          <w:tcPr>
            <w:tcW w:w="0" w:type="auto"/>
            <w:hideMark/>
          </w:tcPr>
          <w:p w14:paraId="054DF825" w14:textId="77777777" w:rsidR="00516A6D" w:rsidRDefault="00516A6D" w:rsidP="00516A6D">
            <w:pPr>
              <w:pStyle w:val="aff1"/>
            </w:pPr>
            <w:r>
              <w:t>Преобразовывать изображение в формат модели</w:t>
            </w:r>
          </w:p>
        </w:tc>
        <w:tc>
          <w:tcPr>
            <w:tcW w:w="0" w:type="auto"/>
            <w:hideMark/>
          </w:tcPr>
          <w:p w14:paraId="1B354A2F" w14:textId="77777777" w:rsidR="00516A6D" w:rsidRDefault="00516A6D" w:rsidP="00516A6D">
            <w:pPr>
              <w:pStyle w:val="aff1"/>
            </w:pPr>
            <w:r>
              <w:t>Конвертирует изображение в тензор требуемой размерности, порядка каналов и диапазона значений в соответствии с требованиями нейросети.</w:t>
            </w:r>
          </w:p>
        </w:tc>
      </w:tr>
      <w:tr w:rsidR="00516A6D" w14:paraId="64639278" w14:textId="77777777" w:rsidTr="00516A6D">
        <w:tc>
          <w:tcPr>
            <w:tcW w:w="0" w:type="auto"/>
            <w:hideMark/>
          </w:tcPr>
          <w:p w14:paraId="4973F8F9" w14:textId="77777777" w:rsidR="00516A6D" w:rsidRDefault="00516A6D" w:rsidP="00516A6D">
            <w:pPr>
              <w:pStyle w:val="aff1"/>
            </w:pPr>
            <w:r>
              <w:t>A2.2</w:t>
            </w:r>
          </w:p>
        </w:tc>
        <w:tc>
          <w:tcPr>
            <w:tcW w:w="0" w:type="auto"/>
            <w:hideMark/>
          </w:tcPr>
          <w:p w14:paraId="012343B9" w14:textId="77777777" w:rsidR="00516A6D" w:rsidRDefault="00516A6D" w:rsidP="00516A6D">
            <w:pPr>
              <w:pStyle w:val="aff1"/>
            </w:pPr>
            <w:r>
              <w:t>Выполнять предсказание моделью</w:t>
            </w:r>
          </w:p>
        </w:tc>
        <w:tc>
          <w:tcPr>
            <w:tcW w:w="0" w:type="auto"/>
            <w:hideMark/>
          </w:tcPr>
          <w:p w14:paraId="40E9CCD3" w14:textId="560CF11A" w:rsidR="00516A6D" w:rsidRDefault="00516A6D" w:rsidP="00516A6D">
            <w:pPr>
              <w:pStyle w:val="aff1"/>
            </w:pPr>
            <w:r>
              <w:t>Пропускает входной тензор через слои обученной нейронной сети для получения "сырых" предсказаний.</w:t>
            </w:r>
          </w:p>
        </w:tc>
      </w:tr>
      <w:tr w:rsidR="00516A6D" w14:paraId="0AC473A1" w14:textId="77777777" w:rsidTr="00516A6D">
        <w:tc>
          <w:tcPr>
            <w:tcW w:w="0" w:type="auto"/>
            <w:hideMark/>
          </w:tcPr>
          <w:p w14:paraId="5AF6E666" w14:textId="77777777" w:rsidR="00516A6D" w:rsidRDefault="00516A6D" w:rsidP="00516A6D">
            <w:pPr>
              <w:pStyle w:val="aff1"/>
            </w:pPr>
            <w:r>
              <w:t>A2.3</w:t>
            </w:r>
          </w:p>
        </w:tc>
        <w:tc>
          <w:tcPr>
            <w:tcW w:w="0" w:type="auto"/>
            <w:hideMark/>
          </w:tcPr>
          <w:p w14:paraId="4CF1CAF8" w14:textId="77777777" w:rsidR="00516A6D" w:rsidRDefault="00516A6D" w:rsidP="00516A6D">
            <w:pPr>
              <w:pStyle w:val="aff1"/>
            </w:pPr>
            <w:r>
              <w:t>Формировать маску сегментации</w:t>
            </w:r>
          </w:p>
        </w:tc>
        <w:tc>
          <w:tcPr>
            <w:tcW w:w="0" w:type="auto"/>
            <w:hideMark/>
          </w:tcPr>
          <w:p w14:paraId="730465DB" w14:textId="77777777" w:rsidR="00516A6D" w:rsidRDefault="00516A6D" w:rsidP="00516A6D">
            <w:pPr>
              <w:pStyle w:val="aff1"/>
            </w:pPr>
            <w:r>
              <w:t>Интерпретирует сырые предсказания, присваивая каждому пикселю класс объекта и формируя итоговую двухмерную маску сегментации.</w:t>
            </w:r>
          </w:p>
        </w:tc>
      </w:tr>
      <w:tr w:rsidR="00516A6D" w14:paraId="45A1E490" w14:textId="77777777" w:rsidTr="00516A6D">
        <w:tc>
          <w:tcPr>
            <w:tcW w:w="0" w:type="auto"/>
            <w:hideMark/>
          </w:tcPr>
          <w:p w14:paraId="2D949EB6" w14:textId="77777777" w:rsidR="00516A6D" w:rsidRDefault="00516A6D" w:rsidP="00516A6D">
            <w:pPr>
              <w:pStyle w:val="aff1"/>
            </w:pPr>
            <w:r>
              <w:t>A3</w:t>
            </w:r>
          </w:p>
        </w:tc>
        <w:tc>
          <w:tcPr>
            <w:tcW w:w="0" w:type="auto"/>
            <w:hideMark/>
          </w:tcPr>
          <w:p w14:paraId="399980F0" w14:textId="77777777" w:rsidR="00516A6D" w:rsidRDefault="00516A6D" w:rsidP="00516A6D">
            <w:pPr>
              <w:pStyle w:val="aff1"/>
            </w:pPr>
            <w:r>
              <w:t>Формировать информационную модель окружения</w:t>
            </w:r>
          </w:p>
        </w:tc>
        <w:tc>
          <w:tcPr>
            <w:tcW w:w="0" w:type="auto"/>
            <w:hideMark/>
          </w:tcPr>
          <w:p w14:paraId="50F44257" w14:textId="77777777" w:rsidR="00516A6D" w:rsidRDefault="00516A6D" w:rsidP="00516A6D">
            <w:pPr>
              <w:pStyle w:val="aff1"/>
            </w:pPr>
            <w:r>
              <w:t>Выполняет комплекс аналитических задач по преобразованию маски сегментации в метрическую карту, отслеживанию объектов и оценке маршрута.</w:t>
            </w:r>
          </w:p>
        </w:tc>
      </w:tr>
      <w:tr w:rsidR="00516A6D" w14:paraId="2682E2D3" w14:textId="77777777" w:rsidTr="00516A6D">
        <w:tc>
          <w:tcPr>
            <w:tcW w:w="0" w:type="auto"/>
            <w:hideMark/>
          </w:tcPr>
          <w:p w14:paraId="6ECA43CC" w14:textId="77777777" w:rsidR="00516A6D" w:rsidRDefault="00516A6D" w:rsidP="00516A6D">
            <w:pPr>
              <w:pStyle w:val="aff1"/>
            </w:pPr>
            <w:r>
              <w:t>A3.1</w:t>
            </w:r>
          </w:p>
        </w:tc>
        <w:tc>
          <w:tcPr>
            <w:tcW w:w="0" w:type="auto"/>
            <w:hideMark/>
          </w:tcPr>
          <w:p w14:paraId="6097E0FE" w14:textId="77777777" w:rsidR="00516A6D" w:rsidRDefault="00516A6D" w:rsidP="00516A6D">
            <w:pPr>
              <w:pStyle w:val="aff1"/>
            </w:pPr>
            <w:r>
              <w:t>Определять координаты объектов</w:t>
            </w:r>
          </w:p>
        </w:tc>
        <w:tc>
          <w:tcPr>
            <w:tcW w:w="0" w:type="auto"/>
            <w:hideMark/>
          </w:tcPr>
          <w:p w14:paraId="3D9F6217" w14:textId="77777777" w:rsidR="00516A6D" w:rsidRDefault="00516A6D" w:rsidP="00516A6D">
            <w:pPr>
              <w:pStyle w:val="aff1"/>
            </w:pPr>
            <w:r>
              <w:t>Преобразует пиксельные координаты сегментированных областей в метрические координаты на карте относительно робота, используя параметры калибровки камеры.</w:t>
            </w:r>
          </w:p>
        </w:tc>
      </w:tr>
      <w:tr w:rsidR="00516A6D" w14:paraId="20CA7FEA" w14:textId="77777777" w:rsidTr="00516A6D">
        <w:tc>
          <w:tcPr>
            <w:tcW w:w="0" w:type="auto"/>
            <w:hideMark/>
          </w:tcPr>
          <w:p w14:paraId="064483A9" w14:textId="77777777" w:rsidR="00516A6D" w:rsidRDefault="00516A6D" w:rsidP="00516A6D">
            <w:pPr>
              <w:pStyle w:val="aff1"/>
            </w:pPr>
            <w:r>
              <w:t>A3.2</w:t>
            </w:r>
          </w:p>
        </w:tc>
        <w:tc>
          <w:tcPr>
            <w:tcW w:w="0" w:type="auto"/>
            <w:hideMark/>
          </w:tcPr>
          <w:p w14:paraId="0D7B970E" w14:textId="77777777" w:rsidR="00516A6D" w:rsidRDefault="00516A6D" w:rsidP="00516A6D">
            <w:pPr>
              <w:pStyle w:val="aff1"/>
            </w:pPr>
            <w:r>
              <w:t>Отслеживать объекты во времени</w:t>
            </w:r>
          </w:p>
        </w:tc>
        <w:tc>
          <w:tcPr>
            <w:tcW w:w="0" w:type="auto"/>
            <w:hideMark/>
          </w:tcPr>
          <w:p w14:paraId="595EB173" w14:textId="77777777" w:rsidR="00516A6D" w:rsidRDefault="00516A6D" w:rsidP="00516A6D">
            <w:pPr>
              <w:pStyle w:val="aff1"/>
            </w:pPr>
            <w:r>
              <w:t>Выполняет сопоставление объектов между последовательными кадрами, рассчитывает их векторы движения и прогнозирует траектории.</w:t>
            </w:r>
          </w:p>
        </w:tc>
      </w:tr>
      <w:tr w:rsidR="00516A6D" w14:paraId="65A554F7" w14:textId="77777777" w:rsidTr="00516A6D">
        <w:tc>
          <w:tcPr>
            <w:tcW w:w="0" w:type="auto"/>
            <w:hideMark/>
          </w:tcPr>
          <w:p w14:paraId="139A0682" w14:textId="77777777" w:rsidR="00516A6D" w:rsidRDefault="00516A6D" w:rsidP="00516A6D">
            <w:pPr>
              <w:pStyle w:val="aff1"/>
            </w:pPr>
            <w:r>
              <w:t>A3.2.1</w:t>
            </w:r>
          </w:p>
        </w:tc>
        <w:tc>
          <w:tcPr>
            <w:tcW w:w="0" w:type="auto"/>
            <w:hideMark/>
          </w:tcPr>
          <w:p w14:paraId="16F85C2E" w14:textId="77777777" w:rsidR="00516A6D" w:rsidRDefault="00516A6D" w:rsidP="00516A6D">
            <w:pPr>
              <w:pStyle w:val="aff1"/>
            </w:pPr>
            <w:r>
              <w:t>Сопоставлять препятствия между кадрами</w:t>
            </w:r>
          </w:p>
        </w:tc>
        <w:tc>
          <w:tcPr>
            <w:tcW w:w="0" w:type="auto"/>
            <w:hideMark/>
          </w:tcPr>
          <w:p w14:paraId="50F517F8" w14:textId="77777777" w:rsidR="00516A6D" w:rsidRDefault="00516A6D" w:rsidP="00516A6D">
            <w:pPr>
              <w:pStyle w:val="aff1"/>
            </w:pPr>
            <w:r>
              <w:t>Осуществляет поиск соответствий между объектами, обнаруженными на текущем кадре, и объектами из карты, построенной на предыдущем шаге.</w:t>
            </w:r>
          </w:p>
        </w:tc>
      </w:tr>
      <w:tr w:rsidR="00516A6D" w14:paraId="715914D1" w14:textId="77777777" w:rsidTr="00516A6D">
        <w:tc>
          <w:tcPr>
            <w:tcW w:w="0" w:type="auto"/>
            <w:hideMark/>
          </w:tcPr>
          <w:p w14:paraId="12B979B3" w14:textId="77777777" w:rsidR="00516A6D" w:rsidRDefault="00516A6D" w:rsidP="00516A6D">
            <w:pPr>
              <w:pStyle w:val="aff1"/>
            </w:pPr>
            <w:r>
              <w:t>A3.2.2</w:t>
            </w:r>
          </w:p>
        </w:tc>
        <w:tc>
          <w:tcPr>
            <w:tcW w:w="0" w:type="auto"/>
            <w:hideMark/>
          </w:tcPr>
          <w:p w14:paraId="707E8611" w14:textId="77777777" w:rsidR="00516A6D" w:rsidRDefault="00516A6D" w:rsidP="00516A6D">
            <w:pPr>
              <w:pStyle w:val="aff1"/>
            </w:pPr>
            <w:r>
              <w:t>Рассчитывать вектор движения</w:t>
            </w:r>
          </w:p>
        </w:tc>
        <w:tc>
          <w:tcPr>
            <w:tcW w:w="0" w:type="auto"/>
            <w:hideMark/>
          </w:tcPr>
          <w:p w14:paraId="40EA234D" w14:textId="77777777" w:rsidR="00516A6D" w:rsidRDefault="00516A6D" w:rsidP="00516A6D">
            <w:pPr>
              <w:pStyle w:val="aff1"/>
            </w:pPr>
            <w:r>
              <w:t>Вычисляет вектор скорости (направление и модуль) для каждого успешно сопоставленного объекта на основе его смещения между кадрами.</w:t>
            </w:r>
          </w:p>
        </w:tc>
      </w:tr>
      <w:tr w:rsidR="00516A6D" w14:paraId="1026743D" w14:textId="77777777" w:rsidTr="00516A6D">
        <w:tc>
          <w:tcPr>
            <w:tcW w:w="0" w:type="auto"/>
            <w:hideMark/>
          </w:tcPr>
          <w:p w14:paraId="01807996" w14:textId="77777777" w:rsidR="00516A6D" w:rsidRDefault="00516A6D" w:rsidP="00516A6D">
            <w:pPr>
              <w:pStyle w:val="aff1"/>
            </w:pPr>
            <w:r>
              <w:t>A3.2.3</w:t>
            </w:r>
          </w:p>
        </w:tc>
        <w:tc>
          <w:tcPr>
            <w:tcW w:w="0" w:type="auto"/>
            <w:hideMark/>
          </w:tcPr>
          <w:p w14:paraId="38C51315" w14:textId="77777777" w:rsidR="00516A6D" w:rsidRDefault="00516A6D" w:rsidP="00516A6D">
            <w:pPr>
              <w:pStyle w:val="aff1"/>
            </w:pPr>
            <w:r>
              <w:t>Прогнозировать траекторию движения</w:t>
            </w:r>
          </w:p>
        </w:tc>
        <w:tc>
          <w:tcPr>
            <w:tcW w:w="0" w:type="auto"/>
            <w:hideMark/>
          </w:tcPr>
          <w:p w14:paraId="7B79F12E" w14:textId="77777777" w:rsidR="00516A6D" w:rsidRDefault="00516A6D" w:rsidP="00516A6D">
            <w:pPr>
              <w:pStyle w:val="aff1"/>
            </w:pPr>
            <w:r>
              <w:t>Экстраполирует движение отслеживаемых объектов на заданный временной горизонт для предсказания их будущего местоположения.</w:t>
            </w:r>
          </w:p>
        </w:tc>
      </w:tr>
      <w:tr w:rsidR="00516A6D" w14:paraId="3DDF2995" w14:textId="77777777" w:rsidTr="00516A6D">
        <w:tc>
          <w:tcPr>
            <w:tcW w:w="0" w:type="auto"/>
            <w:hideMark/>
          </w:tcPr>
          <w:p w14:paraId="2E460BD2" w14:textId="77777777" w:rsidR="00516A6D" w:rsidRDefault="00516A6D" w:rsidP="00516A6D">
            <w:pPr>
              <w:pStyle w:val="aff1"/>
            </w:pPr>
            <w:r>
              <w:t>A3.3</w:t>
            </w:r>
          </w:p>
        </w:tc>
        <w:tc>
          <w:tcPr>
            <w:tcW w:w="0" w:type="auto"/>
            <w:hideMark/>
          </w:tcPr>
          <w:p w14:paraId="504051F4" w14:textId="77777777" w:rsidR="00516A6D" w:rsidRDefault="00516A6D" w:rsidP="00516A6D">
            <w:pPr>
              <w:pStyle w:val="aff1"/>
            </w:pPr>
            <w:r>
              <w:t>Оценивать проходимость маршрута</w:t>
            </w:r>
          </w:p>
        </w:tc>
        <w:tc>
          <w:tcPr>
            <w:tcW w:w="0" w:type="auto"/>
            <w:hideMark/>
          </w:tcPr>
          <w:p w14:paraId="4E94CF3D" w14:textId="77777777" w:rsidR="00516A6D" w:rsidRDefault="00516A6D" w:rsidP="00516A6D">
            <w:pPr>
              <w:pStyle w:val="aff1"/>
            </w:pPr>
            <w:r>
              <w:t>Выполняет проверку заданного маршрута на предмет наличия столкновений с препятствиями, находящимися на динамической карте.</w:t>
            </w:r>
          </w:p>
        </w:tc>
      </w:tr>
    </w:tbl>
    <w:p w14:paraId="6BF9E8EB" w14:textId="11020EAA" w:rsidR="0009764E" w:rsidRDefault="0009764E" w:rsidP="0009764E">
      <w:pPr>
        <w:pStyle w:val="-1"/>
      </w:pPr>
      <w:r>
        <w:lastRenderedPageBreak/>
        <w:t>Продолжение таблицы 14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79"/>
        <w:gridCol w:w="2755"/>
        <w:gridCol w:w="5836"/>
      </w:tblGrid>
      <w:tr w:rsidR="00516A6D" w14:paraId="000F062C" w14:textId="77777777" w:rsidTr="00516A6D">
        <w:tc>
          <w:tcPr>
            <w:tcW w:w="0" w:type="auto"/>
            <w:hideMark/>
          </w:tcPr>
          <w:p w14:paraId="354B0B7A" w14:textId="77777777" w:rsidR="00516A6D" w:rsidRDefault="00516A6D" w:rsidP="00516A6D">
            <w:pPr>
              <w:pStyle w:val="aff1"/>
            </w:pPr>
            <w:r>
              <w:t>A3.3.1</w:t>
            </w:r>
          </w:p>
        </w:tc>
        <w:tc>
          <w:tcPr>
            <w:tcW w:w="0" w:type="auto"/>
            <w:hideMark/>
          </w:tcPr>
          <w:p w14:paraId="1B0412B3" w14:textId="77777777" w:rsidR="00516A6D" w:rsidRDefault="00516A6D" w:rsidP="00516A6D">
            <w:pPr>
              <w:pStyle w:val="aff1"/>
            </w:pPr>
            <w:r>
              <w:t>Определять область, занимаемую роботом на траектории</w:t>
            </w:r>
          </w:p>
        </w:tc>
        <w:tc>
          <w:tcPr>
            <w:tcW w:w="0" w:type="auto"/>
            <w:hideMark/>
          </w:tcPr>
          <w:p w14:paraId="064E2C88" w14:textId="77777777" w:rsidR="00516A6D" w:rsidRDefault="00516A6D" w:rsidP="00516A6D">
            <w:pPr>
              <w:pStyle w:val="aff1"/>
            </w:pPr>
            <w:r>
              <w:t>Строит двухмерную область ("коридор безопасности"), которую займет корпус робота при движении по осевой линии маршрута, с учетом его габаритов.</w:t>
            </w:r>
          </w:p>
        </w:tc>
      </w:tr>
      <w:tr w:rsidR="00516A6D" w14:paraId="47DEDFE7" w14:textId="77777777" w:rsidTr="00516A6D">
        <w:tc>
          <w:tcPr>
            <w:tcW w:w="0" w:type="auto"/>
            <w:hideMark/>
          </w:tcPr>
          <w:p w14:paraId="5B6C7244" w14:textId="77777777" w:rsidR="00516A6D" w:rsidRDefault="00516A6D" w:rsidP="00516A6D">
            <w:pPr>
              <w:pStyle w:val="aff1"/>
            </w:pPr>
            <w:r>
              <w:t>A3.3.2</w:t>
            </w:r>
          </w:p>
        </w:tc>
        <w:tc>
          <w:tcPr>
            <w:tcW w:w="0" w:type="auto"/>
            <w:hideMark/>
          </w:tcPr>
          <w:p w14:paraId="6A6881F4" w14:textId="77777777" w:rsidR="00516A6D" w:rsidRDefault="00516A6D" w:rsidP="00516A6D">
            <w:pPr>
              <w:pStyle w:val="aff1"/>
            </w:pPr>
            <w:r>
              <w:t>Выявлять конфликты траектории с препятствиями</w:t>
            </w:r>
          </w:p>
        </w:tc>
        <w:tc>
          <w:tcPr>
            <w:tcW w:w="0" w:type="auto"/>
            <w:hideMark/>
          </w:tcPr>
          <w:p w14:paraId="464E60A8" w14:textId="77777777" w:rsidR="00516A6D" w:rsidRDefault="00516A6D" w:rsidP="00516A6D">
            <w:pPr>
              <w:pStyle w:val="aff1"/>
            </w:pPr>
            <w:r>
              <w:t>Осуществляет поиск геометрических пересечений между "коридором безопасности" робота и областями, занимаемыми препятствиями на карте.</w:t>
            </w:r>
          </w:p>
        </w:tc>
      </w:tr>
      <w:tr w:rsidR="00516A6D" w14:paraId="47244671" w14:textId="77777777" w:rsidTr="00516A6D">
        <w:tc>
          <w:tcPr>
            <w:tcW w:w="0" w:type="auto"/>
            <w:hideMark/>
          </w:tcPr>
          <w:p w14:paraId="4C4076B6" w14:textId="77777777" w:rsidR="00516A6D" w:rsidRDefault="00516A6D" w:rsidP="00516A6D">
            <w:pPr>
              <w:pStyle w:val="aff1"/>
            </w:pPr>
            <w:r>
              <w:t>A3.3.3</w:t>
            </w:r>
          </w:p>
        </w:tc>
        <w:tc>
          <w:tcPr>
            <w:tcW w:w="0" w:type="auto"/>
            <w:hideMark/>
          </w:tcPr>
          <w:p w14:paraId="6016FD21" w14:textId="77777777" w:rsidR="00516A6D" w:rsidRDefault="00516A6D" w:rsidP="00516A6D">
            <w:pPr>
              <w:pStyle w:val="aff1"/>
            </w:pPr>
            <w:r>
              <w:t>Формировать оценку проходимости</w:t>
            </w:r>
          </w:p>
        </w:tc>
        <w:tc>
          <w:tcPr>
            <w:tcW w:w="0" w:type="auto"/>
            <w:hideMark/>
          </w:tcPr>
          <w:p w14:paraId="6CF9D319" w14:textId="74CA1A6F" w:rsidR="00516A6D" w:rsidRDefault="001E69DF" w:rsidP="00516A6D">
            <w:pPr>
              <w:pStyle w:val="aff1"/>
            </w:pPr>
            <w:r w:rsidRPr="001E69DF">
              <w:t>Рассчитывает комплексную оценку безопасности маршрута на основе конфликтов траектории и качества входных данных (видимости). </w:t>
            </w:r>
          </w:p>
        </w:tc>
      </w:tr>
      <w:tr w:rsidR="00025E74" w14:paraId="38553FA0" w14:textId="77777777" w:rsidTr="00516A6D">
        <w:tc>
          <w:tcPr>
            <w:tcW w:w="0" w:type="auto"/>
          </w:tcPr>
          <w:p w14:paraId="02F38150" w14:textId="68B36FFD" w:rsidR="00025E74" w:rsidRDefault="00025E74" w:rsidP="00516A6D">
            <w:pPr>
              <w:pStyle w:val="aff1"/>
            </w:pPr>
            <w:r>
              <w:t>А4</w:t>
            </w:r>
          </w:p>
        </w:tc>
        <w:tc>
          <w:tcPr>
            <w:tcW w:w="0" w:type="auto"/>
          </w:tcPr>
          <w:p w14:paraId="52B4999A" w14:textId="1997CCDD" w:rsidR="00025E74" w:rsidRDefault="00025E74" w:rsidP="00516A6D">
            <w:pPr>
              <w:pStyle w:val="aff1"/>
            </w:pPr>
            <w:r>
              <w:t>Оценить качество изображения</w:t>
            </w:r>
          </w:p>
        </w:tc>
        <w:tc>
          <w:tcPr>
            <w:tcW w:w="0" w:type="auto"/>
          </w:tcPr>
          <w:p w14:paraId="757583FC" w14:textId="6C267A99" w:rsidR="00025E74" w:rsidRPr="001E69DF" w:rsidRDefault="00025E74" w:rsidP="00516A6D">
            <w:pPr>
              <w:pStyle w:val="aff1"/>
            </w:pPr>
            <w:r w:rsidRPr="00025E74">
              <w:t>Выполняет технический анализ входящего видеокадра д</w:t>
            </w:r>
            <w:r>
              <w:t>ля улучшения точности оценки проходимости</w:t>
            </w:r>
            <w:r w:rsidRPr="00025E74">
              <w:t>. Вычисляет метрики резкости, гистограмму яркости и уровень шума. Формирует оценку достоверности визуальных данных.</w:t>
            </w:r>
          </w:p>
        </w:tc>
      </w:tr>
    </w:tbl>
    <w:p w14:paraId="2C87071A" w14:textId="77777777" w:rsidR="00516A6D" w:rsidRDefault="00516A6D" w:rsidP="00516A6D">
      <w:pPr>
        <w:pStyle w:val="1-"/>
      </w:pPr>
      <w:bookmarkStart w:id="73" w:name="_Toc155114228"/>
    </w:p>
    <w:p w14:paraId="5AF38954" w14:textId="0172CF4A" w:rsidR="00C076E8" w:rsidRDefault="00C076E8" w:rsidP="00C076E8">
      <w:pPr>
        <w:pStyle w:val="2"/>
      </w:pPr>
      <w:bookmarkStart w:id="74" w:name="_Toc216648932"/>
      <w:r>
        <w:t>Описание интерфейсных дуг</w:t>
      </w:r>
      <w:bookmarkEnd w:id="73"/>
      <w:bookmarkEnd w:id="74"/>
    </w:p>
    <w:p w14:paraId="7B3777E0" w14:textId="24F1E8B5" w:rsidR="00BE160F" w:rsidRPr="00BE160F" w:rsidRDefault="00BE160F" w:rsidP="00BE160F">
      <w:pPr>
        <w:pStyle w:val="-1"/>
      </w:pPr>
      <w:r>
        <w:t>Таблица 1</w:t>
      </w:r>
      <w:r w:rsidR="00413790">
        <w:t>5</w:t>
      </w:r>
      <w:r>
        <w:t xml:space="preserve"> – Описание интерфейсных дуг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2907"/>
        <w:gridCol w:w="6663"/>
      </w:tblGrid>
      <w:tr w:rsidR="002F71B7" w14:paraId="5AF3D87D" w14:textId="77777777" w:rsidTr="002F71B7">
        <w:tc>
          <w:tcPr>
            <w:tcW w:w="0" w:type="auto"/>
            <w:hideMark/>
          </w:tcPr>
          <w:p w14:paraId="43628A97" w14:textId="77777777" w:rsidR="002F71B7" w:rsidRPr="002F71B7" w:rsidRDefault="002F71B7" w:rsidP="002F71B7">
            <w:pPr>
              <w:pStyle w:val="aff1"/>
              <w:rPr>
                <w:b/>
                <w:bCs/>
                <w:sz w:val="24"/>
                <w:szCs w:val="24"/>
              </w:rPr>
            </w:pPr>
            <w:r w:rsidRPr="002F71B7">
              <w:rPr>
                <w:b/>
                <w:bCs/>
              </w:rPr>
              <w:t>Название дуги</w:t>
            </w:r>
          </w:p>
        </w:tc>
        <w:tc>
          <w:tcPr>
            <w:tcW w:w="0" w:type="auto"/>
            <w:hideMark/>
          </w:tcPr>
          <w:p w14:paraId="366BA709" w14:textId="77777777" w:rsidR="002F71B7" w:rsidRPr="002F71B7" w:rsidRDefault="002F71B7" w:rsidP="002F71B7">
            <w:pPr>
              <w:pStyle w:val="aff1"/>
              <w:rPr>
                <w:b/>
                <w:bCs/>
              </w:rPr>
            </w:pPr>
            <w:r w:rsidRPr="002F71B7">
              <w:rPr>
                <w:b/>
                <w:bCs/>
              </w:rPr>
              <w:t>Описание</w:t>
            </w:r>
          </w:p>
        </w:tc>
      </w:tr>
      <w:tr w:rsidR="002F71B7" w14:paraId="0C2EF2F1" w14:textId="77777777" w:rsidTr="002F71B7">
        <w:tc>
          <w:tcPr>
            <w:tcW w:w="0" w:type="auto"/>
            <w:hideMark/>
          </w:tcPr>
          <w:p w14:paraId="57C5138B" w14:textId="77777777" w:rsidR="002F71B7" w:rsidRDefault="002F71B7" w:rsidP="002F71B7">
            <w:pPr>
              <w:pStyle w:val="aff1"/>
            </w:pPr>
            <w:r>
              <w:t>Видеоизображение</w:t>
            </w:r>
          </w:p>
        </w:tc>
        <w:tc>
          <w:tcPr>
            <w:tcW w:w="0" w:type="auto"/>
            <w:hideMark/>
          </w:tcPr>
          <w:p w14:paraId="3E8B970F" w14:textId="77777777" w:rsidR="002F71B7" w:rsidRDefault="002F71B7" w:rsidP="002F71B7">
            <w:pPr>
              <w:pStyle w:val="aff1"/>
            </w:pPr>
            <w:r>
              <w:t>Цифровой видеопоток, поступающий с камеры в реальном времени. Является основным источником данных для анализа окружающей среды.</w:t>
            </w:r>
          </w:p>
        </w:tc>
      </w:tr>
      <w:tr w:rsidR="002F71B7" w14:paraId="57922D65" w14:textId="77777777" w:rsidTr="002F71B7">
        <w:tc>
          <w:tcPr>
            <w:tcW w:w="0" w:type="auto"/>
            <w:hideMark/>
          </w:tcPr>
          <w:p w14:paraId="002ACEE3" w14:textId="77777777" w:rsidR="002F71B7" w:rsidRDefault="002F71B7" w:rsidP="002F71B7">
            <w:pPr>
              <w:pStyle w:val="aff1"/>
            </w:pPr>
            <w:r>
              <w:t>Параметры обработки</w:t>
            </w:r>
          </w:p>
        </w:tc>
        <w:tc>
          <w:tcPr>
            <w:tcW w:w="0" w:type="auto"/>
            <w:hideMark/>
          </w:tcPr>
          <w:p w14:paraId="054F8AF3" w14:textId="229CC4FE" w:rsidR="002F71B7" w:rsidRDefault="002F71B7" w:rsidP="002F71B7">
            <w:pPr>
              <w:pStyle w:val="aff1"/>
            </w:pPr>
            <w:r>
              <w:t>Набор параметров для этапа предобработки изображения. Включает требуемый размер кадра, параметры цветокоррекции и алгоритмы фильтрации.</w:t>
            </w:r>
          </w:p>
        </w:tc>
      </w:tr>
      <w:tr w:rsidR="002F71B7" w14:paraId="5E04F9C9" w14:textId="77777777" w:rsidTr="002F71B7">
        <w:tc>
          <w:tcPr>
            <w:tcW w:w="0" w:type="auto"/>
            <w:hideMark/>
          </w:tcPr>
          <w:p w14:paraId="1DE46ED8" w14:textId="77777777" w:rsidR="002F71B7" w:rsidRDefault="002F71B7" w:rsidP="002F71B7">
            <w:pPr>
              <w:pStyle w:val="aff1"/>
            </w:pPr>
            <w:r>
              <w:t>Требования к входным данным</w:t>
            </w:r>
          </w:p>
        </w:tc>
        <w:tc>
          <w:tcPr>
            <w:tcW w:w="0" w:type="auto"/>
            <w:hideMark/>
          </w:tcPr>
          <w:p w14:paraId="5F7D1E6C" w14:textId="0396C3A8" w:rsidR="002F71B7" w:rsidRDefault="002F71B7" w:rsidP="002F71B7">
            <w:pPr>
              <w:pStyle w:val="aff1"/>
            </w:pPr>
            <w:r>
              <w:t>Спецификация формата данных, который ожидает на входе нейросетевая модель.</w:t>
            </w:r>
          </w:p>
        </w:tc>
      </w:tr>
      <w:tr w:rsidR="002F71B7" w14:paraId="4F568BF7" w14:textId="77777777" w:rsidTr="002F71B7">
        <w:tc>
          <w:tcPr>
            <w:tcW w:w="0" w:type="auto"/>
            <w:hideMark/>
          </w:tcPr>
          <w:p w14:paraId="7FEF8B14" w14:textId="77777777" w:rsidR="002F71B7" w:rsidRDefault="002F71B7" w:rsidP="002F71B7">
            <w:pPr>
              <w:pStyle w:val="aff1"/>
            </w:pPr>
            <w:r>
              <w:t>Обученная модель сегментации</w:t>
            </w:r>
          </w:p>
        </w:tc>
        <w:tc>
          <w:tcPr>
            <w:tcW w:w="0" w:type="auto"/>
            <w:hideMark/>
          </w:tcPr>
          <w:p w14:paraId="23B77029" w14:textId="562278E6" w:rsidR="002F71B7" w:rsidRDefault="002F71B7" w:rsidP="002F71B7">
            <w:pPr>
              <w:pStyle w:val="aff1"/>
            </w:pPr>
            <w:r>
              <w:t xml:space="preserve">Веса </w:t>
            </w:r>
            <w:proofErr w:type="spellStart"/>
            <w:r>
              <w:t>предобученной</w:t>
            </w:r>
            <w:proofErr w:type="spellEnd"/>
            <w:r>
              <w:t xml:space="preserve"> нейронной сети, используемый для выполнения предсказания.</w:t>
            </w:r>
          </w:p>
        </w:tc>
      </w:tr>
      <w:tr w:rsidR="002F71B7" w14:paraId="7604272F" w14:textId="77777777" w:rsidTr="002F71B7">
        <w:tc>
          <w:tcPr>
            <w:tcW w:w="0" w:type="auto"/>
            <w:hideMark/>
          </w:tcPr>
          <w:p w14:paraId="46446FFA" w14:textId="77777777" w:rsidR="002F71B7" w:rsidRDefault="002F71B7" w:rsidP="002F71B7">
            <w:pPr>
              <w:pStyle w:val="aff1"/>
            </w:pPr>
            <w:r>
              <w:t>Алгоритмы постобработки</w:t>
            </w:r>
          </w:p>
        </w:tc>
        <w:tc>
          <w:tcPr>
            <w:tcW w:w="0" w:type="auto"/>
            <w:hideMark/>
          </w:tcPr>
          <w:p w14:paraId="4A889D37" w14:textId="7E2214AA" w:rsidR="002F71B7" w:rsidRDefault="002F71B7" w:rsidP="002F71B7">
            <w:pPr>
              <w:pStyle w:val="aff1"/>
            </w:pPr>
            <w:r>
              <w:t>Набор правил для интерпретации "сырых" предсказаний нейросети, например, порог уверенности для классификации пикселей.</w:t>
            </w:r>
          </w:p>
        </w:tc>
      </w:tr>
      <w:tr w:rsidR="002F71B7" w14:paraId="5B5570CE" w14:textId="77777777" w:rsidTr="002F71B7">
        <w:tc>
          <w:tcPr>
            <w:tcW w:w="0" w:type="auto"/>
            <w:hideMark/>
          </w:tcPr>
          <w:p w14:paraId="18603EF9" w14:textId="77777777" w:rsidR="002F71B7" w:rsidRDefault="002F71B7" w:rsidP="002F71B7">
            <w:pPr>
              <w:pStyle w:val="aff1"/>
            </w:pPr>
            <w:r>
              <w:t>Параметры камеры</w:t>
            </w:r>
          </w:p>
        </w:tc>
        <w:tc>
          <w:tcPr>
            <w:tcW w:w="0" w:type="auto"/>
            <w:hideMark/>
          </w:tcPr>
          <w:p w14:paraId="3F5C848A" w14:textId="3E7BA338" w:rsidR="002F71B7" w:rsidRDefault="002F71B7" w:rsidP="002F71B7">
            <w:pPr>
              <w:pStyle w:val="aff1"/>
            </w:pPr>
            <w:r>
              <w:t>Внутренние и внешние параметры калибровки камеры, необходимые для проекции координат пикселей на метрическую карту.</w:t>
            </w:r>
          </w:p>
        </w:tc>
      </w:tr>
      <w:tr w:rsidR="002F71B7" w14:paraId="56838140" w14:textId="77777777" w:rsidTr="002F71B7">
        <w:tc>
          <w:tcPr>
            <w:tcW w:w="0" w:type="auto"/>
            <w:hideMark/>
          </w:tcPr>
          <w:p w14:paraId="77D58465" w14:textId="77777777" w:rsidR="002F71B7" w:rsidRDefault="002F71B7" w:rsidP="002F71B7">
            <w:pPr>
              <w:pStyle w:val="aff1"/>
            </w:pPr>
            <w:r>
              <w:t>Критерии сопоставления</w:t>
            </w:r>
          </w:p>
        </w:tc>
        <w:tc>
          <w:tcPr>
            <w:tcW w:w="0" w:type="auto"/>
            <w:hideMark/>
          </w:tcPr>
          <w:p w14:paraId="554516AB" w14:textId="66B1A7AF" w:rsidR="002F71B7" w:rsidRDefault="002F71B7" w:rsidP="002F71B7">
            <w:pPr>
              <w:pStyle w:val="aff1"/>
            </w:pPr>
            <w:r>
              <w:t>Набор правил и пороговых значений для функции отслеживания объектов между последовательными кадрами.</w:t>
            </w:r>
          </w:p>
        </w:tc>
      </w:tr>
    </w:tbl>
    <w:p w14:paraId="76E77E64" w14:textId="6714394A" w:rsidR="0009764E" w:rsidRDefault="0009764E" w:rsidP="0009764E">
      <w:pPr>
        <w:pStyle w:val="-1"/>
      </w:pPr>
      <w:r>
        <w:lastRenderedPageBreak/>
        <w:t>Продолжение таблицы 15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3111"/>
        <w:gridCol w:w="6459"/>
      </w:tblGrid>
      <w:tr w:rsidR="002F71B7" w14:paraId="3D2F9C8C" w14:textId="77777777" w:rsidTr="002F71B7">
        <w:tc>
          <w:tcPr>
            <w:tcW w:w="0" w:type="auto"/>
            <w:hideMark/>
          </w:tcPr>
          <w:p w14:paraId="0E025A02" w14:textId="77777777" w:rsidR="002F71B7" w:rsidRDefault="002F71B7" w:rsidP="002F71B7">
            <w:pPr>
              <w:pStyle w:val="aff1"/>
            </w:pPr>
            <w:r>
              <w:t>Временной интервал между кадрами</w:t>
            </w:r>
          </w:p>
        </w:tc>
        <w:tc>
          <w:tcPr>
            <w:tcW w:w="0" w:type="auto"/>
            <w:hideMark/>
          </w:tcPr>
          <w:p w14:paraId="0B43A578" w14:textId="44BEA75E" w:rsidR="002F71B7" w:rsidRDefault="002F71B7" w:rsidP="002F71B7">
            <w:pPr>
              <w:pStyle w:val="aff1"/>
            </w:pPr>
            <w:r>
              <w:t>Фиксированное значение времени (в секундах), прошедшее между двумя последовательными кадрами. Необходимо для корректного расчета скорости движения объектов.</w:t>
            </w:r>
          </w:p>
        </w:tc>
      </w:tr>
      <w:tr w:rsidR="002F71B7" w14:paraId="68FCB26B" w14:textId="77777777" w:rsidTr="002F71B7">
        <w:tc>
          <w:tcPr>
            <w:tcW w:w="0" w:type="auto"/>
            <w:hideMark/>
          </w:tcPr>
          <w:p w14:paraId="66958A4A" w14:textId="77777777" w:rsidR="002F71B7" w:rsidRDefault="002F71B7" w:rsidP="002F71B7">
            <w:pPr>
              <w:pStyle w:val="aff1"/>
            </w:pPr>
            <w:r>
              <w:t>Параметры прогнозирования</w:t>
            </w:r>
          </w:p>
        </w:tc>
        <w:tc>
          <w:tcPr>
            <w:tcW w:w="0" w:type="auto"/>
            <w:hideMark/>
          </w:tcPr>
          <w:p w14:paraId="11E71426" w14:textId="6F55DD23" w:rsidR="002F71B7" w:rsidRDefault="002F71B7" w:rsidP="002F71B7">
            <w:pPr>
              <w:pStyle w:val="aff1"/>
            </w:pPr>
            <w:r>
              <w:t>Настройки для алгоритма прогнозирования траектории.</w:t>
            </w:r>
          </w:p>
        </w:tc>
      </w:tr>
      <w:tr w:rsidR="002F71B7" w14:paraId="401302BF" w14:textId="77777777" w:rsidTr="002F71B7">
        <w:tc>
          <w:tcPr>
            <w:tcW w:w="0" w:type="auto"/>
            <w:hideMark/>
          </w:tcPr>
          <w:p w14:paraId="4155B10D" w14:textId="77777777" w:rsidR="002F71B7" w:rsidRDefault="002F71B7" w:rsidP="002F71B7">
            <w:pPr>
              <w:pStyle w:val="aff1"/>
            </w:pPr>
            <w:r>
              <w:t>Габариты робота</w:t>
            </w:r>
          </w:p>
        </w:tc>
        <w:tc>
          <w:tcPr>
            <w:tcW w:w="0" w:type="auto"/>
            <w:hideMark/>
          </w:tcPr>
          <w:p w14:paraId="0F761512" w14:textId="69FA605F" w:rsidR="002F71B7" w:rsidRDefault="002F71B7" w:rsidP="002F71B7">
            <w:pPr>
              <w:pStyle w:val="aff1"/>
            </w:pPr>
            <w:r>
              <w:t>Физические размеры робота (ширина, длина в метрах), используемые для определения области на карте, которую физически займет корпус робота при движении по траектории.</w:t>
            </w:r>
          </w:p>
        </w:tc>
      </w:tr>
      <w:tr w:rsidR="002F71B7" w14:paraId="3055A31F" w14:textId="77777777" w:rsidTr="002F71B7">
        <w:tc>
          <w:tcPr>
            <w:tcW w:w="0" w:type="auto"/>
            <w:hideMark/>
          </w:tcPr>
          <w:p w14:paraId="345D1D7F" w14:textId="77777777" w:rsidR="002F71B7" w:rsidRDefault="002F71B7" w:rsidP="002F71B7">
            <w:pPr>
              <w:pStyle w:val="aff1"/>
            </w:pPr>
            <w:r>
              <w:t>Правила оценки проходимости</w:t>
            </w:r>
          </w:p>
        </w:tc>
        <w:tc>
          <w:tcPr>
            <w:tcW w:w="0" w:type="auto"/>
            <w:hideMark/>
          </w:tcPr>
          <w:p w14:paraId="73416F3E" w14:textId="11C1A834" w:rsidR="002F71B7" w:rsidRDefault="002F71B7" w:rsidP="002F71B7">
            <w:pPr>
              <w:pStyle w:val="aff1"/>
            </w:pPr>
            <w:r>
              <w:t>Набор логических правил для вынесения итогового вердикта о безопасности маршрута на основе данных о найденных препятствиях.</w:t>
            </w:r>
          </w:p>
        </w:tc>
      </w:tr>
      <w:tr w:rsidR="002F71B7" w14:paraId="3F1D98B9" w14:textId="77777777" w:rsidTr="002F71B7">
        <w:tc>
          <w:tcPr>
            <w:tcW w:w="0" w:type="auto"/>
            <w:hideMark/>
          </w:tcPr>
          <w:p w14:paraId="605FB101" w14:textId="77777777" w:rsidR="002F71B7" w:rsidRDefault="002F71B7" w:rsidP="002F71B7">
            <w:pPr>
              <w:pStyle w:val="aff1"/>
            </w:pPr>
            <w:r>
              <w:t>Планируемый маршрут</w:t>
            </w:r>
          </w:p>
        </w:tc>
        <w:tc>
          <w:tcPr>
            <w:tcW w:w="0" w:type="auto"/>
            <w:hideMark/>
          </w:tcPr>
          <w:p w14:paraId="52165DE9" w14:textId="300DB28F" w:rsidR="002F71B7" w:rsidRDefault="00017231" w:rsidP="002F71B7">
            <w:pPr>
              <w:pStyle w:val="aff1"/>
            </w:pPr>
            <w:r w:rsidRPr="00017231">
              <w:t>Последовательность координат в локальной метрической системе робота</w:t>
            </w:r>
            <w:r>
              <w:t xml:space="preserve">, </w:t>
            </w:r>
            <w:r w:rsidRPr="00017231">
              <w:t>представляющая собой осевую линию предполагаемого движения на ближайший горизонт планирования.</w:t>
            </w:r>
          </w:p>
        </w:tc>
      </w:tr>
      <w:tr w:rsidR="002F71B7" w14:paraId="4B8B80CD" w14:textId="77777777" w:rsidTr="002F71B7">
        <w:tc>
          <w:tcPr>
            <w:tcW w:w="0" w:type="auto"/>
            <w:hideMark/>
          </w:tcPr>
          <w:p w14:paraId="7B22C626" w14:textId="77777777" w:rsidR="002F71B7" w:rsidRDefault="002F71B7" w:rsidP="002F71B7">
            <w:pPr>
              <w:pStyle w:val="aff1"/>
            </w:pPr>
            <w:r>
              <w:t>Обработанное видеоизображение</w:t>
            </w:r>
          </w:p>
        </w:tc>
        <w:tc>
          <w:tcPr>
            <w:tcW w:w="0" w:type="auto"/>
            <w:hideMark/>
          </w:tcPr>
          <w:p w14:paraId="00189EAA" w14:textId="1ACE4609" w:rsidR="002F71B7" w:rsidRDefault="002F71B7" w:rsidP="002F71B7">
            <w:pPr>
              <w:pStyle w:val="aff1"/>
            </w:pPr>
            <w:r>
              <w:t>Видеоизображение после прохождения всех этапов предобработки. Очищено от шумов, приведено к стандартным параметрам яркости и контрастности.</w:t>
            </w:r>
          </w:p>
        </w:tc>
      </w:tr>
      <w:tr w:rsidR="002F71B7" w14:paraId="5C18125A" w14:textId="77777777" w:rsidTr="002F71B7">
        <w:tc>
          <w:tcPr>
            <w:tcW w:w="0" w:type="auto"/>
            <w:hideMark/>
          </w:tcPr>
          <w:p w14:paraId="41D91649" w14:textId="77777777" w:rsidR="002F71B7" w:rsidRDefault="002F71B7" w:rsidP="002F71B7">
            <w:pPr>
              <w:pStyle w:val="aff1"/>
            </w:pPr>
            <w:r>
              <w:t>Масштабированный кадр</w:t>
            </w:r>
          </w:p>
        </w:tc>
        <w:tc>
          <w:tcPr>
            <w:tcW w:w="0" w:type="auto"/>
            <w:hideMark/>
          </w:tcPr>
          <w:p w14:paraId="4038BF84" w14:textId="3A6405AB" w:rsidR="002F71B7" w:rsidRDefault="002F71B7" w:rsidP="002F71B7">
            <w:pPr>
              <w:pStyle w:val="aff1"/>
            </w:pPr>
            <w:r>
              <w:t>Кадр видеоизображения, приведенный к единому рабочему разрешению.</w:t>
            </w:r>
          </w:p>
        </w:tc>
      </w:tr>
      <w:tr w:rsidR="002F71B7" w14:paraId="32A9A044" w14:textId="77777777" w:rsidTr="002F71B7">
        <w:tc>
          <w:tcPr>
            <w:tcW w:w="0" w:type="auto"/>
            <w:hideMark/>
          </w:tcPr>
          <w:p w14:paraId="2284FA03" w14:textId="77777777" w:rsidR="002F71B7" w:rsidRDefault="002F71B7" w:rsidP="002F71B7">
            <w:pPr>
              <w:pStyle w:val="aff1"/>
            </w:pPr>
            <w:r>
              <w:t>Контрастный кадр</w:t>
            </w:r>
          </w:p>
        </w:tc>
        <w:tc>
          <w:tcPr>
            <w:tcW w:w="0" w:type="auto"/>
            <w:hideMark/>
          </w:tcPr>
          <w:p w14:paraId="62780D78" w14:textId="4350BFA9" w:rsidR="002F71B7" w:rsidRDefault="002F71B7" w:rsidP="002F71B7">
            <w:pPr>
              <w:pStyle w:val="aff1"/>
            </w:pPr>
            <w:r>
              <w:t>Кадр после применения алгоритмов коррекции яркости и контрастности.</w:t>
            </w:r>
          </w:p>
        </w:tc>
      </w:tr>
      <w:tr w:rsidR="002F71B7" w14:paraId="75334C06" w14:textId="77777777" w:rsidTr="002F71B7">
        <w:tc>
          <w:tcPr>
            <w:tcW w:w="0" w:type="auto"/>
            <w:hideMark/>
          </w:tcPr>
          <w:p w14:paraId="30762B38" w14:textId="77777777" w:rsidR="002F71B7" w:rsidRDefault="002F71B7" w:rsidP="002F71B7">
            <w:pPr>
              <w:pStyle w:val="aff1"/>
            </w:pPr>
            <w:r>
              <w:t>Преобразованное изображение</w:t>
            </w:r>
          </w:p>
        </w:tc>
        <w:tc>
          <w:tcPr>
            <w:tcW w:w="0" w:type="auto"/>
            <w:hideMark/>
          </w:tcPr>
          <w:p w14:paraId="4064C701" w14:textId="53632BFC" w:rsidR="002F71B7" w:rsidRDefault="002F71B7" w:rsidP="002F71B7">
            <w:pPr>
              <w:pStyle w:val="aff1"/>
            </w:pPr>
            <w:r>
              <w:t xml:space="preserve">Изображение, конвертированное в тензор </w:t>
            </w:r>
            <w:r w:rsidR="00BC26AE">
              <w:t>-</w:t>
            </w:r>
            <w:r>
              <w:t xml:space="preserve"> многомерный массив чисел с плавающей точкой, готовый для подачи на вход нейронной сети.</w:t>
            </w:r>
          </w:p>
        </w:tc>
      </w:tr>
      <w:tr w:rsidR="002F71B7" w14:paraId="4314A5B8" w14:textId="77777777" w:rsidTr="002F71B7">
        <w:tc>
          <w:tcPr>
            <w:tcW w:w="0" w:type="auto"/>
            <w:hideMark/>
          </w:tcPr>
          <w:p w14:paraId="4BF87A24" w14:textId="77777777" w:rsidR="002F71B7" w:rsidRDefault="002F71B7" w:rsidP="002F71B7">
            <w:pPr>
              <w:pStyle w:val="aff1"/>
            </w:pPr>
            <w:r>
              <w:t>Сырые предсказания</w:t>
            </w:r>
          </w:p>
        </w:tc>
        <w:tc>
          <w:tcPr>
            <w:tcW w:w="0" w:type="auto"/>
            <w:hideMark/>
          </w:tcPr>
          <w:p w14:paraId="16728994" w14:textId="3E9F0D09" w:rsidR="002F71B7" w:rsidRDefault="002F71B7" w:rsidP="002F71B7">
            <w:pPr>
              <w:pStyle w:val="aff1"/>
            </w:pPr>
            <w:r>
              <w:t>Выходной тензор нейросети, содержащий матрицу вероятностей принадлежности каждого пикселя к определенному классу объектов.</w:t>
            </w:r>
          </w:p>
        </w:tc>
      </w:tr>
      <w:tr w:rsidR="002F71B7" w14:paraId="1D78B965" w14:textId="77777777" w:rsidTr="002F71B7">
        <w:tc>
          <w:tcPr>
            <w:tcW w:w="0" w:type="auto"/>
            <w:hideMark/>
          </w:tcPr>
          <w:p w14:paraId="0A264B1B" w14:textId="77777777" w:rsidR="002F71B7" w:rsidRDefault="002F71B7" w:rsidP="002F71B7">
            <w:pPr>
              <w:pStyle w:val="aff1"/>
            </w:pPr>
            <w:r>
              <w:t>Маска сегментации</w:t>
            </w:r>
          </w:p>
        </w:tc>
        <w:tc>
          <w:tcPr>
            <w:tcW w:w="0" w:type="auto"/>
            <w:hideMark/>
          </w:tcPr>
          <w:p w14:paraId="7A1BF451" w14:textId="624385CE" w:rsidR="002F71B7" w:rsidRDefault="002F71B7" w:rsidP="002F71B7">
            <w:pPr>
              <w:pStyle w:val="aff1"/>
            </w:pPr>
            <w:r>
              <w:t>Двухмерный массив, где каждый пиксель маркирован меткой класса обнаруженного на нем объекта.</w:t>
            </w:r>
          </w:p>
        </w:tc>
      </w:tr>
      <w:tr w:rsidR="002F71B7" w14:paraId="56D4CD1C" w14:textId="77777777" w:rsidTr="002F71B7">
        <w:tc>
          <w:tcPr>
            <w:tcW w:w="0" w:type="auto"/>
            <w:hideMark/>
          </w:tcPr>
          <w:p w14:paraId="3B6D15CF" w14:textId="77777777" w:rsidR="002F71B7" w:rsidRDefault="002F71B7" w:rsidP="002F71B7">
            <w:pPr>
              <w:pStyle w:val="aff1"/>
            </w:pPr>
            <w:r>
              <w:t>Координаты объектов</w:t>
            </w:r>
          </w:p>
        </w:tc>
        <w:tc>
          <w:tcPr>
            <w:tcW w:w="0" w:type="auto"/>
            <w:hideMark/>
          </w:tcPr>
          <w:p w14:paraId="62EA6FED" w14:textId="4CCB2753" w:rsidR="002F71B7" w:rsidRDefault="002F71B7" w:rsidP="002F71B7">
            <w:pPr>
              <w:pStyle w:val="aff1"/>
            </w:pPr>
            <w:r>
              <w:t>Список обнаруженных на кадре объектов с их координатами в метрической системе, рассчитанными относительно текущего положения робота.</w:t>
            </w:r>
          </w:p>
        </w:tc>
      </w:tr>
      <w:tr w:rsidR="002F71B7" w14:paraId="2075FC88" w14:textId="77777777" w:rsidTr="002F71B7">
        <w:tc>
          <w:tcPr>
            <w:tcW w:w="0" w:type="auto"/>
            <w:hideMark/>
          </w:tcPr>
          <w:p w14:paraId="3CCD883C" w14:textId="77777777" w:rsidR="002F71B7" w:rsidRDefault="002F71B7" w:rsidP="002F71B7">
            <w:pPr>
              <w:pStyle w:val="aff1"/>
            </w:pPr>
            <w:r>
              <w:t>Список сопоставленных объектов</w:t>
            </w:r>
          </w:p>
        </w:tc>
        <w:tc>
          <w:tcPr>
            <w:tcW w:w="0" w:type="auto"/>
            <w:hideMark/>
          </w:tcPr>
          <w:p w14:paraId="33F03034" w14:textId="3D0603DF" w:rsidR="002F71B7" w:rsidRDefault="002F71B7" w:rsidP="002F71B7">
            <w:pPr>
              <w:pStyle w:val="aff1"/>
            </w:pPr>
            <w:r>
              <w:t>Перечень пар соответствий, где каждому объекту с предыдущего кадра поставлен в соответствие объект на текущем кадре. Включает уникальные идентификаторы.</w:t>
            </w:r>
          </w:p>
        </w:tc>
      </w:tr>
      <w:tr w:rsidR="002F71B7" w14:paraId="698589C2" w14:textId="77777777" w:rsidTr="002F71B7">
        <w:tc>
          <w:tcPr>
            <w:tcW w:w="0" w:type="auto"/>
            <w:hideMark/>
          </w:tcPr>
          <w:p w14:paraId="6965A560" w14:textId="77777777" w:rsidR="002F71B7" w:rsidRDefault="002F71B7" w:rsidP="002F71B7">
            <w:pPr>
              <w:pStyle w:val="aff1"/>
            </w:pPr>
            <w:r>
              <w:t>Список объектов с векторами движения</w:t>
            </w:r>
          </w:p>
        </w:tc>
        <w:tc>
          <w:tcPr>
            <w:tcW w:w="0" w:type="auto"/>
            <w:hideMark/>
          </w:tcPr>
          <w:p w14:paraId="7B864803" w14:textId="326270D7" w:rsidR="002F71B7" w:rsidRDefault="002F71B7" w:rsidP="002F71B7">
            <w:pPr>
              <w:pStyle w:val="aff1"/>
            </w:pPr>
            <w:r>
              <w:t>Обновленный список отслеживаемых объектов, где для каждого теперь указан рассчитанный вектор его скорости (направление и модуль в м/с)</w:t>
            </w:r>
            <w:r w:rsidR="00B975B7">
              <w:t>.</w:t>
            </w:r>
          </w:p>
        </w:tc>
      </w:tr>
    </w:tbl>
    <w:p w14:paraId="5558821A" w14:textId="77777777" w:rsidR="0009764E" w:rsidRDefault="0009764E"/>
    <w:p w14:paraId="475DBBE7" w14:textId="0E1C6D4E" w:rsidR="0009764E" w:rsidRDefault="0009764E" w:rsidP="0009764E">
      <w:pPr>
        <w:pStyle w:val="-1"/>
      </w:pPr>
      <w:r>
        <w:lastRenderedPageBreak/>
        <w:t>Продолжение таблицы 15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2294"/>
        <w:gridCol w:w="7276"/>
      </w:tblGrid>
      <w:tr w:rsidR="002F71B7" w14:paraId="3471F682" w14:textId="77777777" w:rsidTr="002F71B7">
        <w:tc>
          <w:tcPr>
            <w:tcW w:w="0" w:type="auto"/>
            <w:hideMark/>
          </w:tcPr>
          <w:p w14:paraId="4302BC41" w14:textId="134A03AC" w:rsidR="002F71B7" w:rsidRDefault="00B975B7" w:rsidP="002F71B7">
            <w:pPr>
              <w:pStyle w:val="aff1"/>
            </w:pPr>
            <w:r>
              <w:t>Предыдущие карты препятствий</w:t>
            </w:r>
          </w:p>
        </w:tc>
        <w:tc>
          <w:tcPr>
            <w:tcW w:w="0" w:type="auto"/>
            <w:hideMark/>
          </w:tcPr>
          <w:p w14:paraId="5AFCEF37" w14:textId="4F05964A" w:rsidR="002F71B7" w:rsidRDefault="00B975B7" w:rsidP="002F71B7">
            <w:pPr>
              <w:pStyle w:val="aff1"/>
            </w:pPr>
            <w:r w:rsidRPr="00B975B7">
              <w:t>Набор сохраненных состояний карты препятствий за фиксированное количество предыдущих тактов работы системы (история кадров). Содержит координаты и идентификаторы объектов, обнаруженных в прошлом, и используется для сопоставления с текущими объектами</w:t>
            </w:r>
            <w:r>
              <w:t>.</w:t>
            </w:r>
          </w:p>
        </w:tc>
      </w:tr>
      <w:tr w:rsidR="002F71B7" w14:paraId="4171C155" w14:textId="77777777" w:rsidTr="002F71B7">
        <w:tc>
          <w:tcPr>
            <w:tcW w:w="0" w:type="auto"/>
            <w:hideMark/>
          </w:tcPr>
          <w:p w14:paraId="130AB7CA" w14:textId="77777777" w:rsidR="002F71B7" w:rsidRDefault="002F71B7" w:rsidP="002F71B7">
            <w:pPr>
              <w:pStyle w:val="aff1"/>
            </w:pPr>
            <w:r>
              <w:t>Карта препятствий</w:t>
            </w:r>
          </w:p>
        </w:tc>
        <w:tc>
          <w:tcPr>
            <w:tcW w:w="0" w:type="auto"/>
            <w:hideMark/>
          </w:tcPr>
          <w:p w14:paraId="1D397CB4" w14:textId="238D9929" w:rsidR="002F71B7" w:rsidRDefault="002F71B7" w:rsidP="002F71B7">
            <w:pPr>
              <w:pStyle w:val="aff1"/>
            </w:pPr>
            <w:r>
              <w:t>Динамическая структура данных, содержащая список всех отслеживаемых объектов с их уникальными ID, текущими координатами, габаритами, векторами скорости и прогнозируемыми траекториями.</w:t>
            </w:r>
          </w:p>
        </w:tc>
      </w:tr>
      <w:tr w:rsidR="002F71B7" w14:paraId="317CAEDA" w14:textId="77777777" w:rsidTr="002F71B7">
        <w:tc>
          <w:tcPr>
            <w:tcW w:w="0" w:type="auto"/>
            <w:hideMark/>
          </w:tcPr>
          <w:p w14:paraId="4412BFB5" w14:textId="77777777" w:rsidR="002F71B7" w:rsidRDefault="002F71B7" w:rsidP="002F71B7">
            <w:pPr>
              <w:pStyle w:val="aff1"/>
            </w:pPr>
            <w:r>
              <w:t>Область интереса</w:t>
            </w:r>
          </w:p>
        </w:tc>
        <w:tc>
          <w:tcPr>
            <w:tcW w:w="0" w:type="auto"/>
            <w:hideMark/>
          </w:tcPr>
          <w:p w14:paraId="1E5156D3" w14:textId="198ED53A" w:rsidR="002F71B7" w:rsidRDefault="002F71B7" w:rsidP="002F71B7">
            <w:pPr>
              <w:pStyle w:val="aff1"/>
            </w:pPr>
            <w:r>
              <w:t>Двухмерная область на карте, которую физически займет корпус робота при движении по запланированному маршруту, с учетом его габаритов</w:t>
            </w:r>
            <w:r w:rsidR="00BE160F">
              <w:t>.</w:t>
            </w:r>
          </w:p>
        </w:tc>
      </w:tr>
      <w:tr w:rsidR="002F71B7" w14:paraId="3DA14761" w14:textId="77777777" w:rsidTr="002F71B7">
        <w:tc>
          <w:tcPr>
            <w:tcW w:w="0" w:type="auto"/>
            <w:hideMark/>
          </w:tcPr>
          <w:p w14:paraId="174C9EA4" w14:textId="77777777" w:rsidR="002F71B7" w:rsidRDefault="002F71B7" w:rsidP="002F71B7">
            <w:pPr>
              <w:pStyle w:val="aff1"/>
            </w:pPr>
            <w:r>
              <w:t>Список конфликтных точек</w:t>
            </w:r>
          </w:p>
        </w:tc>
        <w:tc>
          <w:tcPr>
            <w:tcW w:w="0" w:type="auto"/>
            <w:hideMark/>
          </w:tcPr>
          <w:p w14:paraId="716EAAF4" w14:textId="7A638D6D" w:rsidR="002F71B7" w:rsidRDefault="002F71B7" w:rsidP="002F71B7">
            <w:pPr>
              <w:pStyle w:val="aff1"/>
            </w:pPr>
            <w:r>
              <w:t>Перечень координат, в которых Область интереса робота пересекается с областями, занимаемыми препятствиями на карте. Может быть пустым, если путь свободен.</w:t>
            </w:r>
          </w:p>
        </w:tc>
      </w:tr>
      <w:tr w:rsidR="002F71B7" w14:paraId="5F057EBA" w14:textId="77777777" w:rsidTr="002F71B7">
        <w:tc>
          <w:tcPr>
            <w:tcW w:w="0" w:type="auto"/>
            <w:hideMark/>
          </w:tcPr>
          <w:p w14:paraId="6F3C2E13" w14:textId="77777777" w:rsidR="002F71B7" w:rsidRDefault="002F71B7" w:rsidP="002F71B7">
            <w:pPr>
              <w:pStyle w:val="aff1"/>
            </w:pPr>
            <w:r>
              <w:t>Оценка проходимости</w:t>
            </w:r>
          </w:p>
        </w:tc>
        <w:tc>
          <w:tcPr>
            <w:tcW w:w="0" w:type="auto"/>
            <w:hideMark/>
          </w:tcPr>
          <w:p w14:paraId="72C086EF" w14:textId="78EBAADA" w:rsidR="002F71B7" w:rsidRDefault="00C04D28" w:rsidP="002F71B7">
            <w:pPr>
              <w:pStyle w:val="aff1"/>
            </w:pPr>
            <w:r w:rsidRPr="00C04D28">
              <w:t>Вероятностная оценка безопасности маневра</w:t>
            </w:r>
            <w:r>
              <w:t xml:space="preserve">. </w:t>
            </w:r>
            <w:r w:rsidRPr="00C04D28">
              <w:t>Высокое значение означает свободный путь, низкое — наличие препятствий или недостаточную видимость</w:t>
            </w:r>
            <w:r>
              <w:t>.</w:t>
            </w:r>
          </w:p>
        </w:tc>
      </w:tr>
      <w:tr w:rsidR="002F71B7" w14:paraId="646057F7" w14:textId="77777777" w:rsidTr="002F71B7">
        <w:tc>
          <w:tcPr>
            <w:tcW w:w="0" w:type="auto"/>
            <w:hideMark/>
          </w:tcPr>
          <w:p w14:paraId="70DB81CE" w14:textId="77777777" w:rsidR="002F71B7" w:rsidRDefault="002F71B7" w:rsidP="002F71B7">
            <w:pPr>
              <w:pStyle w:val="aff1"/>
            </w:pPr>
            <w:r>
              <w:t>Бортовой компьютер</w:t>
            </w:r>
          </w:p>
        </w:tc>
        <w:tc>
          <w:tcPr>
            <w:tcW w:w="0" w:type="auto"/>
            <w:hideMark/>
          </w:tcPr>
          <w:p w14:paraId="300FACAE" w14:textId="5E388CD2" w:rsidR="002F71B7" w:rsidRDefault="002F71B7" w:rsidP="002F71B7">
            <w:pPr>
              <w:pStyle w:val="aff1"/>
            </w:pPr>
            <w:r>
              <w:t>Вычислительное устройство, на котором исполняется программный код, реализующий все функции системы обнаружения препятствий.</w:t>
            </w:r>
          </w:p>
        </w:tc>
      </w:tr>
      <w:tr w:rsidR="00EC6591" w14:paraId="6F0A7925" w14:textId="77777777" w:rsidTr="002F71B7">
        <w:tc>
          <w:tcPr>
            <w:tcW w:w="0" w:type="auto"/>
          </w:tcPr>
          <w:p w14:paraId="5D064BDC" w14:textId="05E309F8" w:rsidR="00EC6591" w:rsidRDefault="00EC6591" w:rsidP="002F71B7">
            <w:pPr>
              <w:pStyle w:val="aff1"/>
            </w:pPr>
            <w:r>
              <w:t>Коэффициент качества</w:t>
            </w:r>
          </w:p>
        </w:tc>
        <w:tc>
          <w:tcPr>
            <w:tcW w:w="0" w:type="auto"/>
          </w:tcPr>
          <w:p w14:paraId="55992417" w14:textId="6F716F4B" w:rsidR="00EC6591" w:rsidRDefault="00EC6591" w:rsidP="002F71B7">
            <w:pPr>
              <w:pStyle w:val="aff1"/>
            </w:pPr>
            <w:r w:rsidRPr="00EC6591">
              <w:t>Нормированный числовой параметр (от 0.0 до 1.0), характеризующий степень надежности входных данных. Значение 1.0 соответствует идеальным условиям наблюдения, значение 0.0 — полной потере видимости.</w:t>
            </w:r>
          </w:p>
        </w:tc>
      </w:tr>
      <w:tr w:rsidR="00EC6591" w14:paraId="7B2F7D3B" w14:textId="77777777" w:rsidTr="002F71B7">
        <w:tc>
          <w:tcPr>
            <w:tcW w:w="0" w:type="auto"/>
          </w:tcPr>
          <w:p w14:paraId="0805600C" w14:textId="10228AEC" w:rsidR="00EC6591" w:rsidRDefault="00EC6591" w:rsidP="002F71B7">
            <w:pPr>
              <w:pStyle w:val="aff1"/>
            </w:pPr>
            <w:r>
              <w:t>Критерии качества</w:t>
            </w:r>
          </w:p>
        </w:tc>
        <w:tc>
          <w:tcPr>
            <w:tcW w:w="0" w:type="auto"/>
          </w:tcPr>
          <w:p w14:paraId="51426527" w14:textId="3A1DBFE6" w:rsidR="00EC6591" w:rsidRDefault="00EC6591" w:rsidP="002F71B7">
            <w:pPr>
              <w:pStyle w:val="aff1"/>
            </w:pPr>
            <w:r w:rsidRPr="00EC6591">
              <w:t xml:space="preserve">Набор эталонных пороговых значений и метрик, определяющих пригодность </w:t>
            </w:r>
            <w:proofErr w:type="gramStart"/>
            <w:r w:rsidRPr="00EC6591">
              <w:t>видео-изображения</w:t>
            </w:r>
            <w:proofErr w:type="gramEnd"/>
            <w:r w:rsidRPr="00EC6591">
              <w:t xml:space="preserve"> для машинного зрения.</w:t>
            </w:r>
          </w:p>
        </w:tc>
      </w:tr>
    </w:tbl>
    <w:p w14:paraId="2167C52E" w14:textId="77777777" w:rsidR="00C076E8" w:rsidRPr="00D533B1" w:rsidRDefault="00C076E8" w:rsidP="00C076E8"/>
    <w:p w14:paraId="25043015" w14:textId="77777777" w:rsidR="00C076E8" w:rsidRDefault="00C076E8" w:rsidP="00C076E8">
      <w:pPr>
        <w:pStyle w:val="2"/>
      </w:pPr>
      <w:bookmarkStart w:id="75" w:name="_Toc155114229"/>
      <w:bookmarkStart w:id="76" w:name="_Toc216648933"/>
      <w:r>
        <w:t>Таблица связностей</w:t>
      </w:r>
      <w:bookmarkEnd w:id="75"/>
      <w:bookmarkEnd w:id="76"/>
    </w:p>
    <w:p w14:paraId="449F6181" w14:textId="1B682494" w:rsidR="00C076E8" w:rsidRDefault="00C076E8" w:rsidP="00EC6591">
      <w:pPr>
        <w:pStyle w:val="1-"/>
      </w:pPr>
      <w:r>
        <w:t>Таблица 1</w:t>
      </w:r>
      <w:r w:rsidR="00413790">
        <w:t>6</w:t>
      </w:r>
      <w:r>
        <w:t xml:space="preserve"> является таблицей связностей. В ячейках указаны виды связностей работ. «Р» – родительская, «Д» – дочерняя, «П</w:t>
      </w:r>
      <w:r w:rsidR="00CE16A3">
        <w:t>о</w:t>
      </w:r>
      <w:r>
        <w:t>» – последовательная, «Ф» – функциональная</w:t>
      </w:r>
      <w:r w:rsidR="00CE16A3">
        <w:t>.</w:t>
      </w:r>
    </w:p>
    <w:p w14:paraId="316C5C32" w14:textId="77777777" w:rsidR="00C076E8" w:rsidRDefault="00C076E8" w:rsidP="00C076E8">
      <w:pPr>
        <w:pStyle w:val="1-"/>
        <w:ind w:firstLine="0"/>
        <w:sectPr w:rsidR="00C076E8" w:rsidSect="00C076E8">
          <w:footerReference w:type="default" r:id="rId19"/>
          <w:footerReference w:type="first" r:id="rId20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2519A4D6" w14:textId="058DFCD3" w:rsidR="00C076E8" w:rsidRDefault="00C076E8" w:rsidP="00C076E8">
      <w:pPr>
        <w:pStyle w:val="-1"/>
      </w:pPr>
      <w:r>
        <w:lastRenderedPageBreak/>
        <w:t>Таблица 1</w:t>
      </w:r>
      <w:r w:rsidR="00413790">
        <w:t>6</w:t>
      </w:r>
      <w:r>
        <w:t xml:space="preserve"> – Таблица связностей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867"/>
        <w:gridCol w:w="508"/>
        <w:gridCol w:w="508"/>
        <w:gridCol w:w="687"/>
        <w:gridCol w:w="687"/>
        <w:gridCol w:w="687"/>
        <w:gridCol w:w="508"/>
        <w:gridCol w:w="687"/>
        <w:gridCol w:w="687"/>
        <w:gridCol w:w="687"/>
        <w:gridCol w:w="508"/>
        <w:gridCol w:w="687"/>
        <w:gridCol w:w="687"/>
        <w:gridCol w:w="687"/>
        <w:gridCol w:w="866"/>
        <w:gridCol w:w="866"/>
        <w:gridCol w:w="866"/>
        <w:gridCol w:w="866"/>
        <w:gridCol w:w="866"/>
        <w:gridCol w:w="866"/>
        <w:gridCol w:w="508"/>
      </w:tblGrid>
      <w:tr w:rsidR="00EC6591" w14:paraId="65C4DCE3" w14:textId="694CA252" w:rsidTr="0058780E">
        <w:tc>
          <w:tcPr>
            <w:tcW w:w="867" w:type="dxa"/>
            <w:vAlign w:val="center"/>
          </w:tcPr>
          <w:p w14:paraId="63D561D5" w14:textId="4E588C56" w:rsidR="00EC6591" w:rsidRPr="00BC26AE" w:rsidRDefault="00EC6591" w:rsidP="00BC26AE">
            <w:pPr>
              <w:pStyle w:val="aff1"/>
              <w:rPr>
                <w:b/>
                <w:bCs/>
                <w:sz w:val="24"/>
                <w:szCs w:val="24"/>
              </w:rPr>
            </w:pPr>
            <w:r w:rsidRPr="00BC26AE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Блоки</w:t>
            </w:r>
          </w:p>
        </w:tc>
        <w:tc>
          <w:tcPr>
            <w:tcW w:w="508" w:type="dxa"/>
            <w:vAlign w:val="center"/>
          </w:tcPr>
          <w:p w14:paraId="6D9F8344" w14:textId="1DDDB1D9" w:rsidR="00EC6591" w:rsidRPr="00BC26AE" w:rsidRDefault="00EC6591" w:rsidP="00BC26AE">
            <w:pPr>
              <w:pStyle w:val="aff1"/>
              <w:rPr>
                <w:b/>
                <w:bCs/>
                <w:sz w:val="24"/>
                <w:szCs w:val="24"/>
              </w:rPr>
            </w:pPr>
            <w:r w:rsidRPr="00BC26AE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А0</w:t>
            </w:r>
          </w:p>
        </w:tc>
        <w:tc>
          <w:tcPr>
            <w:tcW w:w="508" w:type="dxa"/>
            <w:vAlign w:val="center"/>
          </w:tcPr>
          <w:p w14:paraId="75A86CEC" w14:textId="6002E8D1" w:rsidR="00EC6591" w:rsidRPr="00BC26AE" w:rsidRDefault="00EC6591" w:rsidP="00BC26AE">
            <w:pPr>
              <w:pStyle w:val="aff1"/>
              <w:rPr>
                <w:b/>
                <w:bCs/>
                <w:sz w:val="24"/>
                <w:szCs w:val="24"/>
              </w:rPr>
            </w:pPr>
            <w:r w:rsidRPr="00BC26AE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А1</w:t>
            </w:r>
          </w:p>
        </w:tc>
        <w:tc>
          <w:tcPr>
            <w:tcW w:w="687" w:type="dxa"/>
            <w:vAlign w:val="center"/>
          </w:tcPr>
          <w:p w14:paraId="76D6FA84" w14:textId="2986A819" w:rsidR="00EC6591" w:rsidRPr="00BC26AE" w:rsidRDefault="00EC6591" w:rsidP="00BC26AE">
            <w:pPr>
              <w:pStyle w:val="aff1"/>
              <w:rPr>
                <w:b/>
                <w:bCs/>
                <w:sz w:val="24"/>
                <w:szCs w:val="24"/>
              </w:rPr>
            </w:pPr>
            <w:r w:rsidRPr="00BC26AE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А1.1</w:t>
            </w:r>
          </w:p>
        </w:tc>
        <w:tc>
          <w:tcPr>
            <w:tcW w:w="687" w:type="dxa"/>
            <w:vAlign w:val="center"/>
          </w:tcPr>
          <w:p w14:paraId="5BE006B1" w14:textId="42DCD72A" w:rsidR="00EC6591" w:rsidRPr="00BC26AE" w:rsidRDefault="00EC6591" w:rsidP="00BC26AE">
            <w:pPr>
              <w:pStyle w:val="aff1"/>
              <w:rPr>
                <w:b/>
                <w:bCs/>
                <w:sz w:val="24"/>
                <w:szCs w:val="24"/>
              </w:rPr>
            </w:pPr>
            <w:r w:rsidRPr="00BC26AE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А1.2</w:t>
            </w:r>
          </w:p>
        </w:tc>
        <w:tc>
          <w:tcPr>
            <w:tcW w:w="687" w:type="dxa"/>
            <w:vAlign w:val="center"/>
          </w:tcPr>
          <w:p w14:paraId="5509492F" w14:textId="3E20F40B" w:rsidR="00EC6591" w:rsidRPr="00BC26AE" w:rsidRDefault="00EC6591" w:rsidP="00BC26AE">
            <w:pPr>
              <w:pStyle w:val="aff1"/>
              <w:rPr>
                <w:b/>
                <w:bCs/>
                <w:sz w:val="24"/>
                <w:szCs w:val="24"/>
              </w:rPr>
            </w:pPr>
            <w:r w:rsidRPr="00BC26AE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А1.3</w:t>
            </w:r>
          </w:p>
        </w:tc>
        <w:tc>
          <w:tcPr>
            <w:tcW w:w="508" w:type="dxa"/>
            <w:vAlign w:val="center"/>
          </w:tcPr>
          <w:p w14:paraId="7E034A10" w14:textId="3F1D911A" w:rsidR="00EC6591" w:rsidRPr="00BC26AE" w:rsidRDefault="00EC6591" w:rsidP="00BC26AE">
            <w:pPr>
              <w:pStyle w:val="aff1"/>
              <w:rPr>
                <w:b/>
                <w:bCs/>
                <w:sz w:val="24"/>
                <w:szCs w:val="24"/>
              </w:rPr>
            </w:pPr>
            <w:r w:rsidRPr="00BC26AE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А2</w:t>
            </w:r>
          </w:p>
        </w:tc>
        <w:tc>
          <w:tcPr>
            <w:tcW w:w="687" w:type="dxa"/>
            <w:vAlign w:val="center"/>
          </w:tcPr>
          <w:p w14:paraId="497CDBC1" w14:textId="7F40AD60" w:rsidR="00EC6591" w:rsidRPr="00BC26AE" w:rsidRDefault="00EC6591" w:rsidP="00BC26AE">
            <w:pPr>
              <w:pStyle w:val="aff1"/>
              <w:rPr>
                <w:b/>
                <w:bCs/>
                <w:sz w:val="24"/>
                <w:szCs w:val="24"/>
              </w:rPr>
            </w:pPr>
            <w:r w:rsidRPr="00BC26AE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А2.1</w:t>
            </w:r>
          </w:p>
        </w:tc>
        <w:tc>
          <w:tcPr>
            <w:tcW w:w="687" w:type="dxa"/>
            <w:vAlign w:val="center"/>
          </w:tcPr>
          <w:p w14:paraId="722D87FE" w14:textId="41581B76" w:rsidR="00EC6591" w:rsidRPr="00BC26AE" w:rsidRDefault="00EC6591" w:rsidP="00BC26AE">
            <w:pPr>
              <w:pStyle w:val="aff1"/>
              <w:rPr>
                <w:b/>
                <w:bCs/>
                <w:sz w:val="24"/>
                <w:szCs w:val="24"/>
              </w:rPr>
            </w:pPr>
            <w:r w:rsidRPr="00BC26AE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А2.2</w:t>
            </w:r>
          </w:p>
        </w:tc>
        <w:tc>
          <w:tcPr>
            <w:tcW w:w="687" w:type="dxa"/>
            <w:vAlign w:val="center"/>
          </w:tcPr>
          <w:p w14:paraId="08EC71BC" w14:textId="7BDF142F" w:rsidR="00EC6591" w:rsidRPr="00BC26AE" w:rsidRDefault="00EC6591" w:rsidP="00BC26AE">
            <w:pPr>
              <w:pStyle w:val="aff1"/>
              <w:rPr>
                <w:b/>
                <w:bCs/>
                <w:sz w:val="24"/>
                <w:szCs w:val="24"/>
              </w:rPr>
            </w:pPr>
            <w:r w:rsidRPr="00BC26AE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А2.3</w:t>
            </w:r>
          </w:p>
        </w:tc>
        <w:tc>
          <w:tcPr>
            <w:tcW w:w="508" w:type="dxa"/>
            <w:vAlign w:val="center"/>
          </w:tcPr>
          <w:p w14:paraId="692F651C" w14:textId="47B04DC9" w:rsidR="00EC6591" w:rsidRPr="00BC26AE" w:rsidRDefault="00EC6591" w:rsidP="00BC26AE">
            <w:pPr>
              <w:pStyle w:val="aff1"/>
              <w:rPr>
                <w:b/>
                <w:bCs/>
                <w:sz w:val="24"/>
                <w:szCs w:val="24"/>
              </w:rPr>
            </w:pPr>
            <w:r w:rsidRPr="00BC26AE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А3</w:t>
            </w:r>
          </w:p>
        </w:tc>
        <w:tc>
          <w:tcPr>
            <w:tcW w:w="687" w:type="dxa"/>
            <w:vAlign w:val="center"/>
          </w:tcPr>
          <w:p w14:paraId="69F8894A" w14:textId="407D6F7B" w:rsidR="00EC6591" w:rsidRPr="00BC26AE" w:rsidRDefault="00EC6591" w:rsidP="00BC26AE">
            <w:pPr>
              <w:pStyle w:val="aff1"/>
              <w:rPr>
                <w:b/>
                <w:bCs/>
                <w:sz w:val="24"/>
                <w:szCs w:val="24"/>
              </w:rPr>
            </w:pPr>
            <w:r w:rsidRPr="00BC26AE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А3.1</w:t>
            </w:r>
          </w:p>
        </w:tc>
        <w:tc>
          <w:tcPr>
            <w:tcW w:w="687" w:type="dxa"/>
            <w:vAlign w:val="center"/>
          </w:tcPr>
          <w:p w14:paraId="6CC29DD6" w14:textId="2913100D" w:rsidR="00EC6591" w:rsidRPr="00BC26AE" w:rsidRDefault="00EC6591" w:rsidP="00BC26AE">
            <w:pPr>
              <w:pStyle w:val="aff1"/>
              <w:rPr>
                <w:b/>
                <w:bCs/>
                <w:sz w:val="24"/>
                <w:szCs w:val="24"/>
              </w:rPr>
            </w:pPr>
            <w:r w:rsidRPr="00BC26AE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А3.2</w:t>
            </w:r>
          </w:p>
        </w:tc>
        <w:tc>
          <w:tcPr>
            <w:tcW w:w="687" w:type="dxa"/>
            <w:vAlign w:val="center"/>
          </w:tcPr>
          <w:p w14:paraId="5F5C9837" w14:textId="622DCD87" w:rsidR="00EC6591" w:rsidRPr="00BC26AE" w:rsidRDefault="00EC6591" w:rsidP="00BC26AE">
            <w:pPr>
              <w:pStyle w:val="aff1"/>
              <w:rPr>
                <w:b/>
                <w:bCs/>
                <w:sz w:val="24"/>
                <w:szCs w:val="24"/>
              </w:rPr>
            </w:pPr>
            <w:r w:rsidRPr="00BC26AE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А3.3</w:t>
            </w:r>
          </w:p>
        </w:tc>
        <w:tc>
          <w:tcPr>
            <w:tcW w:w="866" w:type="dxa"/>
            <w:vAlign w:val="center"/>
          </w:tcPr>
          <w:p w14:paraId="36B52DBA" w14:textId="3D790F39" w:rsidR="00EC6591" w:rsidRPr="00BC26AE" w:rsidRDefault="00EC6591" w:rsidP="00BC26AE">
            <w:pPr>
              <w:pStyle w:val="aff1"/>
              <w:rPr>
                <w:b/>
                <w:bCs/>
                <w:sz w:val="24"/>
                <w:szCs w:val="24"/>
              </w:rPr>
            </w:pPr>
            <w:r w:rsidRPr="00BC26AE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А3.2.1</w:t>
            </w:r>
          </w:p>
        </w:tc>
        <w:tc>
          <w:tcPr>
            <w:tcW w:w="866" w:type="dxa"/>
            <w:vAlign w:val="center"/>
          </w:tcPr>
          <w:p w14:paraId="4EEB0B67" w14:textId="74EFFB3E" w:rsidR="00EC6591" w:rsidRPr="00BC26AE" w:rsidRDefault="00EC6591" w:rsidP="00BC26AE">
            <w:pPr>
              <w:pStyle w:val="aff1"/>
              <w:rPr>
                <w:b/>
                <w:bCs/>
                <w:sz w:val="24"/>
                <w:szCs w:val="24"/>
              </w:rPr>
            </w:pPr>
            <w:r w:rsidRPr="00BC26AE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А3.2.2</w:t>
            </w:r>
          </w:p>
        </w:tc>
        <w:tc>
          <w:tcPr>
            <w:tcW w:w="866" w:type="dxa"/>
            <w:vAlign w:val="center"/>
          </w:tcPr>
          <w:p w14:paraId="5800B31E" w14:textId="01B9949A" w:rsidR="00EC6591" w:rsidRPr="00BC26AE" w:rsidRDefault="00EC6591" w:rsidP="00BC26AE">
            <w:pPr>
              <w:pStyle w:val="aff1"/>
              <w:rPr>
                <w:b/>
                <w:bCs/>
                <w:sz w:val="24"/>
                <w:szCs w:val="24"/>
              </w:rPr>
            </w:pPr>
            <w:r w:rsidRPr="00BC26AE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А3.2.3</w:t>
            </w:r>
          </w:p>
        </w:tc>
        <w:tc>
          <w:tcPr>
            <w:tcW w:w="866" w:type="dxa"/>
            <w:vAlign w:val="center"/>
          </w:tcPr>
          <w:p w14:paraId="2C31333B" w14:textId="0F1E25BB" w:rsidR="00EC6591" w:rsidRPr="00BC26AE" w:rsidRDefault="00EC6591" w:rsidP="00BC26AE">
            <w:pPr>
              <w:pStyle w:val="aff1"/>
              <w:rPr>
                <w:b/>
                <w:bCs/>
                <w:sz w:val="24"/>
                <w:szCs w:val="24"/>
              </w:rPr>
            </w:pPr>
            <w:r w:rsidRPr="00BC26AE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А3.3.1</w:t>
            </w:r>
          </w:p>
        </w:tc>
        <w:tc>
          <w:tcPr>
            <w:tcW w:w="866" w:type="dxa"/>
            <w:vAlign w:val="center"/>
          </w:tcPr>
          <w:p w14:paraId="3BC8EFA3" w14:textId="41C6B3E2" w:rsidR="00EC6591" w:rsidRPr="00BC26AE" w:rsidRDefault="00EC6591" w:rsidP="00BC26AE">
            <w:pPr>
              <w:pStyle w:val="aff1"/>
              <w:rPr>
                <w:b/>
                <w:bCs/>
                <w:sz w:val="24"/>
                <w:szCs w:val="24"/>
              </w:rPr>
            </w:pPr>
            <w:r w:rsidRPr="00BC26AE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А3.3.2</w:t>
            </w:r>
          </w:p>
        </w:tc>
        <w:tc>
          <w:tcPr>
            <w:tcW w:w="866" w:type="dxa"/>
            <w:vAlign w:val="center"/>
          </w:tcPr>
          <w:p w14:paraId="1ACD5796" w14:textId="4D40C373" w:rsidR="00EC6591" w:rsidRPr="00BC26AE" w:rsidRDefault="00EC6591" w:rsidP="00BC26AE">
            <w:pPr>
              <w:pStyle w:val="aff1"/>
              <w:rPr>
                <w:b/>
                <w:bCs/>
                <w:sz w:val="24"/>
                <w:szCs w:val="24"/>
              </w:rPr>
            </w:pPr>
            <w:r w:rsidRPr="00BC26AE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А3.3.3</w:t>
            </w:r>
          </w:p>
        </w:tc>
        <w:tc>
          <w:tcPr>
            <w:tcW w:w="508" w:type="dxa"/>
          </w:tcPr>
          <w:p w14:paraId="3BFC250A" w14:textId="39DAACB2" w:rsidR="00EC6591" w:rsidRPr="00BC26AE" w:rsidRDefault="0058780E" w:rsidP="00BC26AE">
            <w:pPr>
              <w:pStyle w:val="aff1"/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</w:pPr>
            <w:r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</w:t>
            </w:r>
            <w:r w:rsidRPr="0058780E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</w:tr>
      <w:tr w:rsidR="00EC6591" w14:paraId="5EBEFD7F" w14:textId="5325D722" w:rsidTr="0058780E">
        <w:tc>
          <w:tcPr>
            <w:tcW w:w="867" w:type="dxa"/>
            <w:vAlign w:val="center"/>
          </w:tcPr>
          <w:p w14:paraId="4C5AD039" w14:textId="5FE0C800" w:rsidR="00EC6591" w:rsidRPr="00BC26AE" w:rsidRDefault="00EC6591" w:rsidP="00BC26AE">
            <w:pPr>
              <w:pStyle w:val="aff1"/>
              <w:rPr>
                <w:sz w:val="24"/>
                <w:szCs w:val="24"/>
              </w:rPr>
            </w:pPr>
            <w:bookmarkStart w:id="77" w:name="_Hlk213624169"/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А0</w:t>
            </w:r>
          </w:p>
        </w:tc>
        <w:tc>
          <w:tcPr>
            <w:tcW w:w="508" w:type="dxa"/>
            <w:vAlign w:val="center"/>
          </w:tcPr>
          <w:p w14:paraId="52F2F9CA" w14:textId="751F5CCF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-</w:t>
            </w:r>
          </w:p>
        </w:tc>
        <w:tc>
          <w:tcPr>
            <w:tcW w:w="508" w:type="dxa"/>
            <w:vAlign w:val="center"/>
          </w:tcPr>
          <w:p w14:paraId="4E65A77A" w14:textId="104AE8A3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Р</w:t>
            </w:r>
          </w:p>
        </w:tc>
        <w:tc>
          <w:tcPr>
            <w:tcW w:w="687" w:type="dxa"/>
            <w:vAlign w:val="center"/>
          </w:tcPr>
          <w:p w14:paraId="2CD6DF25" w14:textId="661072AF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4A3B5087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608D2CD3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22FD7611" w14:textId="2C36CC0F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Р</w:t>
            </w:r>
          </w:p>
        </w:tc>
        <w:tc>
          <w:tcPr>
            <w:tcW w:w="687" w:type="dxa"/>
            <w:vAlign w:val="center"/>
          </w:tcPr>
          <w:p w14:paraId="70A734BA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599EB982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393F8678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5516860E" w14:textId="09BBCE49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Р</w:t>
            </w:r>
          </w:p>
        </w:tc>
        <w:tc>
          <w:tcPr>
            <w:tcW w:w="687" w:type="dxa"/>
            <w:vAlign w:val="center"/>
          </w:tcPr>
          <w:p w14:paraId="5C21A678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11FC2C34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12387BDE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1BF4B73C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16264C7F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5651537E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08FCDAD3" w14:textId="6AAF73C6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67638028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6F385E83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</w:tcPr>
          <w:p w14:paraId="6DBB1FC5" w14:textId="6BB68558" w:rsidR="00EC6591" w:rsidRPr="00BC26AE" w:rsidRDefault="0058780E" w:rsidP="00BC26AE">
            <w:pPr>
              <w:pStyle w:val="aff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</w:p>
        </w:tc>
      </w:tr>
      <w:tr w:rsidR="00EC6591" w14:paraId="695FEAD5" w14:textId="3EBEC266" w:rsidTr="0058780E">
        <w:tc>
          <w:tcPr>
            <w:tcW w:w="867" w:type="dxa"/>
            <w:vAlign w:val="center"/>
          </w:tcPr>
          <w:p w14:paraId="600FDE15" w14:textId="75601C75" w:rsidR="00EC6591" w:rsidRPr="00BC26AE" w:rsidRDefault="00EC6591" w:rsidP="00BC26AE">
            <w:pPr>
              <w:pStyle w:val="aff1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А1</w:t>
            </w:r>
          </w:p>
        </w:tc>
        <w:tc>
          <w:tcPr>
            <w:tcW w:w="508" w:type="dxa"/>
            <w:vAlign w:val="center"/>
          </w:tcPr>
          <w:p w14:paraId="5BC7A983" w14:textId="7CDC6928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Д</w:t>
            </w:r>
          </w:p>
        </w:tc>
        <w:tc>
          <w:tcPr>
            <w:tcW w:w="508" w:type="dxa"/>
            <w:vAlign w:val="center"/>
          </w:tcPr>
          <w:p w14:paraId="15BEF749" w14:textId="44A53FAE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-</w:t>
            </w:r>
          </w:p>
        </w:tc>
        <w:tc>
          <w:tcPr>
            <w:tcW w:w="687" w:type="dxa"/>
            <w:vAlign w:val="center"/>
          </w:tcPr>
          <w:p w14:paraId="5A216630" w14:textId="14CEB07D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Р</w:t>
            </w:r>
          </w:p>
        </w:tc>
        <w:tc>
          <w:tcPr>
            <w:tcW w:w="687" w:type="dxa"/>
            <w:vAlign w:val="center"/>
          </w:tcPr>
          <w:p w14:paraId="4E5A21E5" w14:textId="5F7C0CBF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Р</w:t>
            </w:r>
          </w:p>
        </w:tc>
        <w:tc>
          <w:tcPr>
            <w:tcW w:w="687" w:type="dxa"/>
            <w:vAlign w:val="center"/>
          </w:tcPr>
          <w:p w14:paraId="72D31B97" w14:textId="238BB62A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Р</w:t>
            </w:r>
          </w:p>
        </w:tc>
        <w:tc>
          <w:tcPr>
            <w:tcW w:w="508" w:type="dxa"/>
            <w:vAlign w:val="center"/>
          </w:tcPr>
          <w:p w14:paraId="27D6620C" w14:textId="1EE69B0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По</w:t>
            </w:r>
          </w:p>
        </w:tc>
        <w:tc>
          <w:tcPr>
            <w:tcW w:w="687" w:type="dxa"/>
            <w:vAlign w:val="center"/>
          </w:tcPr>
          <w:p w14:paraId="667C394E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46AF4219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4C878DFA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075E81F2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4FABD763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0E72CCD5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6528AF04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64CF09A9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75B29718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5F5B79D7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535E0C57" w14:textId="634204E2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5A0C3A46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22247303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</w:tcPr>
          <w:p w14:paraId="3734AA62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EC6591" w14:paraId="4BE71252" w14:textId="7A793795" w:rsidTr="0058780E">
        <w:tc>
          <w:tcPr>
            <w:tcW w:w="867" w:type="dxa"/>
            <w:vAlign w:val="center"/>
          </w:tcPr>
          <w:p w14:paraId="79B930AB" w14:textId="220264E1" w:rsidR="00EC6591" w:rsidRPr="00BC26AE" w:rsidRDefault="00EC6591" w:rsidP="00BC26AE">
            <w:pPr>
              <w:pStyle w:val="aff1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А1.1</w:t>
            </w:r>
          </w:p>
        </w:tc>
        <w:tc>
          <w:tcPr>
            <w:tcW w:w="508" w:type="dxa"/>
            <w:vAlign w:val="center"/>
          </w:tcPr>
          <w:p w14:paraId="508D0146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4C76A7D5" w14:textId="74517E16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Д</w:t>
            </w:r>
          </w:p>
        </w:tc>
        <w:tc>
          <w:tcPr>
            <w:tcW w:w="687" w:type="dxa"/>
            <w:vAlign w:val="center"/>
          </w:tcPr>
          <w:p w14:paraId="7F116234" w14:textId="23140A3A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-</w:t>
            </w:r>
          </w:p>
        </w:tc>
        <w:tc>
          <w:tcPr>
            <w:tcW w:w="687" w:type="dxa"/>
            <w:vAlign w:val="center"/>
          </w:tcPr>
          <w:p w14:paraId="58F15E33" w14:textId="2375CCEB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По</w:t>
            </w:r>
          </w:p>
        </w:tc>
        <w:tc>
          <w:tcPr>
            <w:tcW w:w="687" w:type="dxa"/>
            <w:vAlign w:val="center"/>
          </w:tcPr>
          <w:p w14:paraId="3EB7A75D" w14:textId="214FB851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269C76A6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5B808C4E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6D93698B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4B44F833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2FF29C5D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09655B7A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107319EF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2AB6ABA9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3CE430F6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19371A8C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720223C7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57238EF7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0A30755F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0013769C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</w:tcPr>
          <w:p w14:paraId="175641FF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EC6591" w14:paraId="4A10B8C9" w14:textId="632E98A5" w:rsidTr="0058780E">
        <w:tc>
          <w:tcPr>
            <w:tcW w:w="867" w:type="dxa"/>
            <w:vAlign w:val="center"/>
          </w:tcPr>
          <w:p w14:paraId="1473B9C5" w14:textId="773CD32B" w:rsidR="00EC6591" w:rsidRPr="00BC26AE" w:rsidRDefault="00EC6591" w:rsidP="00BC26AE">
            <w:pPr>
              <w:pStyle w:val="aff1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А1.2</w:t>
            </w:r>
          </w:p>
        </w:tc>
        <w:tc>
          <w:tcPr>
            <w:tcW w:w="508" w:type="dxa"/>
            <w:vAlign w:val="center"/>
          </w:tcPr>
          <w:p w14:paraId="36AA71B7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43D94755" w14:textId="43667832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Д</w:t>
            </w:r>
          </w:p>
        </w:tc>
        <w:tc>
          <w:tcPr>
            <w:tcW w:w="687" w:type="dxa"/>
            <w:vAlign w:val="center"/>
          </w:tcPr>
          <w:p w14:paraId="01925728" w14:textId="6E6AA12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662653C0" w14:textId="6CFC4216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-</w:t>
            </w:r>
          </w:p>
        </w:tc>
        <w:tc>
          <w:tcPr>
            <w:tcW w:w="687" w:type="dxa"/>
            <w:vAlign w:val="center"/>
          </w:tcPr>
          <w:p w14:paraId="6767CBC2" w14:textId="0AE572D0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По</w:t>
            </w:r>
          </w:p>
        </w:tc>
        <w:tc>
          <w:tcPr>
            <w:tcW w:w="508" w:type="dxa"/>
            <w:vAlign w:val="center"/>
          </w:tcPr>
          <w:p w14:paraId="1400C312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7C484B19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7C75FBCF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554A2C9C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199E329E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650897FC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15BB8E6B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5753599D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33A1C576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60210925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6E68C301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440DF327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6635E752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3CF831EB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</w:tcPr>
          <w:p w14:paraId="0DA2D6F3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EC6591" w14:paraId="0E63A47A" w14:textId="3B1CD60F" w:rsidTr="0058780E">
        <w:tc>
          <w:tcPr>
            <w:tcW w:w="867" w:type="dxa"/>
            <w:vAlign w:val="center"/>
          </w:tcPr>
          <w:p w14:paraId="0F69612D" w14:textId="7E68D64D" w:rsidR="00EC6591" w:rsidRPr="00BC26AE" w:rsidRDefault="00EC6591" w:rsidP="00BC26AE">
            <w:pPr>
              <w:pStyle w:val="aff1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А1.3</w:t>
            </w:r>
          </w:p>
        </w:tc>
        <w:tc>
          <w:tcPr>
            <w:tcW w:w="508" w:type="dxa"/>
            <w:vAlign w:val="center"/>
          </w:tcPr>
          <w:p w14:paraId="58C1B903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1AE394BD" w14:textId="67B678DE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Д</w:t>
            </w:r>
          </w:p>
        </w:tc>
        <w:tc>
          <w:tcPr>
            <w:tcW w:w="687" w:type="dxa"/>
            <w:vAlign w:val="center"/>
          </w:tcPr>
          <w:p w14:paraId="27CDD8AC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1EFE194D" w14:textId="45683CF8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151D5825" w14:textId="6642F2CE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-</w:t>
            </w:r>
          </w:p>
        </w:tc>
        <w:tc>
          <w:tcPr>
            <w:tcW w:w="508" w:type="dxa"/>
            <w:vAlign w:val="center"/>
          </w:tcPr>
          <w:p w14:paraId="21CB4D9F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0F6D9FDC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7B9A7F41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7110D3A0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2D939A6F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1298712A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7D3A0DC1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372E997A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11C2BA9C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767DAB9D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4E2DA809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489440CE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7A86E903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24A6118D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</w:tcPr>
          <w:p w14:paraId="5C4CD69D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EC6591" w14:paraId="758C1BB5" w14:textId="0AD224B9" w:rsidTr="0058780E">
        <w:tc>
          <w:tcPr>
            <w:tcW w:w="867" w:type="dxa"/>
            <w:vAlign w:val="center"/>
          </w:tcPr>
          <w:p w14:paraId="1FC0EC62" w14:textId="587B1898" w:rsidR="00EC6591" w:rsidRPr="00BC26AE" w:rsidRDefault="00EC6591" w:rsidP="00BC26AE">
            <w:pPr>
              <w:pStyle w:val="aff1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А2</w:t>
            </w:r>
          </w:p>
        </w:tc>
        <w:tc>
          <w:tcPr>
            <w:tcW w:w="508" w:type="dxa"/>
            <w:vAlign w:val="center"/>
          </w:tcPr>
          <w:p w14:paraId="473940DF" w14:textId="044CAEB8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Д</w:t>
            </w:r>
          </w:p>
        </w:tc>
        <w:tc>
          <w:tcPr>
            <w:tcW w:w="508" w:type="dxa"/>
            <w:vAlign w:val="center"/>
          </w:tcPr>
          <w:p w14:paraId="7A7A799C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47984444" w14:textId="0A973D93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377FC270" w14:textId="4F8F74DB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3B532572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7FD04952" w14:textId="404A0DB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-</w:t>
            </w:r>
          </w:p>
        </w:tc>
        <w:tc>
          <w:tcPr>
            <w:tcW w:w="687" w:type="dxa"/>
            <w:vAlign w:val="center"/>
          </w:tcPr>
          <w:p w14:paraId="7499D6DB" w14:textId="3EA3B9F5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Р</w:t>
            </w:r>
          </w:p>
        </w:tc>
        <w:tc>
          <w:tcPr>
            <w:tcW w:w="687" w:type="dxa"/>
            <w:vAlign w:val="center"/>
          </w:tcPr>
          <w:p w14:paraId="4CD48A5E" w14:textId="6CD23F96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Р</w:t>
            </w:r>
          </w:p>
        </w:tc>
        <w:tc>
          <w:tcPr>
            <w:tcW w:w="687" w:type="dxa"/>
            <w:vAlign w:val="center"/>
          </w:tcPr>
          <w:p w14:paraId="10CD06E7" w14:textId="64029B53" w:rsidR="00EC6591" w:rsidRPr="00BC26AE" w:rsidRDefault="00EC6591" w:rsidP="00BC26AE">
            <w:pPr>
              <w:pStyle w:val="aff1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Р</w:t>
            </w:r>
          </w:p>
        </w:tc>
        <w:tc>
          <w:tcPr>
            <w:tcW w:w="508" w:type="dxa"/>
            <w:vAlign w:val="center"/>
          </w:tcPr>
          <w:p w14:paraId="248E7BB9" w14:textId="4FCC4ABE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По</w:t>
            </w:r>
          </w:p>
        </w:tc>
        <w:tc>
          <w:tcPr>
            <w:tcW w:w="687" w:type="dxa"/>
            <w:vAlign w:val="center"/>
          </w:tcPr>
          <w:p w14:paraId="092D3DB4" w14:textId="75B8154E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27A4DF89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7B2046A2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2042BA14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3AE9433E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21C58149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30FD863E" w14:textId="127B69F5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0913BF42" w14:textId="76C22E69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559D0C6F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</w:tcPr>
          <w:p w14:paraId="3AD77EF6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EC6591" w14:paraId="0571EF9C" w14:textId="782E6E38" w:rsidTr="0058780E">
        <w:tc>
          <w:tcPr>
            <w:tcW w:w="867" w:type="dxa"/>
            <w:vAlign w:val="center"/>
          </w:tcPr>
          <w:p w14:paraId="1B0FF088" w14:textId="4A200292" w:rsidR="00EC6591" w:rsidRPr="00BC26AE" w:rsidRDefault="00EC6591" w:rsidP="00BC26AE">
            <w:pPr>
              <w:pStyle w:val="aff1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А2.1</w:t>
            </w:r>
          </w:p>
        </w:tc>
        <w:tc>
          <w:tcPr>
            <w:tcW w:w="508" w:type="dxa"/>
            <w:vAlign w:val="center"/>
          </w:tcPr>
          <w:p w14:paraId="4D8B5BF6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7653BBF0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055DE2A6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7DCCA28A" w14:textId="6721E35B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2E8476BA" w14:textId="65FF8E54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2ACB9B4F" w14:textId="71C164DF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Д</w:t>
            </w:r>
          </w:p>
        </w:tc>
        <w:tc>
          <w:tcPr>
            <w:tcW w:w="687" w:type="dxa"/>
            <w:vAlign w:val="center"/>
          </w:tcPr>
          <w:p w14:paraId="6011E217" w14:textId="48974418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-</w:t>
            </w:r>
          </w:p>
        </w:tc>
        <w:tc>
          <w:tcPr>
            <w:tcW w:w="687" w:type="dxa"/>
            <w:vAlign w:val="center"/>
          </w:tcPr>
          <w:p w14:paraId="291B75A2" w14:textId="5813A79D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По</w:t>
            </w:r>
          </w:p>
        </w:tc>
        <w:tc>
          <w:tcPr>
            <w:tcW w:w="687" w:type="dxa"/>
            <w:vAlign w:val="center"/>
          </w:tcPr>
          <w:p w14:paraId="1D7C8332" w14:textId="0BE5B8FD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4CC1E99C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462BD459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1A7E2989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750C2004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6D3542F2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2F5623BE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16A6042C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79FABEC8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237604B4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019F4596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</w:tcPr>
          <w:p w14:paraId="284745CB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EC6591" w14:paraId="78500064" w14:textId="514D4281" w:rsidTr="0058780E">
        <w:tc>
          <w:tcPr>
            <w:tcW w:w="867" w:type="dxa"/>
            <w:vAlign w:val="center"/>
          </w:tcPr>
          <w:p w14:paraId="7F01DEC1" w14:textId="20D71C9E" w:rsidR="00EC6591" w:rsidRPr="00BC26AE" w:rsidRDefault="00EC6591" w:rsidP="00BC26AE">
            <w:pPr>
              <w:pStyle w:val="aff1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А2.2</w:t>
            </w:r>
          </w:p>
        </w:tc>
        <w:tc>
          <w:tcPr>
            <w:tcW w:w="508" w:type="dxa"/>
            <w:vAlign w:val="center"/>
          </w:tcPr>
          <w:p w14:paraId="05CB7CF7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6A85C41A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28C11860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12D0E92E" w14:textId="3BD1AE9B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738E3611" w14:textId="1A1BF850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31BD1866" w14:textId="5CF39F7D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Д</w:t>
            </w:r>
          </w:p>
        </w:tc>
        <w:tc>
          <w:tcPr>
            <w:tcW w:w="687" w:type="dxa"/>
            <w:vAlign w:val="center"/>
          </w:tcPr>
          <w:p w14:paraId="3E5DBC06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2D030A26" w14:textId="4A6FFD11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-</w:t>
            </w:r>
          </w:p>
        </w:tc>
        <w:tc>
          <w:tcPr>
            <w:tcW w:w="687" w:type="dxa"/>
            <w:vAlign w:val="center"/>
          </w:tcPr>
          <w:p w14:paraId="68A910B8" w14:textId="0D908B64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По</w:t>
            </w:r>
          </w:p>
        </w:tc>
        <w:tc>
          <w:tcPr>
            <w:tcW w:w="508" w:type="dxa"/>
            <w:vAlign w:val="center"/>
          </w:tcPr>
          <w:p w14:paraId="38F35689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6A4B8AA0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6F12198D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246B38F9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407580F3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76E0B19B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250A8484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1F8A8383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1FE3FDFA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08931AF1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</w:tcPr>
          <w:p w14:paraId="1BFD2CD3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EC6591" w14:paraId="4231DA87" w14:textId="5AAD6BF3" w:rsidTr="0058780E">
        <w:tc>
          <w:tcPr>
            <w:tcW w:w="867" w:type="dxa"/>
            <w:vAlign w:val="center"/>
          </w:tcPr>
          <w:p w14:paraId="302BF0C5" w14:textId="25C89E8C" w:rsidR="00EC6591" w:rsidRPr="00BC26AE" w:rsidRDefault="00EC6591" w:rsidP="00BC26AE">
            <w:pPr>
              <w:pStyle w:val="aff1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А2.3</w:t>
            </w:r>
          </w:p>
        </w:tc>
        <w:tc>
          <w:tcPr>
            <w:tcW w:w="508" w:type="dxa"/>
            <w:vAlign w:val="center"/>
          </w:tcPr>
          <w:p w14:paraId="20C07389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121D0A91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7F2B0E33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31CCBD34" w14:textId="68017A79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16834557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4507DF17" w14:textId="23E8C42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Д</w:t>
            </w:r>
          </w:p>
        </w:tc>
        <w:tc>
          <w:tcPr>
            <w:tcW w:w="687" w:type="dxa"/>
            <w:vAlign w:val="center"/>
          </w:tcPr>
          <w:p w14:paraId="5A064FF1" w14:textId="762439F6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3F35C18B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0C4EC80B" w14:textId="1CE48E1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-</w:t>
            </w:r>
          </w:p>
        </w:tc>
        <w:tc>
          <w:tcPr>
            <w:tcW w:w="508" w:type="dxa"/>
            <w:vAlign w:val="center"/>
          </w:tcPr>
          <w:p w14:paraId="455CF99B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1AE07E36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31569B5C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6292E5AC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3881DBBD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68D7BCD9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3774ACD8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1217B669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32BD88C0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2C3406D7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</w:tcPr>
          <w:p w14:paraId="4A132630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EC6591" w14:paraId="4353FE23" w14:textId="5BACE244" w:rsidTr="0058780E">
        <w:tc>
          <w:tcPr>
            <w:tcW w:w="867" w:type="dxa"/>
            <w:vAlign w:val="center"/>
          </w:tcPr>
          <w:p w14:paraId="0D993786" w14:textId="35F79287" w:rsidR="00EC6591" w:rsidRPr="00BC26AE" w:rsidRDefault="00EC6591" w:rsidP="00BC26AE">
            <w:pPr>
              <w:pStyle w:val="aff1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А3</w:t>
            </w:r>
          </w:p>
        </w:tc>
        <w:tc>
          <w:tcPr>
            <w:tcW w:w="508" w:type="dxa"/>
            <w:vAlign w:val="center"/>
          </w:tcPr>
          <w:p w14:paraId="49F3D849" w14:textId="6F3D64FA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Д</w:t>
            </w:r>
          </w:p>
        </w:tc>
        <w:tc>
          <w:tcPr>
            <w:tcW w:w="508" w:type="dxa"/>
            <w:vAlign w:val="center"/>
          </w:tcPr>
          <w:p w14:paraId="2ABD42BC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39B5F473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146FA491" w14:textId="225E9AF3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1A08F86A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652EB4A6" w14:textId="331AB355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4BD542B5" w14:textId="4BE260D2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4F6D0400" w14:textId="5A613DCC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243F6392" w14:textId="1BC4724A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2EDB9D46" w14:textId="37A8BFD2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-</w:t>
            </w:r>
          </w:p>
        </w:tc>
        <w:tc>
          <w:tcPr>
            <w:tcW w:w="687" w:type="dxa"/>
            <w:vAlign w:val="center"/>
          </w:tcPr>
          <w:p w14:paraId="3A2D59FA" w14:textId="5780D979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Р</w:t>
            </w:r>
          </w:p>
        </w:tc>
        <w:tc>
          <w:tcPr>
            <w:tcW w:w="687" w:type="dxa"/>
            <w:vAlign w:val="center"/>
          </w:tcPr>
          <w:p w14:paraId="78E19399" w14:textId="4BA9014A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Р</w:t>
            </w:r>
          </w:p>
        </w:tc>
        <w:tc>
          <w:tcPr>
            <w:tcW w:w="687" w:type="dxa"/>
            <w:vAlign w:val="center"/>
          </w:tcPr>
          <w:p w14:paraId="00E8553D" w14:textId="6AC47C94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Р</w:t>
            </w:r>
          </w:p>
        </w:tc>
        <w:tc>
          <w:tcPr>
            <w:tcW w:w="866" w:type="dxa"/>
            <w:vAlign w:val="center"/>
          </w:tcPr>
          <w:p w14:paraId="6C1AB3FD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5777DEE8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2CAF422C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5A8A6E4B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0BB62B0F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669EA2EF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</w:tcPr>
          <w:p w14:paraId="12713AF3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EC6591" w14:paraId="47438370" w14:textId="1CEF3381" w:rsidTr="0058780E">
        <w:tc>
          <w:tcPr>
            <w:tcW w:w="867" w:type="dxa"/>
            <w:vAlign w:val="center"/>
          </w:tcPr>
          <w:p w14:paraId="08495B43" w14:textId="14A1717D" w:rsidR="00EC6591" w:rsidRPr="00BC26AE" w:rsidRDefault="00EC6591" w:rsidP="00BC26AE">
            <w:pPr>
              <w:pStyle w:val="aff1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А3.1</w:t>
            </w:r>
          </w:p>
        </w:tc>
        <w:tc>
          <w:tcPr>
            <w:tcW w:w="508" w:type="dxa"/>
            <w:vAlign w:val="center"/>
          </w:tcPr>
          <w:p w14:paraId="013EC4F4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60166D2D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57673B74" w14:textId="11DE78B2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2E60A9DB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4D6112CB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201AE697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430CF776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637E4414" w14:textId="46A93952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7E06A7C7" w14:textId="226B124E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605F6870" w14:textId="5310DA25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Д</w:t>
            </w:r>
          </w:p>
        </w:tc>
        <w:tc>
          <w:tcPr>
            <w:tcW w:w="687" w:type="dxa"/>
            <w:vAlign w:val="center"/>
          </w:tcPr>
          <w:p w14:paraId="4736874D" w14:textId="5948741B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-</w:t>
            </w:r>
          </w:p>
        </w:tc>
        <w:tc>
          <w:tcPr>
            <w:tcW w:w="687" w:type="dxa"/>
            <w:vAlign w:val="center"/>
          </w:tcPr>
          <w:p w14:paraId="11F15D0F" w14:textId="2A544A63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По</w:t>
            </w:r>
          </w:p>
        </w:tc>
        <w:tc>
          <w:tcPr>
            <w:tcW w:w="687" w:type="dxa"/>
            <w:vAlign w:val="center"/>
          </w:tcPr>
          <w:p w14:paraId="738BB1E2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51341619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5640A59B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091E1410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61F45ABD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7649F5F3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0E6D5DB2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</w:tcPr>
          <w:p w14:paraId="1F978A52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EC6591" w14:paraId="19D66977" w14:textId="13A236F2" w:rsidTr="0058780E">
        <w:tc>
          <w:tcPr>
            <w:tcW w:w="867" w:type="dxa"/>
            <w:vAlign w:val="center"/>
          </w:tcPr>
          <w:p w14:paraId="04163197" w14:textId="3CED5E8B" w:rsidR="00EC6591" w:rsidRPr="00BC26AE" w:rsidRDefault="00EC6591" w:rsidP="00BC26AE">
            <w:pPr>
              <w:pStyle w:val="aff1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А3.2</w:t>
            </w:r>
          </w:p>
        </w:tc>
        <w:tc>
          <w:tcPr>
            <w:tcW w:w="508" w:type="dxa"/>
            <w:vAlign w:val="center"/>
          </w:tcPr>
          <w:p w14:paraId="62790F6C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59518A75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28399DBF" w14:textId="7853658F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456569CD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5E98A6E7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2147C60F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5985F4A1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0306B3C3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332AE934" w14:textId="6508E13E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10412D90" w14:textId="2C1442BF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Д</w:t>
            </w:r>
          </w:p>
        </w:tc>
        <w:tc>
          <w:tcPr>
            <w:tcW w:w="687" w:type="dxa"/>
            <w:vAlign w:val="center"/>
          </w:tcPr>
          <w:p w14:paraId="2F7DA43C" w14:textId="1EC8F944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0212711C" w14:textId="172CA734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-</w:t>
            </w:r>
          </w:p>
        </w:tc>
        <w:tc>
          <w:tcPr>
            <w:tcW w:w="687" w:type="dxa"/>
            <w:vAlign w:val="center"/>
          </w:tcPr>
          <w:p w14:paraId="1889F473" w14:textId="5B4D26A5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По</w:t>
            </w:r>
          </w:p>
        </w:tc>
        <w:tc>
          <w:tcPr>
            <w:tcW w:w="866" w:type="dxa"/>
            <w:vAlign w:val="center"/>
          </w:tcPr>
          <w:p w14:paraId="7F7398DF" w14:textId="0D072784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Р</w:t>
            </w:r>
          </w:p>
        </w:tc>
        <w:tc>
          <w:tcPr>
            <w:tcW w:w="866" w:type="dxa"/>
            <w:vAlign w:val="center"/>
          </w:tcPr>
          <w:p w14:paraId="10BCA398" w14:textId="66D07663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Р</w:t>
            </w:r>
          </w:p>
        </w:tc>
        <w:tc>
          <w:tcPr>
            <w:tcW w:w="866" w:type="dxa"/>
            <w:vAlign w:val="center"/>
          </w:tcPr>
          <w:p w14:paraId="2FDCA602" w14:textId="3B49A625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Р</w:t>
            </w:r>
          </w:p>
        </w:tc>
        <w:tc>
          <w:tcPr>
            <w:tcW w:w="866" w:type="dxa"/>
            <w:vAlign w:val="center"/>
          </w:tcPr>
          <w:p w14:paraId="3ED95F83" w14:textId="4AC895DE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3431F4B0" w14:textId="239CA091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7B84E471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</w:tcPr>
          <w:p w14:paraId="51229C82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EC6591" w14:paraId="51EDAFB0" w14:textId="37DB02B7" w:rsidTr="0058780E">
        <w:tc>
          <w:tcPr>
            <w:tcW w:w="867" w:type="dxa"/>
            <w:vAlign w:val="center"/>
          </w:tcPr>
          <w:p w14:paraId="5198CA67" w14:textId="734515E5" w:rsidR="00EC6591" w:rsidRPr="00BC26AE" w:rsidRDefault="00EC6591" w:rsidP="00BC26AE">
            <w:pPr>
              <w:pStyle w:val="aff1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А3.3</w:t>
            </w:r>
          </w:p>
        </w:tc>
        <w:tc>
          <w:tcPr>
            <w:tcW w:w="508" w:type="dxa"/>
            <w:vAlign w:val="center"/>
          </w:tcPr>
          <w:p w14:paraId="6D99B8E4" w14:textId="314E542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3D56FD1D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4D3905CB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1FA028CC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5E49CABC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4FF38A14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4D04FDCD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538987D3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5E2C8823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6D6F826D" w14:textId="29BB505C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Д</w:t>
            </w:r>
          </w:p>
        </w:tc>
        <w:tc>
          <w:tcPr>
            <w:tcW w:w="687" w:type="dxa"/>
            <w:vAlign w:val="center"/>
          </w:tcPr>
          <w:p w14:paraId="69EB7606" w14:textId="326C15C0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091BA9B6" w14:textId="0A58B48C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054A6351" w14:textId="3DEE5495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-</w:t>
            </w:r>
          </w:p>
        </w:tc>
        <w:tc>
          <w:tcPr>
            <w:tcW w:w="866" w:type="dxa"/>
            <w:vAlign w:val="center"/>
          </w:tcPr>
          <w:p w14:paraId="11D0D6BF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13CB1955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71979157" w14:textId="4CFFBF3F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5EAFB109" w14:textId="67D57DFD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Р</w:t>
            </w:r>
          </w:p>
        </w:tc>
        <w:tc>
          <w:tcPr>
            <w:tcW w:w="866" w:type="dxa"/>
            <w:vAlign w:val="center"/>
          </w:tcPr>
          <w:p w14:paraId="15279EFB" w14:textId="710F1E65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Р</w:t>
            </w:r>
          </w:p>
        </w:tc>
        <w:tc>
          <w:tcPr>
            <w:tcW w:w="866" w:type="dxa"/>
            <w:vAlign w:val="center"/>
          </w:tcPr>
          <w:p w14:paraId="2C0ACE90" w14:textId="71278E8E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Р</w:t>
            </w:r>
          </w:p>
        </w:tc>
        <w:tc>
          <w:tcPr>
            <w:tcW w:w="508" w:type="dxa"/>
          </w:tcPr>
          <w:p w14:paraId="6803F800" w14:textId="77777777" w:rsidR="00EC6591" w:rsidRPr="00BC26AE" w:rsidRDefault="00EC6591" w:rsidP="00BC26AE">
            <w:pPr>
              <w:pStyle w:val="aff1"/>
              <w:jc w:val="center"/>
              <w:rPr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</w:tr>
      <w:tr w:rsidR="00EC6591" w14:paraId="24AB11C1" w14:textId="7B4E09D0" w:rsidTr="0058780E">
        <w:tc>
          <w:tcPr>
            <w:tcW w:w="867" w:type="dxa"/>
            <w:vAlign w:val="center"/>
          </w:tcPr>
          <w:p w14:paraId="2679C596" w14:textId="0C15D43C" w:rsidR="00EC6591" w:rsidRPr="00BC26AE" w:rsidRDefault="00EC6591" w:rsidP="00BC26AE">
            <w:pPr>
              <w:pStyle w:val="aff1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А3.2.1</w:t>
            </w:r>
          </w:p>
        </w:tc>
        <w:tc>
          <w:tcPr>
            <w:tcW w:w="508" w:type="dxa"/>
            <w:vAlign w:val="center"/>
          </w:tcPr>
          <w:p w14:paraId="289DCC62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48B68A9E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1DF0A006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3337CABD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7E699637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33B4A8DA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34BE8A30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0CC828DC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75D43618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692C1D12" w14:textId="6D54C192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5C641A2C" w14:textId="007611B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074CF3A3" w14:textId="728C9D16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Д</w:t>
            </w:r>
          </w:p>
        </w:tc>
        <w:tc>
          <w:tcPr>
            <w:tcW w:w="687" w:type="dxa"/>
            <w:vAlign w:val="center"/>
          </w:tcPr>
          <w:p w14:paraId="2E2B6C0A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52DC7B79" w14:textId="6C89AE45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-</w:t>
            </w:r>
          </w:p>
        </w:tc>
        <w:tc>
          <w:tcPr>
            <w:tcW w:w="866" w:type="dxa"/>
            <w:vAlign w:val="center"/>
          </w:tcPr>
          <w:p w14:paraId="6F79A181" w14:textId="715E2216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По</w:t>
            </w:r>
          </w:p>
        </w:tc>
        <w:tc>
          <w:tcPr>
            <w:tcW w:w="866" w:type="dxa"/>
            <w:vAlign w:val="center"/>
          </w:tcPr>
          <w:p w14:paraId="2835B5D2" w14:textId="0A5EBFB0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2F8CF8C1" w14:textId="3978F2DD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4E2FD82F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1C855546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</w:tcPr>
          <w:p w14:paraId="7BDB6D64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EC6591" w14:paraId="73868B07" w14:textId="2C0086D9" w:rsidTr="0058780E">
        <w:tc>
          <w:tcPr>
            <w:tcW w:w="867" w:type="dxa"/>
            <w:vAlign w:val="center"/>
          </w:tcPr>
          <w:p w14:paraId="51D4E77D" w14:textId="43BF339F" w:rsidR="00EC6591" w:rsidRPr="00BC26AE" w:rsidRDefault="00EC6591" w:rsidP="00BC26AE">
            <w:pPr>
              <w:pStyle w:val="aff1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А3.2.2</w:t>
            </w:r>
          </w:p>
        </w:tc>
        <w:tc>
          <w:tcPr>
            <w:tcW w:w="508" w:type="dxa"/>
            <w:vAlign w:val="center"/>
          </w:tcPr>
          <w:p w14:paraId="6FC18019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6D5C292E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03A4AB59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5F4E1C85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52A8F414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36A89455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7C4F5E63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0BE4F02F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68DEE40F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49DFFB00" w14:textId="43BAEBE3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30AD09E4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79612FF7" w14:textId="4D21E9B1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Д</w:t>
            </w:r>
          </w:p>
        </w:tc>
        <w:tc>
          <w:tcPr>
            <w:tcW w:w="687" w:type="dxa"/>
            <w:vAlign w:val="center"/>
          </w:tcPr>
          <w:p w14:paraId="207A0327" w14:textId="5EF2627D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03D7C2B8" w14:textId="6B8B6D70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0755AE44" w14:textId="141A9AB8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-</w:t>
            </w:r>
          </w:p>
        </w:tc>
        <w:tc>
          <w:tcPr>
            <w:tcW w:w="866" w:type="dxa"/>
            <w:vAlign w:val="center"/>
          </w:tcPr>
          <w:p w14:paraId="7D0B1AA0" w14:textId="5B0492EA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По</w:t>
            </w:r>
          </w:p>
        </w:tc>
        <w:tc>
          <w:tcPr>
            <w:tcW w:w="866" w:type="dxa"/>
            <w:vAlign w:val="center"/>
          </w:tcPr>
          <w:p w14:paraId="2E09679C" w14:textId="01E331E1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39D88C56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438C8FB7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</w:tcPr>
          <w:p w14:paraId="2B41ED81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EC6591" w14:paraId="6249CE99" w14:textId="1B4129F5" w:rsidTr="0058780E">
        <w:tc>
          <w:tcPr>
            <w:tcW w:w="867" w:type="dxa"/>
            <w:vAlign w:val="center"/>
          </w:tcPr>
          <w:p w14:paraId="0B9077AC" w14:textId="5BC924FA" w:rsidR="00EC6591" w:rsidRPr="00BC26AE" w:rsidRDefault="00EC6591" w:rsidP="00BC26AE">
            <w:pPr>
              <w:pStyle w:val="aff1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А3.2.3</w:t>
            </w:r>
          </w:p>
        </w:tc>
        <w:tc>
          <w:tcPr>
            <w:tcW w:w="508" w:type="dxa"/>
            <w:vAlign w:val="center"/>
          </w:tcPr>
          <w:p w14:paraId="404BA9B9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31BAE670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6A27346C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7D12F5FD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5B73D42F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059FF0DC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63E7DCF8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51150703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2EBACDAA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4F70C8DA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34D621B9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15D87779" w14:textId="64C52B6A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Д</w:t>
            </w:r>
          </w:p>
        </w:tc>
        <w:tc>
          <w:tcPr>
            <w:tcW w:w="687" w:type="dxa"/>
            <w:vAlign w:val="center"/>
          </w:tcPr>
          <w:p w14:paraId="2C6C1874" w14:textId="2296B094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49F2D628" w14:textId="7B1F5DF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Ф</w:t>
            </w:r>
          </w:p>
        </w:tc>
        <w:tc>
          <w:tcPr>
            <w:tcW w:w="866" w:type="dxa"/>
            <w:vAlign w:val="center"/>
          </w:tcPr>
          <w:p w14:paraId="040EA955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4182CB77" w14:textId="4837567E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-</w:t>
            </w:r>
          </w:p>
        </w:tc>
        <w:tc>
          <w:tcPr>
            <w:tcW w:w="866" w:type="dxa"/>
            <w:vAlign w:val="center"/>
          </w:tcPr>
          <w:p w14:paraId="51C466CD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76A8A6C1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3F12239D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</w:tcPr>
          <w:p w14:paraId="2DF36968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EC6591" w14:paraId="1B2CC200" w14:textId="6E1F869B" w:rsidTr="0058780E">
        <w:tc>
          <w:tcPr>
            <w:tcW w:w="867" w:type="dxa"/>
            <w:vAlign w:val="center"/>
          </w:tcPr>
          <w:p w14:paraId="4487B9BE" w14:textId="08956D0A" w:rsidR="00EC6591" w:rsidRPr="00BC26AE" w:rsidRDefault="00EC6591" w:rsidP="00BC26AE">
            <w:pPr>
              <w:pStyle w:val="aff1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А3.3.1</w:t>
            </w:r>
          </w:p>
        </w:tc>
        <w:tc>
          <w:tcPr>
            <w:tcW w:w="508" w:type="dxa"/>
            <w:vAlign w:val="center"/>
          </w:tcPr>
          <w:p w14:paraId="25ED9906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27143D58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4E821B5B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70604959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38EACCA0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22B8E22E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29C9C033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3BDF34ED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7CFE3E1D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40A1CC75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1A2D69F7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5B46EAD1" w14:textId="4796D9E2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4AAB35B5" w14:textId="6B1BB0EA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Д</w:t>
            </w:r>
          </w:p>
        </w:tc>
        <w:tc>
          <w:tcPr>
            <w:tcW w:w="866" w:type="dxa"/>
            <w:vAlign w:val="center"/>
          </w:tcPr>
          <w:p w14:paraId="25383C2B" w14:textId="0A00D7C4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7969082C" w14:textId="0D881BBB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4D6B75EC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2E97B4FA" w14:textId="62F0929F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-</w:t>
            </w:r>
          </w:p>
        </w:tc>
        <w:tc>
          <w:tcPr>
            <w:tcW w:w="866" w:type="dxa"/>
            <w:vAlign w:val="center"/>
          </w:tcPr>
          <w:p w14:paraId="0D06B749" w14:textId="29C5652B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Ф</w:t>
            </w:r>
          </w:p>
        </w:tc>
        <w:tc>
          <w:tcPr>
            <w:tcW w:w="866" w:type="dxa"/>
            <w:vAlign w:val="center"/>
          </w:tcPr>
          <w:p w14:paraId="55B2248A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</w:tcPr>
          <w:p w14:paraId="4A7BE19E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EC6591" w14:paraId="776542FB" w14:textId="0D8B473D" w:rsidTr="0058780E">
        <w:tc>
          <w:tcPr>
            <w:tcW w:w="867" w:type="dxa"/>
            <w:vAlign w:val="center"/>
          </w:tcPr>
          <w:p w14:paraId="1F1B3D96" w14:textId="2F5D3D39" w:rsidR="00EC6591" w:rsidRPr="00BC26AE" w:rsidRDefault="00EC6591" w:rsidP="00BC26AE">
            <w:pPr>
              <w:pStyle w:val="aff1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А3.3.2</w:t>
            </w:r>
          </w:p>
        </w:tc>
        <w:tc>
          <w:tcPr>
            <w:tcW w:w="508" w:type="dxa"/>
            <w:vAlign w:val="center"/>
          </w:tcPr>
          <w:p w14:paraId="7316772F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3FE74228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25E1CA94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622565A2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4FB8D7D6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013CFA5F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1B5DC8E2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77F04CAF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58BABEF6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0F3CBC76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2816AD39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09001996" w14:textId="63BC9972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63E2339B" w14:textId="2719EFC0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Д</w:t>
            </w:r>
          </w:p>
        </w:tc>
        <w:tc>
          <w:tcPr>
            <w:tcW w:w="866" w:type="dxa"/>
            <w:vAlign w:val="center"/>
          </w:tcPr>
          <w:p w14:paraId="77E2B046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4E916E02" w14:textId="5D621DF1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3C3610E1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01324C87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01AE80C8" w14:textId="2238DBF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-</w:t>
            </w:r>
          </w:p>
        </w:tc>
        <w:tc>
          <w:tcPr>
            <w:tcW w:w="866" w:type="dxa"/>
            <w:vAlign w:val="center"/>
          </w:tcPr>
          <w:p w14:paraId="1E8F32CE" w14:textId="0C3ABBD9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По</w:t>
            </w:r>
          </w:p>
        </w:tc>
        <w:tc>
          <w:tcPr>
            <w:tcW w:w="508" w:type="dxa"/>
          </w:tcPr>
          <w:p w14:paraId="3338A4A9" w14:textId="77777777" w:rsidR="00EC6591" w:rsidRPr="00BC26AE" w:rsidRDefault="00EC6591" w:rsidP="00BC26AE">
            <w:pPr>
              <w:pStyle w:val="aff1"/>
              <w:jc w:val="center"/>
              <w:rPr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</w:tr>
      <w:tr w:rsidR="00EC6591" w14:paraId="5776BB8A" w14:textId="1F11B566" w:rsidTr="0058780E">
        <w:tc>
          <w:tcPr>
            <w:tcW w:w="867" w:type="dxa"/>
            <w:vAlign w:val="center"/>
          </w:tcPr>
          <w:p w14:paraId="02C79059" w14:textId="2C694EB8" w:rsidR="00EC6591" w:rsidRPr="00BC26AE" w:rsidRDefault="00EC6591" w:rsidP="00BC26AE">
            <w:pPr>
              <w:pStyle w:val="aff1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А3.3.3</w:t>
            </w:r>
          </w:p>
        </w:tc>
        <w:tc>
          <w:tcPr>
            <w:tcW w:w="508" w:type="dxa"/>
            <w:vAlign w:val="center"/>
          </w:tcPr>
          <w:p w14:paraId="3CF94EDE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43537EC1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7532965D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30BF6F56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3B1F1254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320F036C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05031716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62995A17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30221FEA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282F1BA4" w14:textId="6713F9D0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32442EEE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7CC93DD1" w14:textId="24AEF5AF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4F558791" w14:textId="4314FF71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 w:rsidRPr="00BC26AE">
              <w:rPr>
                <w:color w:val="1F1F1F"/>
                <w:sz w:val="24"/>
                <w:szCs w:val="24"/>
                <w:bdr w:val="none" w:sz="0" w:space="0" w:color="auto" w:frame="1"/>
              </w:rPr>
              <w:t>Д</w:t>
            </w:r>
          </w:p>
        </w:tc>
        <w:tc>
          <w:tcPr>
            <w:tcW w:w="866" w:type="dxa"/>
            <w:vAlign w:val="center"/>
          </w:tcPr>
          <w:p w14:paraId="1F3E9D45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40242081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44FFD6CB" w14:textId="1823990B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25E01319" w14:textId="1E19D978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20496865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3B36BB04" w14:textId="1644B241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-</w:t>
            </w:r>
          </w:p>
        </w:tc>
        <w:tc>
          <w:tcPr>
            <w:tcW w:w="508" w:type="dxa"/>
          </w:tcPr>
          <w:p w14:paraId="0568C0E8" w14:textId="77777777" w:rsidR="00EC6591" w:rsidRDefault="00EC6591" w:rsidP="00BC26AE">
            <w:pPr>
              <w:pStyle w:val="aff1"/>
              <w:jc w:val="center"/>
              <w:rPr>
                <w:color w:val="1F1F1F"/>
                <w:sz w:val="24"/>
                <w:szCs w:val="24"/>
              </w:rPr>
            </w:pPr>
          </w:p>
        </w:tc>
      </w:tr>
      <w:tr w:rsidR="00EC6591" w14:paraId="5E2728D3" w14:textId="1EBD3643" w:rsidTr="0058780E">
        <w:tc>
          <w:tcPr>
            <w:tcW w:w="867" w:type="dxa"/>
            <w:vAlign w:val="center"/>
          </w:tcPr>
          <w:p w14:paraId="3E27BFD5" w14:textId="1F0C89F1" w:rsidR="00EC6591" w:rsidRPr="00BC26AE" w:rsidRDefault="0058780E" w:rsidP="00BC26AE">
            <w:pPr>
              <w:pStyle w:val="aff1"/>
              <w:rPr>
                <w:color w:val="1F1F1F"/>
                <w:sz w:val="24"/>
                <w:szCs w:val="24"/>
                <w:bdr w:val="none" w:sz="0" w:space="0" w:color="auto" w:frame="1"/>
              </w:rPr>
            </w:pPr>
            <w:r>
              <w:rPr>
                <w:color w:val="1F1F1F"/>
                <w:sz w:val="24"/>
                <w:szCs w:val="24"/>
                <w:bdr w:val="none" w:sz="0" w:space="0" w:color="auto" w:frame="1"/>
              </w:rPr>
              <w:t>А4</w:t>
            </w:r>
          </w:p>
        </w:tc>
        <w:tc>
          <w:tcPr>
            <w:tcW w:w="508" w:type="dxa"/>
            <w:vAlign w:val="center"/>
          </w:tcPr>
          <w:p w14:paraId="15F727FF" w14:textId="377702E3" w:rsidR="00EC6591" w:rsidRPr="00BC26AE" w:rsidRDefault="0058780E" w:rsidP="00BC26AE">
            <w:pPr>
              <w:pStyle w:val="aff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</w:p>
        </w:tc>
        <w:tc>
          <w:tcPr>
            <w:tcW w:w="508" w:type="dxa"/>
            <w:vAlign w:val="center"/>
          </w:tcPr>
          <w:p w14:paraId="45C61E67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5C893B2B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17AFD417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4F68264F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69928820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357D3540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1F70BB3C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42CB9E40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dxa"/>
            <w:vAlign w:val="center"/>
          </w:tcPr>
          <w:p w14:paraId="1882D299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6DD5E6C9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4203977E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687" w:type="dxa"/>
            <w:vAlign w:val="center"/>
          </w:tcPr>
          <w:p w14:paraId="1ED79AF6" w14:textId="77777777" w:rsidR="00EC6591" w:rsidRPr="00BC26AE" w:rsidRDefault="00EC6591" w:rsidP="00BC26AE">
            <w:pPr>
              <w:pStyle w:val="aff1"/>
              <w:jc w:val="center"/>
              <w:rPr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866" w:type="dxa"/>
            <w:vAlign w:val="center"/>
          </w:tcPr>
          <w:p w14:paraId="50608F35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2362B4CE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1CBF006E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66803B46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606ED8ED" w14:textId="77777777" w:rsidR="00EC6591" w:rsidRPr="00BC26AE" w:rsidRDefault="00EC6591" w:rsidP="00BC26AE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14:paraId="1784D68A" w14:textId="06FD1E10" w:rsidR="00EC6591" w:rsidRDefault="0058780E" w:rsidP="00BC26AE">
            <w:pPr>
              <w:pStyle w:val="aff1"/>
              <w:jc w:val="center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Ф</w:t>
            </w:r>
          </w:p>
        </w:tc>
        <w:tc>
          <w:tcPr>
            <w:tcW w:w="508" w:type="dxa"/>
          </w:tcPr>
          <w:p w14:paraId="5BD761BC" w14:textId="63153C67" w:rsidR="00EC6591" w:rsidRDefault="0058780E" w:rsidP="00BC26AE">
            <w:pPr>
              <w:pStyle w:val="aff1"/>
              <w:jc w:val="center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-</w:t>
            </w:r>
          </w:p>
        </w:tc>
      </w:tr>
      <w:bookmarkEnd w:id="77"/>
    </w:tbl>
    <w:p w14:paraId="36562EFD" w14:textId="77777777" w:rsidR="00C076E8" w:rsidRDefault="00C076E8" w:rsidP="00C076E8">
      <w:pPr>
        <w:pStyle w:val="1-"/>
        <w:ind w:firstLine="0"/>
        <w:sectPr w:rsidR="00C076E8" w:rsidSect="00C076E8">
          <w:pgSz w:w="16838" w:h="11906" w:orient="landscape"/>
          <w:pgMar w:top="1701" w:right="1134" w:bottom="851" w:left="1134" w:header="709" w:footer="709" w:gutter="0"/>
          <w:cols w:space="708"/>
          <w:titlePg/>
          <w:docGrid w:linePitch="360"/>
        </w:sectPr>
      </w:pPr>
    </w:p>
    <w:p w14:paraId="235582E4" w14:textId="43E99D9F" w:rsidR="00C076E8" w:rsidRDefault="00C076E8" w:rsidP="00C076E8">
      <w:pPr>
        <w:pStyle w:val="1-"/>
      </w:pPr>
      <w:r>
        <w:lastRenderedPageBreak/>
        <w:t>Таблица 1</w:t>
      </w:r>
      <w:r w:rsidR="00413790">
        <w:t>7</w:t>
      </w:r>
      <w:r>
        <w:t xml:space="preserve"> представляет собой таблицу трассировки требований.</w:t>
      </w:r>
    </w:p>
    <w:p w14:paraId="228B3CA5" w14:textId="554AECCF" w:rsidR="00C076E8" w:rsidRDefault="00C076E8" w:rsidP="00C076E8">
      <w:pPr>
        <w:pStyle w:val="-1"/>
      </w:pPr>
      <w:r>
        <w:t>Таблица 1</w:t>
      </w:r>
      <w:r w:rsidR="00413790">
        <w:t>7</w:t>
      </w:r>
      <w:r>
        <w:t xml:space="preserve"> – Таблица трассировки требований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0"/>
        <w:gridCol w:w="362"/>
        <w:gridCol w:w="362"/>
        <w:gridCol w:w="451"/>
        <w:gridCol w:w="451"/>
        <w:gridCol w:w="451"/>
        <w:gridCol w:w="362"/>
        <w:gridCol w:w="450"/>
        <w:gridCol w:w="450"/>
        <w:gridCol w:w="450"/>
        <w:gridCol w:w="361"/>
        <w:gridCol w:w="450"/>
        <w:gridCol w:w="450"/>
        <w:gridCol w:w="539"/>
        <w:gridCol w:w="539"/>
        <w:gridCol w:w="539"/>
        <w:gridCol w:w="450"/>
        <w:gridCol w:w="539"/>
        <w:gridCol w:w="539"/>
        <w:gridCol w:w="539"/>
        <w:gridCol w:w="361"/>
      </w:tblGrid>
      <w:tr w:rsidR="00F5140B" w14:paraId="50C1DB4B" w14:textId="4B1D70F5" w:rsidTr="00F5140B">
        <w:tc>
          <w:tcPr>
            <w:tcW w:w="825" w:type="dxa"/>
            <w:vAlign w:val="center"/>
          </w:tcPr>
          <w:p w14:paraId="52A25B49" w14:textId="50257DCB" w:rsidR="00F5140B" w:rsidRPr="00CE16A3" w:rsidRDefault="00F5140B" w:rsidP="00CE16A3">
            <w:pPr>
              <w:pStyle w:val="aff1"/>
              <w:rPr>
                <w:b/>
                <w:bCs/>
                <w:sz w:val="24"/>
                <w:szCs w:val="24"/>
              </w:rPr>
            </w:pPr>
            <w:r w:rsidRPr="00CE16A3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Требование</w:t>
            </w:r>
          </w:p>
        </w:tc>
        <w:tc>
          <w:tcPr>
            <w:tcW w:w="365" w:type="dxa"/>
            <w:vAlign w:val="center"/>
          </w:tcPr>
          <w:p w14:paraId="1DBF9778" w14:textId="46B1610E" w:rsidR="00F5140B" w:rsidRPr="00CE16A3" w:rsidRDefault="00F5140B" w:rsidP="00CE16A3">
            <w:pPr>
              <w:pStyle w:val="aff1"/>
              <w:rPr>
                <w:b/>
                <w:bCs/>
                <w:sz w:val="24"/>
                <w:szCs w:val="24"/>
              </w:rPr>
            </w:pPr>
            <w:r w:rsidRPr="00CE16A3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А0</w:t>
            </w:r>
          </w:p>
        </w:tc>
        <w:tc>
          <w:tcPr>
            <w:tcW w:w="365" w:type="dxa"/>
            <w:vAlign w:val="center"/>
          </w:tcPr>
          <w:p w14:paraId="7ABB7ED6" w14:textId="7F3B086F" w:rsidR="00F5140B" w:rsidRPr="00CE16A3" w:rsidRDefault="00F5140B" w:rsidP="00CE16A3">
            <w:pPr>
              <w:pStyle w:val="aff1"/>
              <w:rPr>
                <w:b/>
                <w:bCs/>
                <w:sz w:val="24"/>
                <w:szCs w:val="24"/>
              </w:rPr>
            </w:pPr>
            <w:r w:rsidRPr="00CE16A3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А1</w:t>
            </w:r>
          </w:p>
        </w:tc>
        <w:tc>
          <w:tcPr>
            <w:tcW w:w="457" w:type="dxa"/>
            <w:vAlign w:val="center"/>
          </w:tcPr>
          <w:p w14:paraId="758BD9A8" w14:textId="4DF5A5FF" w:rsidR="00F5140B" w:rsidRPr="00CE16A3" w:rsidRDefault="00F5140B" w:rsidP="00CE16A3">
            <w:pPr>
              <w:pStyle w:val="aff1"/>
              <w:rPr>
                <w:b/>
                <w:bCs/>
                <w:sz w:val="24"/>
                <w:szCs w:val="24"/>
              </w:rPr>
            </w:pPr>
            <w:r w:rsidRPr="00CE16A3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А1.1</w:t>
            </w:r>
          </w:p>
        </w:tc>
        <w:tc>
          <w:tcPr>
            <w:tcW w:w="457" w:type="dxa"/>
            <w:vAlign w:val="center"/>
          </w:tcPr>
          <w:p w14:paraId="1248B945" w14:textId="3BF51FEB" w:rsidR="00F5140B" w:rsidRPr="00CE16A3" w:rsidRDefault="00F5140B" w:rsidP="00CE16A3">
            <w:pPr>
              <w:pStyle w:val="aff1"/>
              <w:rPr>
                <w:b/>
                <w:bCs/>
                <w:sz w:val="24"/>
                <w:szCs w:val="24"/>
              </w:rPr>
            </w:pPr>
            <w:r w:rsidRPr="00CE16A3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А1.2</w:t>
            </w:r>
          </w:p>
        </w:tc>
        <w:tc>
          <w:tcPr>
            <w:tcW w:w="457" w:type="dxa"/>
            <w:vAlign w:val="center"/>
          </w:tcPr>
          <w:p w14:paraId="72AD1204" w14:textId="46F6F4FE" w:rsidR="00F5140B" w:rsidRPr="00CE16A3" w:rsidRDefault="00F5140B" w:rsidP="00CE16A3">
            <w:pPr>
              <w:pStyle w:val="aff1"/>
              <w:rPr>
                <w:b/>
                <w:bCs/>
                <w:sz w:val="24"/>
                <w:szCs w:val="24"/>
              </w:rPr>
            </w:pPr>
            <w:r w:rsidRPr="00CE16A3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А1.3</w:t>
            </w:r>
          </w:p>
        </w:tc>
        <w:tc>
          <w:tcPr>
            <w:tcW w:w="365" w:type="dxa"/>
            <w:vAlign w:val="center"/>
          </w:tcPr>
          <w:p w14:paraId="3098259D" w14:textId="2124E268" w:rsidR="00F5140B" w:rsidRPr="00CE16A3" w:rsidRDefault="00F5140B" w:rsidP="00CE16A3">
            <w:pPr>
              <w:pStyle w:val="aff1"/>
              <w:rPr>
                <w:b/>
                <w:bCs/>
                <w:sz w:val="24"/>
                <w:szCs w:val="24"/>
              </w:rPr>
            </w:pPr>
            <w:r w:rsidRPr="00CE16A3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А2</w:t>
            </w:r>
          </w:p>
        </w:tc>
        <w:tc>
          <w:tcPr>
            <w:tcW w:w="457" w:type="dxa"/>
            <w:vAlign w:val="center"/>
          </w:tcPr>
          <w:p w14:paraId="6ED684CF" w14:textId="0AB156B9" w:rsidR="00F5140B" w:rsidRPr="00CE16A3" w:rsidRDefault="00F5140B" w:rsidP="00CE16A3">
            <w:pPr>
              <w:pStyle w:val="aff1"/>
              <w:rPr>
                <w:b/>
                <w:bCs/>
                <w:sz w:val="24"/>
                <w:szCs w:val="24"/>
              </w:rPr>
            </w:pPr>
            <w:r w:rsidRPr="00CE16A3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А2.1</w:t>
            </w:r>
          </w:p>
        </w:tc>
        <w:tc>
          <w:tcPr>
            <w:tcW w:w="457" w:type="dxa"/>
            <w:vAlign w:val="center"/>
          </w:tcPr>
          <w:p w14:paraId="63AB8252" w14:textId="75B56071" w:rsidR="00F5140B" w:rsidRPr="00CE16A3" w:rsidRDefault="00F5140B" w:rsidP="00CE16A3">
            <w:pPr>
              <w:pStyle w:val="aff1"/>
              <w:rPr>
                <w:b/>
                <w:bCs/>
                <w:sz w:val="24"/>
                <w:szCs w:val="24"/>
              </w:rPr>
            </w:pPr>
            <w:r w:rsidRPr="00CE16A3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А2.2</w:t>
            </w:r>
          </w:p>
        </w:tc>
        <w:tc>
          <w:tcPr>
            <w:tcW w:w="457" w:type="dxa"/>
            <w:vAlign w:val="center"/>
          </w:tcPr>
          <w:p w14:paraId="0EA58972" w14:textId="56014D17" w:rsidR="00F5140B" w:rsidRPr="00CE16A3" w:rsidRDefault="00F5140B" w:rsidP="00CE16A3">
            <w:pPr>
              <w:pStyle w:val="aff1"/>
              <w:rPr>
                <w:b/>
                <w:bCs/>
                <w:sz w:val="24"/>
                <w:szCs w:val="24"/>
              </w:rPr>
            </w:pPr>
            <w:r w:rsidRPr="00CE16A3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А2.3</w:t>
            </w:r>
          </w:p>
        </w:tc>
        <w:tc>
          <w:tcPr>
            <w:tcW w:w="365" w:type="dxa"/>
            <w:vAlign w:val="center"/>
          </w:tcPr>
          <w:p w14:paraId="4F5DC386" w14:textId="4E485CC1" w:rsidR="00F5140B" w:rsidRPr="00CE16A3" w:rsidRDefault="00F5140B" w:rsidP="00CE16A3">
            <w:pPr>
              <w:pStyle w:val="aff1"/>
              <w:rPr>
                <w:b/>
                <w:bCs/>
                <w:sz w:val="24"/>
                <w:szCs w:val="24"/>
              </w:rPr>
            </w:pPr>
            <w:r w:rsidRPr="00CE16A3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А3</w:t>
            </w:r>
          </w:p>
        </w:tc>
        <w:tc>
          <w:tcPr>
            <w:tcW w:w="457" w:type="dxa"/>
            <w:vAlign w:val="center"/>
          </w:tcPr>
          <w:p w14:paraId="60568D1B" w14:textId="33720E26" w:rsidR="00F5140B" w:rsidRPr="00CE16A3" w:rsidRDefault="00F5140B" w:rsidP="00CE16A3">
            <w:pPr>
              <w:pStyle w:val="aff1"/>
              <w:rPr>
                <w:b/>
                <w:bCs/>
                <w:sz w:val="24"/>
                <w:szCs w:val="24"/>
              </w:rPr>
            </w:pPr>
            <w:r w:rsidRPr="00CE16A3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А3.1</w:t>
            </w:r>
          </w:p>
        </w:tc>
        <w:tc>
          <w:tcPr>
            <w:tcW w:w="457" w:type="dxa"/>
            <w:vAlign w:val="center"/>
          </w:tcPr>
          <w:p w14:paraId="33BB6548" w14:textId="3C86A731" w:rsidR="00F5140B" w:rsidRPr="00CE16A3" w:rsidRDefault="00F5140B" w:rsidP="00CE16A3">
            <w:pPr>
              <w:pStyle w:val="aff1"/>
              <w:rPr>
                <w:b/>
                <w:bCs/>
                <w:sz w:val="24"/>
                <w:szCs w:val="24"/>
              </w:rPr>
            </w:pPr>
            <w:r w:rsidRPr="00CE16A3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А3.2</w:t>
            </w:r>
          </w:p>
        </w:tc>
        <w:tc>
          <w:tcPr>
            <w:tcW w:w="548" w:type="dxa"/>
            <w:vAlign w:val="center"/>
          </w:tcPr>
          <w:p w14:paraId="47021411" w14:textId="77A8BE0D" w:rsidR="00F5140B" w:rsidRPr="00CE16A3" w:rsidRDefault="00F5140B" w:rsidP="00CE16A3">
            <w:pPr>
              <w:pStyle w:val="aff1"/>
              <w:rPr>
                <w:b/>
                <w:bCs/>
                <w:sz w:val="24"/>
                <w:szCs w:val="24"/>
              </w:rPr>
            </w:pPr>
            <w:r w:rsidRPr="00CE16A3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А3.2.1</w:t>
            </w:r>
          </w:p>
        </w:tc>
        <w:tc>
          <w:tcPr>
            <w:tcW w:w="548" w:type="dxa"/>
            <w:vAlign w:val="center"/>
          </w:tcPr>
          <w:p w14:paraId="70AD5069" w14:textId="6F22A6E0" w:rsidR="00F5140B" w:rsidRPr="00CE16A3" w:rsidRDefault="00F5140B" w:rsidP="00CE16A3">
            <w:pPr>
              <w:pStyle w:val="aff1"/>
              <w:rPr>
                <w:b/>
                <w:bCs/>
                <w:sz w:val="24"/>
                <w:szCs w:val="24"/>
              </w:rPr>
            </w:pPr>
            <w:r w:rsidRPr="00CE16A3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А3.2.2</w:t>
            </w:r>
          </w:p>
        </w:tc>
        <w:tc>
          <w:tcPr>
            <w:tcW w:w="548" w:type="dxa"/>
            <w:vAlign w:val="center"/>
          </w:tcPr>
          <w:p w14:paraId="55653AC4" w14:textId="15D19D07" w:rsidR="00F5140B" w:rsidRPr="00CE16A3" w:rsidRDefault="00F5140B" w:rsidP="00CE16A3">
            <w:pPr>
              <w:pStyle w:val="aff1"/>
              <w:rPr>
                <w:b/>
                <w:bCs/>
                <w:sz w:val="24"/>
                <w:szCs w:val="24"/>
              </w:rPr>
            </w:pPr>
            <w:r w:rsidRPr="00CE16A3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А3.2.3</w:t>
            </w:r>
          </w:p>
        </w:tc>
        <w:tc>
          <w:tcPr>
            <w:tcW w:w="457" w:type="dxa"/>
            <w:vAlign w:val="center"/>
          </w:tcPr>
          <w:p w14:paraId="4EA8B9D4" w14:textId="033F85FF" w:rsidR="00F5140B" w:rsidRPr="00CE16A3" w:rsidRDefault="00F5140B" w:rsidP="00CE16A3">
            <w:pPr>
              <w:pStyle w:val="aff1"/>
              <w:rPr>
                <w:b/>
                <w:bCs/>
                <w:sz w:val="24"/>
                <w:szCs w:val="24"/>
              </w:rPr>
            </w:pPr>
            <w:r w:rsidRPr="00CE16A3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А3.3</w:t>
            </w:r>
          </w:p>
        </w:tc>
        <w:tc>
          <w:tcPr>
            <w:tcW w:w="548" w:type="dxa"/>
            <w:vAlign w:val="center"/>
          </w:tcPr>
          <w:p w14:paraId="74162807" w14:textId="36AA8CBD" w:rsidR="00F5140B" w:rsidRPr="00CE16A3" w:rsidRDefault="00F5140B" w:rsidP="00CE16A3">
            <w:pPr>
              <w:pStyle w:val="aff1"/>
              <w:rPr>
                <w:b/>
                <w:bCs/>
                <w:sz w:val="24"/>
                <w:szCs w:val="24"/>
              </w:rPr>
            </w:pPr>
            <w:r w:rsidRPr="00CE16A3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А3.3.1</w:t>
            </w:r>
          </w:p>
        </w:tc>
        <w:tc>
          <w:tcPr>
            <w:tcW w:w="548" w:type="dxa"/>
            <w:vAlign w:val="center"/>
          </w:tcPr>
          <w:p w14:paraId="5EE7CA79" w14:textId="5DC734D8" w:rsidR="00F5140B" w:rsidRPr="00CE16A3" w:rsidRDefault="00F5140B" w:rsidP="00CE16A3">
            <w:pPr>
              <w:pStyle w:val="aff1"/>
              <w:rPr>
                <w:b/>
                <w:bCs/>
                <w:sz w:val="24"/>
                <w:szCs w:val="24"/>
              </w:rPr>
            </w:pPr>
            <w:r w:rsidRPr="00CE16A3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А3.3.2</w:t>
            </w:r>
          </w:p>
        </w:tc>
        <w:tc>
          <w:tcPr>
            <w:tcW w:w="548" w:type="dxa"/>
            <w:vAlign w:val="center"/>
          </w:tcPr>
          <w:p w14:paraId="6B4F2FF0" w14:textId="3298B23B" w:rsidR="00F5140B" w:rsidRPr="00CE16A3" w:rsidRDefault="00F5140B" w:rsidP="00CE16A3">
            <w:pPr>
              <w:pStyle w:val="aff1"/>
              <w:rPr>
                <w:b/>
                <w:bCs/>
                <w:sz w:val="24"/>
                <w:szCs w:val="24"/>
              </w:rPr>
            </w:pPr>
            <w:r w:rsidRPr="00CE16A3"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А3.3.3</w:t>
            </w:r>
          </w:p>
        </w:tc>
        <w:tc>
          <w:tcPr>
            <w:tcW w:w="219" w:type="dxa"/>
          </w:tcPr>
          <w:p w14:paraId="438346FD" w14:textId="54EF2E09" w:rsidR="00F5140B" w:rsidRPr="00CE16A3" w:rsidRDefault="00F5140B" w:rsidP="00CE16A3">
            <w:pPr>
              <w:pStyle w:val="aff1"/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</w:pPr>
            <w:r>
              <w:rPr>
                <w:rStyle w:val="aff5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>А4</w:t>
            </w:r>
          </w:p>
        </w:tc>
      </w:tr>
      <w:tr w:rsidR="00F5140B" w14:paraId="73225246" w14:textId="1E47258A" w:rsidTr="00F5140B">
        <w:tc>
          <w:tcPr>
            <w:tcW w:w="825" w:type="dxa"/>
            <w:vAlign w:val="center"/>
          </w:tcPr>
          <w:p w14:paraId="38069D18" w14:textId="6B6A36AC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365" w:type="dxa"/>
            <w:vAlign w:val="center"/>
          </w:tcPr>
          <w:p w14:paraId="70C57B2E" w14:textId="64C04D9B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</w:rPr>
              <w:t>+</w:t>
            </w:r>
          </w:p>
        </w:tc>
        <w:tc>
          <w:tcPr>
            <w:tcW w:w="365" w:type="dxa"/>
            <w:vAlign w:val="center"/>
          </w:tcPr>
          <w:p w14:paraId="63138F44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006C11C7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4CF2AC40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4C6EC7E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2E6B6987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69BC2C05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72F19CB2" w14:textId="406E2D84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</w:rPr>
              <w:t>+</w:t>
            </w:r>
          </w:p>
        </w:tc>
        <w:tc>
          <w:tcPr>
            <w:tcW w:w="457" w:type="dxa"/>
            <w:vAlign w:val="center"/>
          </w:tcPr>
          <w:p w14:paraId="3A15538C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5F32F780" w14:textId="46FD79D9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414DDAF1" w14:textId="33E0828F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62D5298A" w14:textId="566D22E5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26A772BE" w14:textId="21F88759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00E9B42D" w14:textId="315EEEB6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20B1CAF6" w14:textId="0D7A8C24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5FC40413" w14:textId="50C76BAC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7DDD47E5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2D1C0F6F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2888D6E3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2A77D981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F5140B" w14:paraId="21F84ED0" w14:textId="52DFF072" w:rsidTr="00F5140B">
        <w:tc>
          <w:tcPr>
            <w:tcW w:w="825" w:type="dxa"/>
            <w:vAlign w:val="center"/>
          </w:tcPr>
          <w:p w14:paraId="06BB35BA" w14:textId="501E9E7A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365" w:type="dxa"/>
            <w:vAlign w:val="center"/>
          </w:tcPr>
          <w:p w14:paraId="5708E26E" w14:textId="41B284F0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</w:rPr>
              <w:t>+</w:t>
            </w:r>
          </w:p>
        </w:tc>
        <w:tc>
          <w:tcPr>
            <w:tcW w:w="365" w:type="dxa"/>
            <w:vAlign w:val="center"/>
          </w:tcPr>
          <w:p w14:paraId="0AE38934" w14:textId="124B8F21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5613514D" w14:textId="0363449B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3E22E6C4" w14:textId="4851C0EE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5BFBC757" w14:textId="642A5D7F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651B4226" w14:textId="5A6B5F0D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61C59B12" w14:textId="5A3FBE10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74DAF7A0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0F5A9928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21B259E4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522F48CF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7B0903E3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23E721BD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75061651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05930648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7464BE83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57ED96EF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50C425AA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0FE5D89B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7418234C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F5140B" w14:paraId="24892E14" w14:textId="5D0F0B4D" w:rsidTr="00F5140B">
        <w:tc>
          <w:tcPr>
            <w:tcW w:w="825" w:type="dxa"/>
            <w:vAlign w:val="center"/>
          </w:tcPr>
          <w:p w14:paraId="4DF440BA" w14:textId="174AF0C5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365" w:type="dxa"/>
            <w:vAlign w:val="center"/>
          </w:tcPr>
          <w:p w14:paraId="2E63FE22" w14:textId="310373D5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</w:rPr>
              <w:t>+</w:t>
            </w:r>
          </w:p>
        </w:tc>
        <w:tc>
          <w:tcPr>
            <w:tcW w:w="365" w:type="dxa"/>
            <w:vAlign w:val="center"/>
          </w:tcPr>
          <w:p w14:paraId="4D191AAB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5720F46D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264DDF6D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4812CAC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3A9B6E51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77E3FD3A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0076982E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60B8C4CC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2B62A6C5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02A49EA6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0066F9EF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098EFF13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4DDC3DAF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15373E99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03693872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76A71E1D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043B414A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70446602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25316A02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F5140B" w14:paraId="709F1A79" w14:textId="73BC8AD1" w:rsidTr="00F5140B">
        <w:tc>
          <w:tcPr>
            <w:tcW w:w="825" w:type="dxa"/>
            <w:vAlign w:val="center"/>
          </w:tcPr>
          <w:p w14:paraId="3DB97CBF" w14:textId="73DFB5C3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365" w:type="dxa"/>
            <w:vAlign w:val="center"/>
          </w:tcPr>
          <w:p w14:paraId="0FF3902B" w14:textId="577D6A09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0DEE80DD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1D25D74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4E57E356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CB93CED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09630C0B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37D1C176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04F79FF1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2ABF8C63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11796F69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7AB3C085" w14:textId="684CFE16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</w:rPr>
              <w:t>+</w:t>
            </w:r>
          </w:p>
        </w:tc>
        <w:tc>
          <w:tcPr>
            <w:tcW w:w="457" w:type="dxa"/>
            <w:vAlign w:val="center"/>
          </w:tcPr>
          <w:p w14:paraId="5CEDA30E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239529ED" w14:textId="6CBC82C2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</w:rPr>
              <w:t>+</w:t>
            </w:r>
          </w:p>
        </w:tc>
        <w:tc>
          <w:tcPr>
            <w:tcW w:w="548" w:type="dxa"/>
            <w:vAlign w:val="center"/>
          </w:tcPr>
          <w:p w14:paraId="2C763AC5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4EB970F5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3B2F353B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1D19E430" w14:textId="6921F9EA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0553D16B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7B95B063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232667B1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F5140B" w14:paraId="1792D75B" w14:textId="1364BD35" w:rsidTr="00F5140B">
        <w:tc>
          <w:tcPr>
            <w:tcW w:w="825" w:type="dxa"/>
            <w:vAlign w:val="center"/>
          </w:tcPr>
          <w:p w14:paraId="22C78567" w14:textId="3E770AA8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365" w:type="dxa"/>
            <w:vAlign w:val="center"/>
          </w:tcPr>
          <w:p w14:paraId="5B557431" w14:textId="77E09CCE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</w:rPr>
              <w:t>+</w:t>
            </w:r>
          </w:p>
        </w:tc>
        <w:tc>
          <w:tcPr>
            <w:tcW w:w="365" w:type="dxa"/>
            <w:vAlign w:val="center"/>
          </w:tcPr>
          <w:p w14:paraId="78576958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4C71443D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3053A7F6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45F4D01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2719E187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26EDBA6E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0915E542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2808B98B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71C2D58C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5A8743B5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23D6DAB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59A4F6B6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289989CC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25481D3F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5A96ADF6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619C996C" w14:textId="0159C7EB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4FB6A305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2C98C80A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1ABB4DCF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F5140B" w14:paraId="0E8F5CE6" w14:textId="1EA4B07A" w:rsidTr="00F5140B">
        <w:tc>
          <w:tcPr>
            <w:tcW w:w="825" w:type="dxa"/>
            <w:vAlign w:val="center"/>
          </w:tcPr>
          <w:p w14:paraId="775C87B6" w14:textId="50FE2EA4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365" w:type="dxa"/>
            <w:vAlign w:val="center"/>
          </w:tcPr>
          <w:p w14:paraId="33CF4029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30DD463A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33DBF70A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8A0F78D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7245A98C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75864B14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3BFB3BC5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3030D7FF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5CDB2CE6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5F565689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0E429D97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2CA458D6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37F0DF50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2EB3C42C" w14:textId="42502F42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</w:rPr>
              <w:t>+</w:t>
            </w:r>
          </w:p>
        </w:tc>
        <w:tc>
          <w:tcPr>
            <w:tcW w:w="548" w:type="dxa"/>
            <w:vAlign w:val="center"/>
          </w:tcPr>
          <w:p w14:paraId="4179AA18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737F39F3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72DF1A4F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74012C6D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6C1248CE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2F130D97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F5140B" w14:paraId="0DB09E16" w14:textId="08FD2875" w:rsidTr="00F5140B">
        <w:tc>
          <w:tcPr>
            <w:tcW w:w="825" w:type="dxa"/>
            <w:vAlign w:val="center"/>
          </w:tcPr>
          <w:p w14:paraId="2CEBAE09" w14:textId="2430B59D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365" w:type="dxa"/>
            <w:vAlign w:val="center"/>
          </w:tcPr>
          <w:p w14:paraId="688057DF" w14:textId="7BB404B9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</w:rPr>
              <w:t>+</w:t>
            </w:r>
          </w:p>
        </w:tc>
        <w:tc>
          <w:tcPr>
            <w:tcW w:w="365" w:type="dxa"/>
            <w:vAlign w:val="center"/>
          </w:tcPr>
          <w:p w14:paraId="1EB80697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4E19D02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2E511A83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7872E3AF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6A95B771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0CAB6875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26D31464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0AC20989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50F49201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519203E8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69ACC96C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24B834E3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49D1BD95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0E62E429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02D7A302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25953A5A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68EC5222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4D17BF1D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7305D8BB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F5140B" w14:paraId="7553A845" w14:textId="42588208" w:rsidTr="00F5140B">
        <w:tc>
          <w:tcPr>
            <w:tcW w:w="825" w:type="dxa"/>
            <w:vAlign w:val="center"/>
          </w:tcPr>
          <w:p w14:paraId="4BAD6877" w14:textId="08669E5C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365" w:type="dxa"/>
            <w:vAlign w:val="center"/>
          </w:tcPr>
          <w:p w14:paraId="568D7917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0C6B5BB9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0DAA7F0F" w14:textId="63D5E5F8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</w:rPr>
              <w:t>+</w:t>
            </w:r>
          </w:p>
        </w:tc>
        <w:tc>
          <w:tcPr>
            <w:tcW w:w="457" w:type="dxa"/>
            <w:vAlign w:val="center"/>
          </w:tcPr>
          <w:p w14:paraId="60D9146D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02F1795C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04C97726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3FEC8D2D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70F0D3CC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61FA2F92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55FFD49F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528CB6C5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7B4C89B1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424B3B3E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5B2CA1BF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5A460FA0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4CD254E6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3C0FEB59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49C48F78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14C0DC24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58814FBC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F5140B" w14:paraId="677B5A57" w14:textId="73DCCF89" w:rsidTr="00F5140B">
        <w:tc>
          <w:tcPr>
            <w:tcW w:w="825" w:type="dxa"/>
            <w:vAlign w:val="center"/>
          </w:tcPr>
          <w:p w14:paraId="256B4319" w14:textId="122876FB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  <w:bdr w:val="none" w:sz="0" w:space="0" w:color="auto" w:frame="1"/>
              </w:rPr>
              <w:t>9</w:t>
            </w:r>
          </w:p>
        </w:tc>
        <w:tc>
          <w:tcPr>
            <w:tcW w:w="365" w:type="dxa"/>
            <w:vAlign w:val="center"/>
          </w:tcPr>
          <w:p w14:paraId="1EF9DC71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728AA407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4BC39D99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2A81D691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5211464D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7BC2D8B4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7D005E55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22FE748" w14:textId="35693268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</w:rPr>
              <w:t>+</w:t>
            </w:r>
          </w:p>
        </w:tc>
        <w:tc>
          <w:tcPr>
            <w:tcW w:w="457" w:type="dxa"/>
            <w:vAlign w:val="center"/>
          </w:tcPr>
          <w:p w14:paraId="52C86722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6D29631C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67CC0841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96592C9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68BCF572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3420FABE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70402D2D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6912159A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75D39154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507B424B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23AB1DFA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7912BEB7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F5140B" w14:paraId="0FD5914D" w14:textId="5F2B6DBC" w:rsidTr="00F5140B">
        <w:tc>
          <w:tcPr>
            <w:tcW w:w="825" w:type="dxa"/>
            <w:vAlign w:val="center"/>
          </w:tcPr>
          <w:p w14:paraId="2F2452FE" w14:textId="60FA3368" w:rsidR="00F5140B" w:rsidRPr="00F5140B" w:rsidRDefault="00F5140B" w:rsidP="00CE16A3">
            <w:pPr>
              <w:pStyle w:val="aff1"/>
              <w:jc w:val="center"/>
              <w:rPr>
                <w:color w:val="1F1F1F"/>
                <w:sz w:val="24"/>
                <w:szCs w:val="24"/>
                <w:bdr w:val="none" w:sz="0" w:space="0" w:color="auto" w:frame="1"/>
              </w:rPr>
            </w:pPr>
            <w:r w:rsidRPr="00F5140B">
              <w:rPr>
                <w:color w:val="1F1F1F"/>
                <w:sz w:val="24"/>
                <w:szCs w:val="24"/>
                <w:bdr w:val="none" w:sz="0" w:space="0" w:color="auto" w:frame="1"/>
              </w:rPr>
              <w:t>10</w:t>
            </w:r>
          </w:p>
        </w:tc>
        <w:tc>
          <w:tcPr>
            <w:tcW w:w="365" w:type="dxa"/>
            <w:vAlign w:val="center"/>
          </w:tcPr>
          <w:p w14:paraId="1F90B11E" w14:textId="76C5EFC6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365" w:type="dxa"/>
            <w:vAlign w:val="center"/>
          </w:tcPr>
          <w:p w14:paraId="0CE79362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2B0DD505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4CB1E00E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5EED5E9D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53538B98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471F28E6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170E1DD" w14:textId="77777777" w:rsidR="00F5140B" w:rsidRPr="00CE16A3" w:rsidRDefault="00F5140B" w:rsidP="00CE16A3">
            <w:pPr>
              <w:pStyle w:val="aff1"/>
              <w:jc w:val="center"/>
              <w:rPr>
                <w:color w:val="1F1F1F"/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32959AC0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305E8BD2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3626C97C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090C7DDB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3F44EBF0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521C2490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1CB38201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2D8F241A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6768B4B6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36E99DF5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3B5D92CD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201DBDDC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F5140B" w14:paraId="2DF9D426" w14:textId="30095E5D" w:rsidTr="00F5140B">
        <w:tc>
          <w:tcPr>
            <w:tcW w:w="825" w:type="dxa"/>
            <w:vAlign w:val="center"/>
          </w:tcPr>
          <w:p w14:paraId="1B402FD6" w14:textId="1AC34D1F" w:rsidR="00F5140B" w:rsidRPr="00F5140B" w:rsidRDefault="00F5140B" w:rsidP="00CE16A3">
            <w:pPr>
              <w:pStyle w:val="aff1"/>
              <w:jc w:val="center"/>
              <w:rPr>
                <w:color w:val="1F1F1F"/>
                <w:sz w:val="24"/>
                <w:szCs w:val="24"/>
                <w:bdr w:val="none" w:sz="0" w:space="0" w:color="auto" w:frame="1"/>
              </w:rPr>
            </w:pPr>
            <w:r w:rsidRPr="00F5140B">
              <w:rPr>
                <w:color w:val="1F1F1F"/>
                <w:sz w:val="24"/>
                <w:szCs w:val="24"/>
                <w:bdr w:val="none" w:sz="0" w:space="0" w:color="auto" w:frame="1"/>
              </w:rPr>
              <w:t>11</w:t>
            </w:r>
          </w:p>
        </w:tc>
        <w:tc>
          <w:tcPr>
            <w:tcW w:w="365" w:type="dxa"/>
            <w:vAlign w:val="center"/>
          </w:tcPr>
          <w:p w14:paraId="0877E40F" w14:textId="228C7D56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365" w:type="dxa"/>
            <w:vAlign w:val="center"/>
          </w:tcPr>
          <w:p w14:paraId="7A74D994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6FCC0391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00B1B4CF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3C7228AA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028ED5D5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3CAE03AD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7ACFDFA2" w14:textId="77777777" w:rsidR="00F5140B" w:rsidRPr="00CE16A3" w:rsidRDefault="00F5140B" w:rsidP="00CE16A3">
            <w:pPr>
              <w:pStyle w:val="aff1"/>
              <w:jc w:val="center"/>
              <w:rPr>
                <w:color w:val="1F1F1F"/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3C34E41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469DC597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2DB2119E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235A931F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64CAD2FE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540D4618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1C46EF2C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68522666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329818D5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0FFD6DF0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086F3967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7275ED86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F5140B" w14:paraId="18AD2E4A" w14:textId="3126226B" w:rsidTr="00F5140B">
        <w:tc>
          <w:tcPr>
            <w:tcW w:w="825" w:type="dxa"/>
            <w:vAlign w:val="center"/>
          </w:tcPr>
          <w:p w14:paraId="09EF7B2A" w14:textId="28FE999C" w:rsidR="00F5140B" w:rsidRPr="00F5140B" w:rsidRDefault="00F5140B" w:rsidP="00CE16A3">
            <w:pPr>
              <w:pStyle w:val="aff1"/>
              <w:jc w:val="center"/>
              <w:rPr>
                <w:color w:val="1F1F1F"/>
                <w:sz w:val="24"/>
                <w:szCs w:val="24"/>
                <w:bdr w:val="none" w:sz="0" w:space="0" w:color="auto" w:frame="1"/>
              </w:rPr>
            </w:pPr>
            <w:r w:rsidRPr="00F5140B">
              <w:rPr>
                <w:color w:val="1F1F1F"/>
                <w:sz w:val="24"/>
                <w:szCs w:val="24"/>
                <w:bdr w:val="none" w:sz="0" w:space="0" w:color="auto" w:frame="1"/>
              </w:rPr>
              <w:t>12</w:t>
            </w:r>
          </w:p>
        </w:tc>
        <w:tc>
          <w:tcPr>
            <w:tcW w:w="365" w:type="dxa"/>
            <w:vAlign w:val="center"/>
          </w:tcPr>
          <w:p w14:paraId="4354A737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219FC239" w14:textId="02B11035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57" w:type="dxa"/>
            <w:vAlign w:val="center"/>
          </w:tcPr>
          <w:p w14:paraId="08EAC500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31943EA2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F339815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195E1F32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4ADF722B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792BAD84" w14:textId="77777777" w:rsidR="00F5140B" w:rsidRPr="00CE16A3" w:rsidRDefault="00F5140B" w:rsidP="00CE16A3">
            <w:pPr>
              <w:pStyle w:val="aff1"/>
              <w:jc w:val="center"/>
              <w:rPr>
                <w:color w:val="1F1F1F"/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BAC8F40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46004C1D" w14:textId="65A6FDCE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57" w:type="dxa"/>
            <w:vAlign w:val="center"/>
          </w:tcPr>
          <w:p w14:paraId="1474C16A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5E2CC0EB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75F1E729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5C3E1065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5407E050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4D352CF0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0C09BECB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6CE92FC9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48DB1B25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1F033CB6" w14:textId="5263A964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F5140B" w14:paraId="32F4B7ED" w14:textId="5A3CE3CA" w:rsidTr="00F5140B">
        <w:tc>
          <w:tcPr>
            <w:tcW w:w="825" w:type="dxa"/>
            <w:vAlign w:val="center"/>
          </w:tcPr>
          <w:p w14:paraId="3D1FDE8E" w14:textId="24F76F51" w:rsidR="00F5140B" w:rsidRPr="00F5140B" w:rsidRDefault="00F5140B" w:rsidP="00CE16A3">
            <w:pPr>
              <w:pStyle w:val="aff1"/>
              <w:jc w:val="center"/>
              <w:rPr>
                <w:color w:val="1F1F1F"/>
                <w:sz w:val="24"/>
                <w:szCs w:val="24"/>
                <w:bdr w:val="none" w:sz="0" w:space="0" w:color="auto" w:frame="1"/>
              </w:rPr>
            </w:pPr>
            <w:r w:rsidRPr="00F5140B">
              <w:rPr>
                <w:color w:val="1F1F1F"/>
                <w:sz w:val="24"/>
                <w:szCs w:val="24"/>
                <w:bdr w:val="none" w:sz="0" w:space="0" w:color="auto" w:frame="1"/>
              </w:rPr>
              <w:t>13</w:t>
            </w:r>
          </w:p>
        </w:tc>
        <w:tc>
          <w:tcPr>
            <w:tcW w:w="365" w:type="dxa"/>
            <w:vAlign w:val="center"/>
          </w:tcPr>
          <w:p w14:paraId="0AA9D344" w14:textId="54664E33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365" w:type="dxa"/>
            <w:vAlign w:val="center"/>
          </w:tcPr>
          <w:p w14:paraId="301A9DD6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0825F52F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333BC8C4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791E5FD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5330EC22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6DFAA4C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D94E633" w14:textId="77777777" w:rsidR="00F5140B" w:rsidRPr="00CE16A3" w:rsidRDefault="00F5140B" w:rsidP="00CE16A3">
            <w:pPr>
              <w:pStyle w:val="aff1"/>
              <w:jc w:val="center"/>
              <w:rPr>
                <w:color w:val="1F1F1F"/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744FFC07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3B84A004" w14:textId="46632C4A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69FB7C83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6FE49D3B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3070D300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735B767F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16DDDBA1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583F5BC5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11B07BD2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3A8AE64E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7DB20EF5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6CFB95C5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F5140B" w14:paraId="481AFD9E" w14:textId="0AAD9B29" w:rsidTr="00F5140B">
        <w:tc>
          <w:tcPr>
            <w:tcW w:w="825" w:type="dxa"/>
            <w:vAlign w:val="center"/>
          </w:tcPr>
          <w:p w14:paraId="0245A3FC" w14:textId="13B4A31A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  <w:bdr w:val="none" w:sz="0" w:space="0" w:color="auto" w:frame="1"/>
              </w:rPr>
              <w:t>14</w:t>
            </w:r>
          </w:p>
        </w:tc>
        <w:tc>
          <w:tcPr>
            <w:tcW w:w="365" w:type="dxa"/>
            <w:vAlign w:val="center"/>
          </w:tcPr>
          <w:p w14:paraId="44B0AEFF" w14:textId="44525395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49364C2C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4315152B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AD9DCA7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32F2B7D4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24830C98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5286EF1F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D90522E" w14:textId="13E1D70B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</w:rPr>
              <w:t>+</w:t>
            </w:r>
          </w:p>
        </w:tc>
        <w:tc>
          <w:tcPr>
            <w:tcW w:w="457" w:type="dxa"/>
            <w:vAlign w:val="center"/>
          </w:tcPr>
          <w:p w14:paraId="44AD60FD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4A6E9F2E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0DD7650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B10A34C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685551FB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2C36ECF1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522C9C76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47B3C94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56CFA7D8" w14:textId="6AE73E6A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7766FE81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453E906D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41261949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F5140B" w14:paraId="26BAFE89" w14:textId="6DA4D17F" w:rsidTr="00F5140B">
        <w:tc>
          <w:tcPr>
            <w:tcW w:w="825" w:type="dxa"/>
            <w:vAlign w:val="center"/>
          </w:tcPr>
          <w:p w14:paraId="4E807808" w14:textId="51D754C8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  <w:bdr w:val="none" w:sz="0" w:space="0" w:color="auto" w:frame="1"/>
              </w:rPr>
              <w:t>15</w:t>
            </w:r>
          </w:p>
        </w:tc>
        <w:tc>
          <w:tcPr>
            <w:tcW w:w="365" w:type="dxa"/>
            <w:vAlign w:val="center"/>
          </w:tcPr>
          <w:p w14:paraId="31899862" w14:textId="2FCF87DE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06A7BA67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6BA6A9E0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73CFF9DF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0CB1D7D3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1DB17E37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3D43BF2D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6B09E7DA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76109379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74F67DC4" w14:textId="06135C7B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2F43CF4D" w14:textId="255D4456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577483A1" w14:textId="4CDC6E79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</w:rPr>
              <w:t>+</w:t>
            </w:r>
          </w:p>
        </w:tc>
        <w:tc>
          <w:tcPr>
            <w:tcW w:w="548" w:type="dxa"/>
            <w:vAlign w:val="center"/>
          </w:tcPr>
          <w:p w14:paraId="2BEA9C58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627CA22D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626679C1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059C00D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5E296B84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760E9B04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295DD028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6705D604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F5140B" w14:paraId="601B7574" w14:textId="65F05269" w:rsidTr="00F5140B">
        <w:tc>
          <w:tcPr>
            <w:tcW w:w="825" w:type="dxa"/>
            <w:vAlign w:val="center"/>
          </w:tcPr>
          <w:p w14:paraId="6EC39493" w14:textId="3675969A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  <w:bdr w:val="none" w:sz="0" w:space="0" w:color="auto" w:frame="1"/>
              </w:rPr>
              <w:t>16</w:t>
            </w:r>
          </w:p>
        </w:tc>
        <w:tc>
          <w:tcPr>
            <w:tcW w:w="365" w:type="dxa"/>
            <w:vAlign w:val="center"/>
          </w:tcPr>
          <w:p w14:paraId="6027BE31" w14:textId="0797AD66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6FB84221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0ACDCE26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46A397C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4A2C0DEE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171F5308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27C11F24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36D47BA0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09770E9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1CD34E93" w14:textId="45772A1E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717A0C28" w14:textId="1F1A0D26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7231418E" w14:textId="5438B8E5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66ACDB7F" w14:textId="2FD3322D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106D7B2B" w14:textId="6F0BB95E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531AE6E7" w14:textId="4A3BB140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4A19144B" w14:textId="479C176E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3F2C5C0F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23D48AFC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2BE4AFBA" w14:textId="581F64F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</w:rPr>
              <w:t>+</w:t>
            </w:r>
          </w:p>
        </w:tc>
        <w:tc>
          <w:tcPr>
            <w:tcW w:w="219" w:type="dxa"/>
          </w:tcPr>
          <w:p w14:paraId="4F9662C1" w14:textId="77777777" w:rsidR="00F5140B" w:rsidRPr="00CE16A3" w:rsidRDefault="00F5140B" w:rsidP="00CE16A3">
            <w:pPr>
              <w:pStyle w:val="aff1"/>
              <w:jc w:val="center"/>
              <w:rPr>
                <w:color w:val="1F1F1F"/>
                <w:sz w:val="24"/>
                <w:szCs w:val="24"/>
              </w:rPr>
            </w:pPr>
          </w:p>
        </w:tc>
      </w:tr>
      <w:tr w:rsidR="00F5140B" w14:paraId="081ACF7E" w14:textId="5757736F" w:rsidTr="00F5140B">
        <w:tc>
          <w:tcPr>
            <w:tcW w:w="825" w:type="dxa"/>
            <w:vAlign w:val="center"/>
          </w:tcPr>
          <w:p w14:paraId="1875D629" w14:textId="5E02EEA3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  <w:bdr w:val="none" w:sz="0" w:space="0" w:color="auto" w:frame="1"/>
              </w:rPr>
              <w:t>17</w:t>
            </w:r>
          </w:p>
        </w:tc>
        <w:tc>
          <w:tcPr>
            <w:tcW w:w="365" w:type="dxa"/>
            <w:vAlign w:val="center"/>
          </w:tcPr>
          <w:p w14:paraId="7BA58F66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197B3837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272848B5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4F7A2078" w14:textId="3189DC13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</w:rPr>
              <w:t>+</w:t>
            </w:r>
          </w:p>
        </w:tc>
        <w:tc>
          <w:tcPr>
            <w:tcW w:w="457" w:type="dxa"/>
            <w:vAlign w:val="center"/>
          </w:tcPr>
          <w:p w14:paraId="1B3C77D5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79CDF0DB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6C9DF086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02214556" w14:textId="10CC9E38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</w:rPr>
              <w:t>+</w:t>
            </w:r>
          </w:p>
        </w:tc>
        <w:tc>
          <w:tcPr>
            <w:tcW w:w="457" w:type="dxa"/>
            <w:vAlign w:val="center"/>
          </w:tcPr>
          <w:p w14:paraId="516DA312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7615D788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3EFA8620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2BF84E12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6FD7D736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4668282E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24DA4667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64CBA127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72F236CC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512D23F3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4BC8F439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50F443B0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F5140B" w14:paraId="133F49AE" w14:textId="45D59306" w:rsidTr="00F5140B">
        <w:tc>
          <w:tcPr>
            <w:tcW w:w="825" w:type="dxa"/>
            <w:vAlign w:val="center"/>
          </w:tcPr>
          <w:p w14:paraId="0796C09C" w14:textId="398490D2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  <w:bdr w:val="none" w:sz="0" w:space="0" w:color="auto" w:frame="1"/>
              </w:rPr>
              <w:t>18</w:t>
            </w:r>
          </w:p>
        </w:tc>
        <w:tc>
          <w:tcPr>
            <w:tcW w:w="365" w:type="dxa"/>
            <w:vAlign w:val="center"/>
          </w:tcPr>
          <w:p w14:paraId="3D67DE1D" w14:textId="4F4615AE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54C0D646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04E9302C" w14:textId="32ED28E1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00E9BB50" w14:textId="0807EBC9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21C3AFCD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6B3C06BD" w14:textId="1F9A930C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78DB7FFF" w14:textId="60E3D621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7CA617C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4A0A91A9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1282E267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4234535F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6C6F4810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042C84E1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3AF250FA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7D196B39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533352D5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72FD8939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0386335E" w14:textId="2DB493E5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</w:rPr>
              <w:t>+</w:t>
            </w:r>
          </w:p>
        </w:tc>
        <w:tc>
          <w:tcPr>
            <w:tcW w:w="548" w:type="dxa"/>
            <w:vAlign w:val="center"/>
          </w:tcPr>
          <w:p w14:paraId="4E6D40BD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2D763016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F5140B" w14:paraId="44EDF990" w14:textId="2A1F8CD7" w:rsidTr="00F5140B">
        <w:tc>
          <w:tcPr>
            <w:tcW w:w="825" w:type="dxa"/>
            <w:vAlign w:val="center"/>
          </w:tcPr>
          <w:p w14:paraId="7DFA63BC" w14:textId="57B69E8F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  <w:bdr w:val="none" w:sz="0" w:space="0" w:color="auto" w:frame="1"/>
              </w:rPr>
              <w:t>19</w:t>
            </w:r>
          </w:p>
        </w:tc>
        <w:tc>
          <w:tcPr>
            <w:tcW w:w="365" w:type="dxa"/>
            <w:vAlign w:val="center"/>
          </w:tcPr>
          <w:p w14:paraId="09D12719" w14:textId="460BCDC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37D5B10A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BF5A700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3A1460B9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3ACF7C1D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44D93562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5BE1CA11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0011C360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4480DB25" w14:textId="353FC586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1E63E6CC" w14:textId="3D782AB9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7999E4BE" w14:textId="1820CD7E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FE9358D" w14:textId="7DDCBBE2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50B824AF" w14:textId="10ADFD5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43642BD6" w14:textId="000310F3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74F2778C" w14:textId="67DF63C3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4E128A7" w14:textId="4EBA9B29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1CE14CA3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0A45C503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31A3B59E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176AED93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  <w:tr w:rsidR="00F5140B" w14:paraId="7AF36219" w14:textId="7C28CF3B" w:rsidTr="00F5140B">
        <w:tc>
          <w:tcPr>
            <w:tcW w:w="825" w:type="dxa"/>
            <w:vAlign w:val="center"/>
          </w:tcPr>
          <w:p w14:paraId="788BF43B" w14:textId="2C2EA155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  <w:r w:rsidRPr="00CE16A3">
              <w:rPr>
                <w:color w:val="1F1F1F"/>
                <w:sz w:val="24"/>
                <w:szCs w:val="24"/>
                <w:bdr w:val="none" w:sz="0" w:space="0" w:color="auto" w:frame="1"/>
              </w:rPr>
              <w:t>20</w:t>
            </w:r>
          </w:p>
        </w:tc>
        <w:tc>
          <w:tcPr>
            <w:tcW w:w="365" w:type="dxa"/>
            <w:vAlign w:val="center"/>
          </w:tcPr>
          <w:p w14:paraId="2C25835B" w14:textId="6A897434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362D00B8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77815155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371A1673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7EDC1B41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5D0E98E1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140BCAC7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236F025F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74BAB453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365" w:type="dxa"/>
            <w:vAlign w:val="center"/>
          </w:tcPr>
          <w:p w14:paraId="39A4CEBC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029BE26F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314A7186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0FF1FA2D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51174852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053E3F92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457" w:type="dxa"/>
            <w:vAlign w:val="center"/>
          </w:tcPr>
          <w:p w14:paraId="401965FB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296A32E4" w14:textId="4DE22B93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6A2F0D19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14:paraId="2A1661BC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44A2F86E" w14:textId="77777777" w:rsidR="00F5140B" w:rsidRPr="00CE16A3" w:rsidRDefault="00F5140B" w:rsidP="00CE16A3">
            <w:pPr>
              <w:pStyle w:val="aff1"/>
              <w:jc w:val="center"/>
              <w:rPr>
                <w:sz w:val="24"/>
                <w:szCs w:val="24"/>
              </w:rPr>
            </w:pPr>
          </w:p>
        </w:tc>
      </w:tr>
    </w:tbl>
    <w:p w14:paraId="29EA721A" w14:textId="77777777" w:rsidR="00C076E8" w:rsidRDefault="00C076E8" w:rsidP="00C076E8">
      <w:pPr>
        <w:pStyle w:val="1-"/>
      </w:pPr>
    </w:p>
    <w:p w14:paraId="5739D062" w14:textId="77777777" w:rsidR="00BD25C3" w:rsidRDefault="00A23C36" w:rsidP="00A23C36">
      <w:pPr>
        <w:tabs>
          <w:tab w:val="left" w:pos="1750"/>
        </w:tabs>
      </w:pPr>
      <w:r w:rsidRPr="00A23C36">
        <w:br w:type="page"/>
      </w:r>
    </w:p>
    <w:p w14:paraId="07142B5D" w14:textId="674B5F10" w:rsidR="00BD25C3" w:rsidRPr="00BD25C3" w:rsidRDefault="00BD25C3" w:rsidP="00BD25C3">
      <w:pPr>
        <w:pStyle w:val="1"/>
      </w:pPr>
      <w:bookmarkStart w:id="78" w:name="_Toc155114230"/>
      <w:bookmarkStart w:id="79" w:name="_Toc216648934"/>
      <w:r w:rsidRPr="00BD25C3">
        <w:lastRenderedPageBreak/>
        <w:t>Диаграмма потоков данных</w:t>
      </w:r>
      <w:bookmarkEnd w:id="78"/>
      <w:bookmarkEnd w:id="79"/>
    </w:p>
    <w:p w14:paraId="2BD04D6D" w14:textId="77777777" w:rsidR="00BD25C3" w:rsidRDefault="00BD25C3" w:rsidP="00BD25C3">
      <w:pPr>
        <w:pStyle w:val="1-"/>
      </w:pPr>
      <w:r w:rsidRPr="009F34FE">
        <w:t>Диаграмма потока данных – это основной инструмент структурного анализа. Контекстная диаграмма представлена на рисунке 1</w:t>
      </w:r>
      <w:r>
        <w:t>1</w:t>
      </w:r>
      <w:r w:rsidRPr="009F34FE">
        <w:t>.</w:t>
      </w:r>
    </w:p>
    <w:p w14:paraId="713722BD" w14:textId="4AE007DD" w:rsidR="00BD25C3" w:rsidRDefault="000A305C" w:rsidP="00BD25C3">
      <w:pPr>
        <w:pStyle w:val="-"/>
      </w:pPr>
      <w:r>
        <w:rPr>
          <w:noProof/>
        </w:rPr>
        <w:drawing>
          <wp:inline distT="0" distB="0" distL="0" distR="0" wp14:anchorId="6928FC1C" wp14:editId="61F30968">
            <wp:extent cx="5897712" cy="1136650"/>
            <wp:effectExtent l="0" t="0" r="0" b="0"/>
            <wp:docPr id="32146760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6760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496" cy="1138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CAC30" w14:textId="77777777" w:rsidR="00BD25C3" w:rsidRDefault="00BD25C3" w:rsidP="00BD25C3">
      <w:pPr>
        <w:pStyle w:val="-"/>
      </w:pPr>
      <w:r>
        <w:t>Рисунок 11 – Контекстная диаграмма</w:t>
      </w:r>
    </w:p>
    <w:p w14:paraId="11A68D46" w14:textId="77777777" w:rsidR="00BD25C3" w:rsidRDefault="00BD25C3" w:rsidP="00BD25C3">
      <w:pPr>
        <w:pStyle w:val="2"/>
      </w:pPr>
      <w:bookmarkStart w:id="80" w:name="_Toc155114231"/>
      <w:bookmarkStart w:id="81" w:name="_Toc216648935"/>
      <w:r>
        <w:t>Диаграмма первого уровня</w:t>
      </w:r>
      <w:bookmarkEnd w:id="80"/>
      <w:bookmarkEnd w:id="81"/>
    </w:p>
    <w:p w14:paraId="3D867632" w14:textId="77777777" w:rsidR="00BD25C3" w:rsidRDefault="00BD25C3" w:rsidP="00BD25C3">
      <w:pPr>
        <w:pStyle w:val="1-"/>
      </w:pPr>
      <w:r w:rsidRPr="00356AFB">
        <w:t>Диаграмма первого уровня представлена на рисунке 1</w:t>
      </w:r>
      <w:r>
        <w:t>2</w:t>
      </w:r>
      <w:r w:rsidRPr="00356AFB">
        <w:t>.</w:t>
      </w:r>
    </w:p>
    <w:p w14:paraId="6A7125BE" w14:textId="2B215861" w:rsidR="00BD25C3" w:rsidRDefault="001911A6" w:rsidP="00BD25C3">
      <w:pPr>
        <w:pStyle w:val="-"/>
      </w:pPr>
      <w:r>
        <w:rPr>
          <w:noProof/>
        </w:rPr>
        <w:drawing>
          <wp:inline distT="0" distB="0" distL="0" distR="0" wp14:anchorId="05C2C5EB" wp14:editId="077F8769">
            <wp:extent cx="6492475" cy="4153710"/>
            <wp:effectExtent l="0" t="0" r="3810" b="0"/>
            <wp:docPr id="162919833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517" cy="4163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1D21A" w14:textId="77777777" w:rsidR="00BD25C3" w:rsidRDefault="00BD25C3" w:rsidP="00BD25C3">
      <w:pPr>
        <w:pStyle w:val="-"/>
      </w:pPr>
      <w:r>
        <w:t>Рисунок 12 – Диаграмма первого уровня</w:t>
      </w:r>
    </w:p>
    <w:p w14:paraId="53A5EE62" w14:textId="77777777" w:rsidR="00BD25C3" w:rsidRDefault="00BD25C3" w:rsidP="00BD25C3">
      <w:pPr>
        <w:pStyle w:val="2"/>
      </w:pPr>
      <w:bookmarkStart w:id="82" w:name="_Toc155114232"/>
      <w:bookmarkStart w:id="83" w:name="_Toc216648936"/>
      <w:r>
        <w:t>Диаграммы второго уровня</w:t>
      </w:r>
      <w:bookmarkEnd w:id="82"/>
      <w:bookmarkEnd w:id="83"/>
    </w:p>
    <w:p w14:paraId="1FB7159F" w14:textId="77777777" w:rsidR="00BD25C3" w:rsidRDefault="00BD25C3" w:rsidP="00BD25C3">
      <w:pPr>
        <w:pStyle w:val="1-"/>
      </w:pPr>
      <w:r w:rsidRPr="007C286E">
        <w:t xml:space="preserve">Диаграммы второго уровня представлены на рисунках </w:t>
      </w:r>
      <w:proofErr w:type="gramStart"/>
      <w:r w:rsidRPr="007C286E">
        <w:t>1</w:t>
      </w:r>
      <w:r>
        <w:t>3</w:t>
      </w:r>
      <w:r w:rsidRPr="007C286E">
        <w:t>-1</w:t>
      </w:r>
      <w:r>
        <w:t>5</w:t>
      </w:r>
      <w:proofErr w:type="gramEnd"/>
      <w:r w:rsidRPr="007C286E">
        <w:t>.</w:t>
      </w:r>
    </w:p>
    <w:p w14:paraId="4DC53D71" w14:textId="15B173A8" w:rsidR="00BD25C3" w:rsidRDefault="000A305C" w:rsidP="00BD25C3">
      <w:pPr>
        <w:pStyle w:val="-"/>
      </w:pPr>
      <w:r>
        <w:rPr>
          <w:noProof/>
        </w:rPr>
        <w:lastRenderedPageBreak/>
        <w:drawing>
          <wp:inline distT="0" distB="0" distL="0" distR="0" wp14:anchorId="6F1A8EB9" wp14:editId="2A133E2F">
            <wp:extent cx="6263430" cy="1887171"/>
            <wp:effectExtent l="0" t="0" r="4445" b="0"/>
            <wp:docPr id="228970626" name="Рисунок 3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70626" name="Рисунок 3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8509" cy="189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2F93C" w14:textId="5CA5D914" w:rsidR="00BD25C3" w:rsidRDefault="00BD25C3" w:rsidP="00BD25C3">
      <w:pPr>
        <w:pStyle w:val="-"/>
      </w:pPr>
      <w:r>
        <w:t>Рисунок 13 – Диаграмма второго уровня</w:t>
      </w:r>
      <w:r w:rsidR="000A305C">
        <w:t xml:space="preserve"> (блок 1)</w:t>
      </w:r>
    </w:p>
    <w:p w14:paraId="12B03CD4" w14:textId="3B0E91C7" w:rsidR="00BD25C3" w:rsidRDefault="00B40915" w:rsidP="00BD25C3">
      <w:pPr>
        <w:pStyle w:val="-"/>
      </w:pPr>
      <w:r>
        <w:rPr>
          <w:noProof/>
        </w:rPr>
        <w:drawing>
          <wp:inline distT="0" distB="0" distL="0" distR="0" wp14:anchorId="2D6627FC" wp14:editId="423DED47">
            <wp:extent cx="4478459" cy="2543652"/>
            <wp:effectExtent l="0" t="0" r="0" b="9525"/>
            <wp:docPr id="2968405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355" cy="2552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A562E" w14:textId="0B3BC3D8" w:rsidR="00BD25C3" w:rsidRDefault="00BD25C3" w:rsidP="00BD25C3">
      <w:pPr>
        <w:pStyle w:val="-"/>
      </w:pPr>
      <w:r>
        <w:t>Рисунок 14 – Диаграмма второго уровня</w:t>
      </w:r>
      <w:r w:rsidR="00B40915">
        <w:t xml:space="preserve"> (блок 2)</w:t>
      </w:r>
    </w:p>
    <w:p w14:paraId="2368C8ED" w14:textId="58095B36" w:rsidR="00BD25C3" w:rsidRDefault="001911A6" w:rsidP="00BD25C3">
      <w:pPr>
        <w:pStyle w:val="-"/>
      </w:pPr>
      <w:r>
        <w:rPr>
          <w:noProof/>
        </w:rPr>
        <w:drawing>
          <wp:inline distT="0" distB="0" distL="0" distR="0" wp14:anchorId="3C3C2CA4" wp14:editId="5512AAD0">
            <wp:extent cx="6186792" cy="3093396"/>
            <wp:effectExtent l="0" t="0" r="5080" b="0"/>
            <wp:docPr id="581623667" name="Рисунок 16" descr="Изображение выглядит как снимок экрана, текст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23667" name="Рисунок 16" descr="Изображение выглядит как снимок экрана, текст, диаграмм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429" cy="3097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0F801" w14:textId="3161C11D" w:rsidR="00BD25C3" w:rsidRDefault="00BD25C3" w:rsidP="00BD25C3">
      <w:pPr>
        <w:pStyle w:val="-"/>
      </w:pPr>
      <w:r>
        <w:lastRenderedPageBreak/>
        <w:t>Рисунок 15 – Диаграмма второго уровня</w:t>
      </w:r>
      <w:r w:rsidR="00B40915">
        <w:t xml:space="preserve"> (блок 3)</w:t>
      </w:r>
    </w:p>
    <w:p w14:paraId="0866F1EB" w14:textId="77777777" w:rsidR="00BD25C3" w:rsidRDefault="00BD25C3" w:rsidP="00BD25C3">
      <w:pPr>
        <w:pStyle w:val="2"/>
      </w:pPr>
      <w:bookmarkStart w:id="84" w:name="_Toc155114233"/>
      <w:bookmarkStart w:id="85" w:name="_Toc216648937"/>
      <w:r>
        <w:t>Диаграммы третьего уровня</w:t>
      </w:r>
      <w:bookmarkEnd w:id="84"/>
      <w:bookmarkEnd w:id="85"/>
    </w:p>
    <w:p w14:paraId="705B76A5" w14:textId="77777777" w:rsidR="00BD25C3" w:rsidRDefault="00BD25C3" w:rsidP="00BD25C3">
      <w:pPr>
        <w:pStyle w:val="1-"/>
      </w:pPr>
      <w:r w:rsidRPr="007C286E">
        <w:t xml:space="preserve">Диаграммы третьего уровня представлены на рисунках </w:t>
      </w:r>
      <w:proofErr w:type="gramStart"/>
      <w:r w:rsidRPr="007C286E">
        <w:t>1</w:t>
      </w:r>
      <w:r>
        <w:t>6</w:t>
      </w:r>
      <w:r w:rsidRPr="007C286E">
        <w:t>-1</w:t>
      </w:r>
      <w:r>
        <w:t>7</w:t>
      </w:r>
      <w:proofErr w:type="gramEnd"/>
      <w:r w:rsidRPr="007C286E">
        <w:t>.</w:t>
      </w:r>
    </w:p>
    <w:p w14:paraId="7FE39392" w14:textId="5D0CB11B" w:rsidR="00BD25C3" w:rsidRDefault="001612B2" w:rsidP="00BD25C3">
      <w:pPr>
        <w:pStyle w:val="-"/>
      </w:pPr>
      <w:r>
        <w:rPr>
          <w:noProof/>
        </w:rPr>
        <w:drawing>
          <wp:inline distT="0" distB="0" distL="0" distR="0" wp14:anchorId="79CC4FE6" wp14:editId="6A0E114E">
            <wp:extent cx="6272099" cy="2910254"/>
            <wp:effectExtent l="0" t="0" r="0" b="4445"/>
            <wp:docPr id="457096807" name="Рисунок 5" descr="Изображение выглядит как снимок экрана, текс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96807" name="Рисунок 5" descr="Изображение выглядит как снимок экрана, текс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608" cy="2918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13D27" w14:textId="61831F27" w:rsidR="00BD25C3" w:rsidRDefault="00BD25C3" w:rsidP="00BD25C3">
      <w:pPr>
        <w:pStyle w:val="-"/>
      </w:pPr>
      <w:r>
        <w:t>Рисунок 16 – Диаграмма третьего уровня</w:t>
      </w:r>
      <w:r w:rsidR="00B40915">
        <w:t xml:space="preserve"> (блок 3.2)</w:t>
      </w:r>
    </w:p>
    <w:p w14:paraId="3CB3D769" w14:textId="64B44C03" w:rsidR="00BD25C3" w:rsidRDefault="001911A6" w:rsidP="00BD25C3">
      <w:pPr>
        <w:pStyle w:val="-"/>
      </w:pPr>
      <w:r>
        <w:rPr>
          <w:noProof/>
        </w:rPr>
        <w:drawing>
          <wp:inline distT="0" distB="0" distL="0" distR="0" wp14:anchorId="43F6E7BF" wp14:editId="6B3DBF29">
            <wp:extent cx="6158633" cy="3200400"/>
            <wp:effectExtent l="0" t="0" r="0" b="0"/>
            <wp:docPr id="472248399" name="Рисунок 17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48399" name="Рисунок 17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794" cy="3204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BB39B" w14:textId="7C3EE652" w:rsidR="00BD25C3" w:rsidRDefault="00BD25C3" w:rsidP="00BD25C3">
      <w:pPr>
        <w:pStyle w:val="-"/>
      </w:pPr>
      <w:r>
        <w:t>Рисунок 17 – Диаграмма третьего уровня</w:t>
      </w:r>
      <w:r w:rsidR="00E66FC2">
        <w:t xml:space="preserve"> (блок 3.3)</w:t>
      </w:r>
    </w:p>
    <w:p w14:paraId="0B0620B2" w14:textId="77777777" w:rsidR="00BD25C3" w:rsidRDefault="00BD25C3" w:rsidP="00BD25C3">
      <w:pPr>
        <w:pStyle w:val="2"/>
      </w:pPr>
      <w:bookmarkStart w:id="86" w:name="_Toc155114234"/>
      <w:bookmarkStart w:id="87" w:name="_Toc216648938"/>
      <w:r>
        <w:lastRenderedPageBreak/>
        <w:t>Таблица внешних сущностей</w:t>
      </w:r>
      <w:bookmarkEnd w:id="86"/>
      <w:bookmarkEnd w:id="87"/>
    </w:p>
    <w:p w14:paraId="052108E9" w14:textId="590521DB" w:rsidR="00BD25C3" w:rsidRDefault="00BD25C3" w:rsidP="00BD25C3">
      <w:pPr>
        <w:pStyle w:val="1-"/>
      </w:pPr>
      <w:r>
        <w:t>В таблице 1</w:t>
      </w:r>
      <w:r w:rsidR="00413790">
        <w:t>8</w:t>
      </w:r>
      <w:r>
        <w:t xml:space="preserve"> описаны внешние сущности.</w:t>
      </w:r>
    </w:p>
    <w:p w14:paraId="5F5F879E" w14:textId="1111505E" w:rsidR="00BD25C3" w:rsidRDefault="00BD25C3" w:rsidP="00BD25C3">
      <w:pPr>
        <w:pStyle w:val="-1"/>
      </w:pPr>
      <w:r>
        <w:t>Таблица 1</w:t>
      </w:r>
      <w:r w:rsidR="00413790">
        <w:t>8</w:t>
      </w:r>
      <w:r>
        <w:t xml:space="preserve"> – Таблица внешних сущностей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BD25C3" w14:paraId="15565657" w14:textId="77777777" w:rsidTr="000247D7">
        <w:tc>
          <w:tcPr>
            <w:tcW w:w="4785" w:type="dxa"/>
          </w:tcPr>
          <w:p w14:paraId="6EE2A258" w14:textId="77777777" w:rsidR="00BD25C3" w:rsidRPr="00A7044D" w:rsidRDefault="00BD25C3" w:rsidP="000247D7">
            <w:pPr>
              <w:pStyle w:val="aff1"/>
              <w:jc w:val="center"/>
              <w:rPr>
                <w:b/>
                <w:bCs/>
              </w:rPr>
            </w:pPr>
            <w:r w:rsidRPr="00A7044D">
              <w:rPr>
                <w:b/>
                <w:bCs/>
              </w:rPr>
              <w:t>Название</w:t>
            </w:r>
          </w:p>
        </w:tc>
        <w:tc>
          <w:tcPr>
            <w:tcW w:w="4785" w:type="dxa"/>
          </w:tcPr>
          <w:p w14:paraId="077B0408" w14:textId="77777777" w:rsidR="00BD25C3" w:rsidRPr="00A7044D" w:rsidRDefault="00BD25C3" w:rsidP="000247D7">
            <w:pPr>
              <w:pStyle w:val="aff1"/>
              <w:jc w:val="center"/>
              <w:rPr>
                <w:b/>
                <w:bCs/>
              </w:rPr>
            </w:pPr>
            <w:r w:rsidRPr="00A7044D">
              <w:rPr>
                <w:b/>
                <w:bCs/>
              </w:rPr>
              <w:t>Описание</w:t>
            </w:r>
          </w:p>
        </w:tc>
      </w:tr>
      <w:tr w:rsidR="00BD25C3" w14:paraId="1C26A491" w14:textId="77777777" w:rsidTr="000247D7">
        <w:tc>
          <w:tcPr>
            <w:tcW w:w="4785" w:type="dxa"/>
            <w:vAlign w:val="center"/>
          </w:tcPr>
          <w:p w14:paraId="2C3AFA42" w14:textId="2D88EF3D" w:rsidR="00BD25C3" w:rsidRPr="009001AA" w:rsidRDefault="00B40915" w:rsidP="009001AA">
            <w:pPr>
              <w:pStyle w:val="aff1"/>
            </w:pPr>
            <w:r w:rsidRPr="009001AA">
              <w:t>Камера</w:t>
            </w:r>
          </w:p>
        </w:tc>
        <w:tc>
          <w:tcPr>
            <w:tcW w:w="4785" w:type="dxa"/>
          </w:tcPr>
          <w:p w14:paraId="6D9F87B9" w14:textId="5902275D" w:rsidR="00BD25C3" w:rsidRPr="009001AA" w:rsidRDefault="009001AA" w:rsidP="009001AA">
            <w:pPr>
              <w:pStyle w:val="aff1"/>
            </w:pPr>
            <w:r w:rsidRPr="009001AA">
              <w:t>Аппаратное устройство, установленное на роботе. Камера захватывает визуальную информацию из окружающего мира и преобразует ее в цифровой формат.</w:t>
            </w:r>
          </w:p>
        </w:tc>
      </w:tr>
      <w:tr w:rsidR="00B40915" w14:paraId="7A3199A7" w14:textId="77777777" w:rsidTr="000247D7">
        <w:tc>
          <w:tcPr>
            <w:tcW w:w="4785" w:type="dxa"/>
            <w:vAlign w:val="center"/>
          </w:tcPr>
          <w:p w14:paraId="43767CD0" w14:textId="2FAD89FD" w:rsidR="00B40915" w:rsidRPr="009001AA" w:rsidRDefault="00B40915" w:rsidP="009001AA">
            <w:pPr>
              <w:pStyle w:val="aff1"/>
            </w:pPr>
            <w:r w:rsidRPr="009001AA">
              <w:t>Система управления движением</w:t>
            </w:r>
          </w:p>
        </w:tc>
        <w:tc>
          <w:tcPr>
            <w:tcW w:w="4785" w:type="dxa"/>
          </w:tcPr>
          <w:p w14:paraId="339F1D3E" w14:textId="64B92914" w:rsidR="009001AA" w:rsidRPr="009001AA" w:rsidRDefault="009001AA" w:rsidP="009001AA">
            <w:pPr>
              <w:pStyle w:val="aff1"/>
            </w:pPr>
            <w:r>
              <w:t>П</w:t>
            </w:r>
            <w:r w:rsidRPr="009001AA">
              <w:t>рограммно-аппаратный комплекс, отвечающий за перемещение робота в пространстве. Он принимает решение об изменении траектории, скорости или полной остановке робота.</w:t>
            </w:r>
          </w:p>
        </w:tc>
      </w:tr>
    </w:tbl>
    <w:p w14:paraId="118418EF" w14:textId="77777777" w:rsidR="00BD25C3" w:rsidRPr="00A7044D" w:rsidRDefault="00BD25C3" w:rsidP="00BD25C3">
      <w:pPr>
        <w:pStyle w:val="1-"/>
        <w:ind w:firstLine="0"/>
      </w:pPr>
    </w:p>
    <w:p w14:paraId="13BD3C87" w14:textId="77777777" w:rsidR="00BD25C3" w:rsidRDefault="00BD25C3" w:rsidP="00BD25C3">
      <w:pPr>
        <w:pStyle w:val="2"/>
      </w:pPr>
      <w:bookmarkStart w:id="88" w:name="_Toc155114235"/>
      <w:bookmarkStart w:id="89" w:name="_Toc216648939"/>
      <w:r>
        <w:t>Таблица подсистем и процессов</w:t>
      </w:r>
      <w:bookmarkEnd w:id="88"/>
      <w:bookmarkEnd w:id="89"/>
    </w:p>
    <w:p w14:paraId="5DC7C741" w14:textId="4AD6B263" w:rsidR="00BD25C3" w:rsidRDefault="00BD25C3" w:rsidP="00BD25C3">
      <w:pPr>
        <w:pStyle w:val="1-"/>
      </w:pPr>
      <w:r>
        <w:t>Таблица 1</w:t>
      </w:r>
      <w:r w:rsidR="00413790">
        <w:t>9</w:t>
      </w:r>
      <w:r>
        <w:t xml:space="preserve"> показывает подсистемы и процессы.</w:t>
      </w:r>
    </w:p>
    <w:p w14:paraId="5433FC00" w14:textId="1FDFE027" w:rsidR="00BD25C3" w:rsidRDefault="00BD25C3" w:rsidP="00BD25C3">
      <w:pPr>
        <w:pStyle w:val="-1"/>
      </w:pPr>
      <w:r>
        <w:t>Таблица 1</w:t>
      </w:r>
      <w:r w:rsidR="00413790">
        <w:t>9</w:t>
      </w:r>
      <w:r>
        <w:t xml:space="preserve"> – Таблица подсистем и процессов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24"/>
        <w:gridCol w:w="2935"/>
        <w:gridCol w:w="5846"/>
      </w:tblGrid>
      <w:tr w:rsidR="00BD25C3" w:rsidRPr="00A85F16" w14:paraId="7B8BBC3A" w14:textId="77777777" w:rsidTr="00A85F16">
        <w:tc>
          <w:tcPr>
            <w:tcW w:w="1124" w:type="dxa"/>
          </w:tcPr>
          <w:p w14:paraId="695781B6" w14:textId="77777777" w:rsidR="00BD25C3" w:rsidRPr="00A85F16" w:rsidRDefault="00BD25C3" w:rsidP="000247D7">
            <w:pPr>
              <w:pStyle w:val="aff1"/>
              <w:jc w:val="center"/>
              <w:rPr>
                <w:b/>
                <w:bCs/>
              </w:rPr>
            </w:pPr>
            <w:r w:rsidRPr="00A85F16">
              <w:rPr>
                <w:b/>
                <w:bCs/>
              </w:rPr>
              <w:t>№</w:t>
            </w:r>
          </w:p>
        </w:tc>
        <w:tc>
          <w:tcPr>
            <w:tcW w:w="2935" w:type="dxa"/>
          </w:tcPr>
          <w:p w14:paraId="5D180AAB" w14:textId="77777777" w:rsidR="00BD25C3" w:rsidRPr="00A85F16" w:rsidRDefault="00BD25C3" w:rsidP="000247D7">
            <w:pPr>
              <w:pStyle w:val="aff1"/>
              <w:jc w:val="center"/>
              <w:rPr>
                <w:b/>
                <w:bCs/>
              </w:rPr>
            </w:pPr>
            <w:r w:rsidRPr="00A85F16">
              <w:rPr>
                <w:b/>
                <w:bCs/>
              </w:rPr>
              <w:t>Название</w:t>
            </w:r>
          </w:p>
        </w:tc>
        <w:tc>
          <w:tcPr>
            <w:tcW w:w="5846" w:type="dxa"/>
          </w:tcPr>
          <w:p w14:paraId="7E5E1D01" w14:textId="77777777" w:rsidR="00BD25C3" w:rsidRPr="00A85F16" w:rsidRDefault="00BD25C3" w:rsidP="000247D7">
            <w:pPr>
              <w:pStyle w:val="aff1"/>
              <w:jc w:val="center"/>
              <w:rPr>
                <w:b/>
                <w:bCs/>
              </w:rPr>
            </w:pPr>
            <w:r w:rsidRPr="00A85F16">
              <w:rPr>
                <w:b/>
                <w:bCs/>
              </w:rPr>
              <w:t>Описание</w:t>
            </w:r>
          </w:p>
        </w:tc>
      </w:tr>
      <w:tr w:rsidR="00A85F16" w:rsidRPr="00A85F16" w14:paraId="69B5CFD1" w14:textId="77777777" w:rsidTr="00A85F16">
        <w:tc>
          <w:tcPr>
            <w:tcW w:w="1124" w:type="dxa"/>
            <w:vAlign w:val="center"/>
          </w:tcPr>
          <w:p w14:paraId="44C5AEE1" w14:textId="07176A20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1</w:t>
            </w:r>
          </w:p>
        </w:tc>
        <w:tc>
          <w:tcPr>
            <w:tcW w:w="2935" w:type="dxa"/>
            <w:vAlign w:val="center"/>
          </w:tcPr>
          <w:p w14:paraId="6ED2BE35" w14:textId="284F0D17" w:rsidR="00A85F16" w:rsidRPr="00A85F16" w:rsidRDefault="00A85F16" w:rsidP="00A85F16">
            <w:pPr>
              <w:pStyle w:val="aff1"/>
            </w:pPr>
            <w:proofErr w:type="spellStart"/>
            <w:r w:rsidRPr="00A85F16">
              <w:rPr>
                <w:bdr w:val="none" w:sz="0" w:space="0" w:color="auto" w:frame="1"/>
              </w:rPr>
              <w:t>Предобрабатывать</w:t>
            </w:r>
            <w:proofErr w:type="spellEnd"/>
            <w:r w:rsidRPr="00A85F16">
              <w:rPr>
                <w:bdr w:val="none" w:sz="0" w:space="0" w:color="auto" w:frame="1"/>
              </w:rPr>
              <w:t xml:space="preserve"> видеоизображение</w:t>
            </w:r>
          </w:p>
        </w:tc>
        <w:tc>
          <w:tcPr>
            <w:tcW w:w="5846" w:type="dxa"/>
            <w:vAlign w:val="center"/>
          </w:tcPr>
          <w:p w14:paraId="25D7FA9B" w14:textId="6E427B6A" w:rsidR="00A85F16" w:rsidRPr="00A85F16" w:rsidRDefault="00A85F16" w:rsidP="00A85F16">
            <w:pPr>
              <w:pStyle w:val="aff1"/>
            </w:pPr>
            <w:r w:rsidRPr="00A85F16">
              <w:rPr>
                <w:rStyle w:val="citation-541"/>
                <w:color w:val="1F1F1F"/>
                <w:bdr w:val="none" w:sz="0" w:space="0" w:color="auto" w:frame="1"/>
              </w:rPr>
              <w:t>Выполняет комплекс операций по улучшению качества и нормализации входящего видеоизображения перед его подачей в основной алгоритм</w:t>
            </w:r>
            <w:r w:rsidRPr="00A85F16">
              <w:t>.</w:t>
            </w:r>
          </w:p>
        </w:tc>
      </w:tr>
      <w:tr w:rsidR="00A85F16" w:rsidRPr="00A85F16" w14:paraId="4DF6A9A1" w14:textId="77777777" w:rsidTr="00A85F16">
        <w:tc>
          <w:tcPr>
            <w:tcW w:w="1124" w:type="dxa"/>
            <w:vAlign w:val="center"/>
          </w:tcPr>
          <w:p w14:paraId="7EF27803" w14:textId="1014CACC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1.1</w:t>
            </w:r>
          </w:p>
        </w:tc>
        <w:tc>
          <w:tcPr>
            <w:tcW w:w="2935" w:type="dxa"/>
            <w:vAlign w:val="center"/>
          </w:tcPr>
          <w:p w14:paraId="36F30B4B" w14:textId="08B4B1A1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Масштабировать изображение</w:t>
            </w:r>
          </w:p>
        </w:tc>
        <w:tc>
          <w:tcPr>
            <w:tcW w:w="5846" w:type="dxa"/>
            <w:vAlign w:val="center"/>
          </w:tcPr>
          <w:p w14:paraId="25050DFF" w14:textId="2FAAC183" w:rsidR="00A85F16" w:rsidRPr="00A85F16" w:rsidRDefault="00A85F16" w:rsidP="00A85F16">
            <w:pPr>
              <w:pStyle w:val="aff1"/>
            </w:pPr>
            <w:r w:rsidRPr="00A85F16">
              <w:rPr>
                <w:rStyle w:val="citation-540"/>
                <w:color w:val="1F1F1F"/>
                <w:bdr w:val="none" w:sz="0" w:space="0" w:color="auto" w:frame="1"/>
              </w:rPr>
              <w:t>Приводит разрешение исходного кадра к единому рабочему размеру</w:t>
            </w:r>
            <w:r w:rsidRPr="00A85F16">
              <w:t>.</w:t>
            </w:r>
          </w:p>
        </w:tc>
      </w:tr>
      <w:tr w:rsidR="00A85F16" w:rsidRPr="00A85F16" w14:paraId="6D195579" w14:textId="77777777" w:rsidTr="00A85F16">
        <w:tc>
          <w:tcPr>
            <w:tcW w:w="1124" w:type="dxa"/>
            <w:vAlign w:val="center"/>
          </w:tcPr>
          <w:p w14:paraId="0AD675F6" w14:textId="3B2B4CFF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1.2</w:t>
            </w:r>
          </w:p>
        </w:tc>
        <w:tc>
          <w:tcPr>
            <w:tcW w:w="2935" w:type="dxa"/>
            <w:vAlign w:val="center"/>
          </w:tcPr>
          <w:p w14:paraId="60780421" w14:textId="0735ACB4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Корректировать контрастность</w:t>
            </w:r>
          </w:p>
        </w:tc>
        <w:tc>
          <w:tcPr>
            <w:tcW w:w="5846" w:type="dxa"/>
            <w:vAlign w:val="center"/>
          </w:tcPr>
          <w:p w14:paraId="774354CE" w14:textId="6C1E125D" w:rsidR="00A85F16" w:rsidRPr="00A85F16" w:rsidRDefault="00A85F16" w:rsidP="00A85F16">
            <w:pPr>
              <w:pStyle w:val="aff1"/>
            </w:pPr>
            <w:r w:rsidRPr="00A85F16">
              <w:rPr>
                <w:rStyle w:val="citation-539"/>
                <w:color w:val="1F1F1F"/>
                <w:bdr w:val="none" w:sz="0" w:space="0" w:color="auto" w:frame="1"/>
              </w:rPr>
              <w:t>Выполняет цветовую коррекцию и повышает контрастность для лучшей различимости объектов</w:t>
            </w:r>
            <w:r w:rsidRPr="00A85F16">
              <w:t>.</w:t>
            </w:r>
          </w:p>
        </w:tc>
      </w:tr>
      <w:tr w:rsidR="00A85F16" w:rsidRPr="00A85F16" w14:paraId="0450D43F" w14:textId="77777777" w:rsidTr="00A85F16">
        <w:tc>
          <w:tcPr>
            <w:tcW w:w="1124" w:type="dxa"/>
            <w:vAlign w:val="center"/>
          </w:tcPr>
          <w:p w14:paraId="7FF0FFDC" w14:textId="7B284855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1.3</w:t>
            </w:r>
          </w:p>
        </w:tc>
        <w:tc>
          <w:tcPr>
            <w:tcW w:w="2935" w:type="dxa"/>
            <w:vAlign w:val="center"/>
          </w:tcPr>
          <w:p w14:paraId="5B949355" w14:textId="536BDA97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Устранять шумы и искажения</w:t>
            </w:r>
          </w:p>
        </w:tc>
        <w:tc>
          <w:tcPr>
            <w:tcW w:w="5846" w:type="dxa"/>
            <w:vAlign w:val="center"/>
          </w:tcPr>
          <w:p w14:paraId="6DE4F9D2" w14:textId="1D5186A0" w:rsidR="00A85F16" w:rsidRPr="00A85F16" w:rsidRDefault="00A85F16" w:rsidP="00A85F16">
            <w:pPr>
              <w:pStyle w:val="aff1"/>
            </w:pPr>
            <w:r w:rsidRPr="00A85F16">
              <w:rPr>
                <w:rStyle w:val="citation-538"/>
                <w:color w:val="1F1F1F"/>
                <w:bdr w:val="none" w:sz="0" w:space="0" w:color="auto" w:frame="1"/>
              </w:rPr>
              <w:t>Применяет алгоритмы фильтрации для удаления артефактов изображения, вызванных условиями съемки или работой камеры</w:t>
            </w:r>
            <w:r w:rsidRPr="00A85F16">
              <w:t>.</w:t>
            </w:r>
          </w:p>
        </w:tc>
      </w:tr>
      <w:tr w:rsidR="00A85F16" w:rsidRPr="00A85F16" w14:paraId="419101B2" w14:textId="77777777" w:rsidTr="00A85F16">
        <w:tc>
          <w:tcPr>
            <w:tcW w:w="1124" w:type="dxa"/>
            <w:vAlign w:val="center"/>
          </w:tcPr>
          <w:p w14:paraId="2BEB182E" w14:textId="02D7E28B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2</w:t>
            </w:r>
          </w:p>
        </w:tc>
        <w:tc>
          <w:tcPr>
            <w:tcW w:w="2935" w:type="dxa"/>
            <w:vAlign w:val="center"/>
          </w:tcPr>
          <w:p w14:paraId="750B6563" w14:textId="2F1AAAAA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Сегментировать изображение</w:t>
            </w:r>
          </w:p>
        </w:tc>
        <w:tc>
          <w:tcPr>
            <w:tcW w:w="5846" w:type="dxa"/>
            <w:vAlign w:val="center"/>
          </w:tcPr>
          <w:p w14:paraId="513D8E82" w14:textId="0C4D2BD9" w:rsidR="00A85F16" w:rsidRPr="00A85F16" w:rsidRDefault="00A85F16" w:rsidP="00A85F16">
            <w:pPr>
              <w:pStyle w:val="aff1"/>
            </w:pPr>
            <w:r w:rsidRPr="00A85F16">
              <w:rPr>
                <w:rStyle w:val="citation-537"/>
                <w:color w:val="1F1F1F"/>
                <w:bdr w:val="none" w:sz="0" w:space="0" w:color="auto" w:frame="1"/>
              </w:rPr>
              <w:t>Выполняет семантическую сегментацию обработанного изображения с помощью нейросетевой модели для выделения областей, принадлежащих препятствиям</w:t>
            </w:r>
            <w:r w:rsidRPr="00A85F16">
              <w:t>.</w:t>
            </w:r>
          </w:p>
        </w:tc>
      </w:tr>
    </w:tbl>
    <w:p w14:paraId="15466F37" w14:textId="77777777" w:rsidR="0009764E" w:rsidRDefault="0009764E"/>
    <w:p w14:paraId="12FF4B55" w14:textId="77777777" w:rsidR="0009764E" w:rsidRDefault="0009764E"/>
    <w:p w14:paraId="1760DE59" w14:textId="1ED07E95" w:rsidR="0009764E" w:rsidRDefault="0009764E" w:rsidP="0009764E">
      <w:pPr>
        <w:pStyle w:val="-1"/>
      </w:pPr>
      <w:r>
        <w:lastRenderedPageBreak/>
        <w:t>Продолжение таблицы 19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24"/>
        <w:gridCol w:w="2935"/>
        <w:gridCol w:w="5846"/>
      </w:tblGrid>
      <w:tr w:rsidR="00A85F16" w:rsidRPr="00A85F16" w14:paraId="4A98FFE2" w14:textId="77777777" w:rsidTr="00A85F16">
        <w:tc>
          <w:tcPr>
            <w:tcW w:w="1124" w:type="dxa"/>
            <w:vAlign w:val="center"/>
          </w:tcPr>
          <w:p w14:paraId="72FAD5CA" w14:textId="2901A0B3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2.1</w:t>
            </w:r>
          </w:p>
        </w:tc>
        <w:tc>
          <w:tcPr>
            <w:tcW w:w="2935" w:type="dxa"/>
            <w:vAlign w:val="center"/>
          </w:tcPr>
          <w:p w14:paraId="1BE89534" w14:textId="3E7EBD48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Преобразовывать изображение в формат модели</w:t>
            </w:r>
          </w:p>
        </w:tc>
        <w:tc>
          <w:tcPr>
            <w:tcW w:w="5846" w:type="dxa"/>
            <w:vAlign w:val="center"/>
          </w:tcPr>
          <w:p w14:paraId="44B0B83E" w14:textId="32A1A949" w:rsidR="00A85F16" w:rsidRPr="00A85F16" w:rsidRDefault="00A85F16" w:rsidP="00A85F16">
            <w:pPr>
              <w:pStyle w:val="aff1"/>
            </w:pPr>
            <w:r w:rsidRPr="00A85F16">
              <w:rPr>
                <w:rStyle w:val="citation-536"/>
                <w:color w:val="1F1F1F"/>
                <w:bdr w:val="none" w:sz="0" w:space="0" w:color="auto" w:frame="1"/>
              </w:rPr>
              <w:t>Конвертирует изображение в тензор требуемой размерности, порядка каналов и диапазона значений в соответствии с требованиями нейросети</w:t>
            </w:r>
            <w:r w:rsidRPr="00A85F16">
              <w:t>.</w:t>
            </w:r>
          </w:p>
        </w:tc>
      </w:tr>
      <w:tr w:rsidR="00A85F16" w:rsidRPr="00A85F16" w14:paraId="3E6B4BF8" w14:textId="77777777" w:rsidTr="00A85F16">
        <w:tc>
          <w:tcPr>
            <w:tcW w:w="1124" w:type="dxa"/>
            <w:vAlign w:val="center"/>
          </w:tcPr>
          <w:p w14:paraId="6A9D6760" w14:textId="1B0F43EC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2.2</w:t>
            </w:r>
          </w:p>
        </w:tc>
        <w:tc>
          <w:tcPr>
            <w:tcW w:w="2935" w:type="dxa"/>
            <w:vAlign w:val="center"/>
          </w:tcPr>
          <w:p w14:paraId="3393CBC1" w14:textId="33AD81C3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Выполнять предсказание моделью</w:t>
            </w:r>
          </w:p>
        </w:tc>
        <w:tc>
          <w:tcPr>
            <w:tcW w:w="5846" w:type="dxa"/>
            <w:vAlign w:val="center"/>
          </w:tcPr>
          <w:p w14:paraId="47FC8AF2" w14:textId="585012E8" w:rsidR="00A85F16" w:rsidRPr="00A85F16" w:rsidRDefault="00A85F16" w:rsidP="00A85F16">
            <w:pPr>
              <w:pStyle w:val="aff1"/>
            </w:pPr>
            <w:r w:rsidRPr="00A85F16">
              <w:rPr>
                <w:rStyle w:val="citation-535"/>
                <w:color w:val="1F1F1F"/>
                <w:bdr w:val="none" w:sz="0" w:space="0" w:color="auto" w:frame="1"/>
              </w:rPr>
              <w:t>Пропускает входной тензор через слои обученной нейронной сети для получения «сырых» предсказаний</w:t>
            </w:r>
            <w:r w:rsidRPr="00A85F16">
              <w:t>.</w:t>
            </w:r>
          </w:p>
        </w:tc>
      </w:tr>
      <w:tr w:rsidR="00A85F16" w:rsidRPr="00A85F16" w14:paraId="65932369" w14:textId="77777777" w:rsidTr="00A85F16">
        <w:tc>
          <w:tcPr>
            <w:tcW w:w="1124" w:type="dxa"/>
            <w:vAlign w:val="center"/>
          </w:tcPr>
          <w:p w14:paraId="354E2BB5" w14:textId="210049FE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2.3</w:t>
            </w:r>
          </w:p>
        </w:tc>
        <w:tc>
          <w:tcPr>
            <w:tcW w:w="2935" w:type="dxa"/>
            <w:vAlign w:val="center"/>
          </w:tcPr>
          <w:p w14:paraId="12EF8497" w14:textId="232349CD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Формировать маску сегментации</w:t>
            </w:r>
          </w:p>
        </w:tc>
        <w:tc>
          <w:tcPr>
            <w:tcW w:w="5846" w:type="dxa"/>
            <w:vAlign w:val="center"/>
          </w:tcPr>
          <w:p w14:paraId="09BE536D" w14:textId="5B761FDF" w:rsidR="00A85F16" w:rsidRPr="00A85F16" w:rsidRDefault="00A85F16" w:rsidP="00A85F16">
            <w:pPr>
              <w:pStyle w:val="aff1"/>
            </w:pPr>
            <w:r w:rsidRPr="00A85F16">
              <w:rPr>
                <w:rStyle w:val="citation-534"/>
                <w:color w:val="1F1F1F"/>
                <w:bdr w:val="none" w:sz="0" w:space="0" w:color="auto" w:frame="1"/>
              </w:rPr>
              <w:t>Интерпретирует сырые предсказания, присваивая каждому пикселю класс объекта и формируя итоговую двухмерную маску сегментации</w:t>
            </w:r>
            <w:r w:rsidRPr="00A85F16">
              <w:t>.</w:t>
            </w:r>
          </w:p>
        </w:tc>
      </w:tr>
      <w:tr w:rsidR="00A85F16" w:rsidRPr="00A85F16" w14:paraId="398805DA" w14:textId="77777777" w:rsidTr="00A85F16">
        <w:tc>
          <w:tcPr>
            <w:tcW w:w="1124" w:type="dxa"/>
            <w:vAlign w:val="center"/>
          </w:tcPr>
          <w:p w14:paraId="58C2506E" w14:textId="08583619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3</w:t>
            </w:r>
          </w:p>
        </w:tc>
        <w:tc>
          <w:tcPr>
            <w:tcW w:w="2935" w:type="dxa"/>
            <w:vAlign w:val="center"/>
          </w:tcPr>
          <w:p w14:paraId="31946B45" w14:textId="3B200A31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Формировать информационную модель окружения</w:t>
            </w:r>
          </w:p>
        </w:tc>
        <w:tc>
          <w:tcPr>
            <w:tcW w:w="5846" w:type="dxa"/>
            <w:vAlign w:val="center"/>
          </w:tcPr>
          <w:p w14:paraId="25E411B5" w14:textId="59FC5595" w:rsidR="00A85F16" w:rsidRPr="00A85F16" w:rsidRDefault="00A85F16" w:rsidP="00A85F16">
            <w:pPr>
              <w:pStyle w:val="aff1"/>
            </w:pPr>
            <w:r w:rsidRPr="00A85F16">
              <w:rPr>
                <w:rStyle w:val="citation-533"/>
                <w:color w:val="1F1F1F"/>
                <w:bdr w:val="none" w:sz="0" w:space="0" w:color="auto" w:frame="1"/>
              </w:rPr>
              <w:t>Выполняет комплекс аналитических задач по преобразованию маски сегментации в метрическую карту, отслеживанию объектов и оценке маршрута</w:t>
            </w:r>
            <w:r w:rsidRPr="00A85F16">
              <w:t>.</w:t>
            </w:r>
          </w:p>
        </w:tc>
      </w:tr>
      <w:tr w:rsidR="00A85F16" w:rsidRPr="00A85F16" w14:paraId="6E73548A" w14:textId="77777777" w:rsidTr="00A85F16">
        <w:tc>
          <w:tcPr>
            <w:tcW w:w="1124" w:type="dxa"/>
            <w:vAlign w:val="center"/>
          </w:tcPr>
          <w:p w14:paraId="32553F68" w14:textId="768AF771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3.1</w:t>
            </w:r>
          </w:p>
        </w:tc>
        <w:tc>
          <w:tcPr>
            <w:tcW w:w="2935" w:type="dxa"/>
            <w:vAlign w:val="center"/>
          </w:tcPr>
          <w:p w14:paraId="0B6E5000" w14:textId="4C43A528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Определять координаты объектов</w:t>
            </w:r>
          </w:p>
        </w:tc>
        <w:tc>
          <w:tcPr>
            <w:tcW w:w="5846" w:type="dxa"/>
            <w:vAlign w:val="center"/>
          </w:tcPr>
          <w:p w14:paraId="21FFD3F6" w14:textId="09B48A2C" w:rsidR="00A85F16" w:rsidRPr="00A85F16" w:rsidRDefault="00A85F16" w:rsidP="00A85F16">
            <w:pPr>
              <w:pStyle w:val="aff1"/>
            </w:pPr>
            <w:r w:rsidRPr="00A85F16">
              <w:rPr>
                <w:rStyle w:val="citation-532"/>
                <w:color w:val="1F1F1F"/>
                <w:bdr w:val="none" w:sz="0" w:space="0" w:color="auto" w:frame="1"/>
              </w:rPr>
              <w:t>Преобразует пиксельные координаты сегментированных областей в метрические координаты на карте относительно робота, используя параметры калибровки камеры</w:t>
            </w:r>
            <w:r w:rsidRPr="00A85F16">
              <w:t>.</w:t>
            </w:r>
          </w:p>
        </w:tc>
      </w:tr>
      <w:tr w:rsidR="00A85F16" w:rsidRPr="00A85F16" w14:paraId="27C56E42" w14:textId="77777777" w:rsidTr="00A85F16">
        <w:tc>
          <w:tcPr>
            <w:tcW w:w="1124" w:type="dxa"/>
            <w:vAlign w:val="center"/>
          </w:tcPr>
          <w:p w14:paraId="597F199C" w14:textId="2C74F637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3.2</w:t>
            </w:r>
          </w:p>
        </w:tc>
        <w:tc>
          <w:tcPr>
            <w:tcW w:w="2935" w:type="dxa"/>
            <w:vAlign w:val="center"/>
          </w:tcPr>
          <w:p w14:paraId="7C0649AA" w14:textId="1E1672FA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Отслеживать объекты во времени</w:t>
            </w:r>
          </w:p>
        </w:tc>
        <w:tc>
          <w:tcPr>
            <w:tcW w:w="5846" w:type="dxa"/>
            <w:vAlign w:val="center"/>
          </w:tcPr>
          <w:p w14:paraId="1844F05A" w14:textId="72C8678F" w:rsidR="00A85F16" w:rsidRPr="00A85F16" w:rsidRDefault="00A85F16" w:rsidP="00A85F16">
            <w:pPr>
              <w:pStyle w:val="aff1"/>
            </w:pPr>
            <w:r w:rsidRPr="00A85F16">
              <w:rPr>
                <w:rStyle w:val="citation-531"/>
                <w:color w:val="1F1F1F"/>
                <w:bdr w:val="none" w:sz="0" w:space="0" w:color="auto" w:frame="1"/>
              </w:rPr>
              <w:t>Выполняет сопоставление объектов между последовательными кадрами, рассчитывает их векторы движения и прогнозирует траектории</w:t>
            </w:r>
            <w:r w:rsidRPr="00A85F16">
              <w:t>.</w:t>
            </w:r>
          </w:p>
        </w:tc>
      </w:tr>
      <w:tr w:rsidR="00A85F16" w:rsidRPr="00A85F16" w14:paraId="1BC7AFFE" w14:textId="77777777" w:rsidTr="00A85F16">
        <w:tc>
          <w:tcPr>
            <w:tcW w:w="1124" w:type="dxa"/>
            <w:vAlign w:val="center"/>
          </w:tcPr>
          <w:p w14:paraId="5C23B157" w14:textId="2DAD60EA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3.2.1</w:t>
            </w:r>
          </w:p>
        </w:tc>
        <w:tc>
          <w:tcPr>
            <w:tcW w:w="2935" w:type="dxa"/>
            <w:vAlign w:val="center"/>
          </w:tcPr>
          <w:p w14:paraId="60574EDD" w14:textId="6F6BB0FE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Сопоставлять препятствия между кадрами</w:t>
            </w:r>
          </w:p>
        </w:tc>
        <w:tc>
          <w:tcPr>
            <w:tcW w:w="5846" w:type="dxa"/>
            <w:vAlign w:val="center"/>
          </w:tcPr>
          <w:p w14:paraId="10796295" w14:textId="1CBA1E3E" w:rsidR="00A85F16" w:rsidRPr="00A85F16" w:rsidRDefault="00A85F16" w:rsidP="00A85F16">
            <w:pPr>
              <w:pStyle w:val="aff1"/>
            </w:pPr>
            <w:r w:rsidRPr="00A85F16">
              <w:rPr>
                <w:rStyle w:val="citation-530"/>
                <w:color w:val="1F1F1F"/>
                <w:bdr w:val="none" w:sz="0" w:space="0" w:color="auto" w:frame="1"/>
              </w:rPr>
              <w:t>Осуществляет поиск соответствий между объектами, обнаруженными на текущем кадре, и объектами из карты, построенной на предыдущем шаге</w:t>
            </w:r>
            <w:r w:rsidRPr="00A85F16">
              <w:t>.</w:t>
            </w:r>
          </w:p>
        </w:tc>
      </w:tr>
      <w:tr w:rsidR="00A85F16" w:rsidRPr="00A85F16" w14:paraId="21D62217" w14:textId="77777777" w:rsidTr="00A85F16">
        <w:tc>
          <w:tcPr>
            <w:tcW w:w="1124" w:type="dxa"/>
            <w:vAlign w:val="center"/>
          </w:tcPr>
          <w:p w14:paraId="56B77026" w14:textId="5E3B520C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3.2.2</w:t>
            </w:r>
          </w:p>
        </w:tc>
        <w:tc>
          <w:tcPr>
            <w:tcW w:w="2935" w:type="dxa"/>
            <w:vAlign w:val="center"/>
          </w:tcPr>
          <w:p w14:paraId="56564994" w14:textId="24C783C2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Рассчитывать вектор движения</w:t>
            </w:r>
          </w:p>
        </w:tc>
        <w:tc>
          <w:tcPr>
            <w:tcW w:w="5846" w:type="dxa"/>
            <w:vAlign w:val="center"/>
          </w:tcPr>
          <w:p w14:paraId="4751A28F" w14:textId="497439A9" w:rsidR="00A85F16" w:rsidRPr="00A85F16" w:rsidRDefault="00A85F16" w:rsidP="00A85F16">
            <w:pPr>
              <w:pStyle w:val="aff1"/>
            </w:pPr>
            <w:r w:rsidRPr="00A85F16">
              <w:rPr>
                <w:rStyle w:val="citation-529"/>
                <w:color w:val="1F1F1F"/>
                <w:bdr w:val="none" w:sz="0" w:space="0" w:color="auto" w:frame="1"/>
              </w:rPr>
              <w:t>Вычисляет вектор скорости (направление и модуль) для каждого успешно сопоставленного объекта на основе его смещения между кадрами</w:t>
            </w:r>
            <w:r w:rsidRPr="00A85F16">
              <w:t>.</w:t>
            </w:r>
          </w:p>
        </w:tc>
      </w:tr>
      <w:tr w:rsidR="00A85F16" w:rsidRPr="00A85F16" w14:paraId="10818817" w14:textId="77777777" w:rsidTr="00A85F16">
        <w:tc>
          <w:tcPr>
            <w:tcW w:w="1124" w:type="dxa"/>
            <w:vAlign w:val="center"/>
          </w:tcPr>
          <w:p w14:paraId="2EE6938A" w14:textId="17184162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3.2.3</w:t>
            </w:r>
          </w:p>
        </w:tc>
        <w:tc>
          <w:tcPr>
            <w:tcW w:w="2935" w:type="dxa"/>
            <w:vAlign w:val="center"/>
          </w:tcPr>
          <w:p w14:paraId="5EB6DE09" w14:textId="18910985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Прогнозировать траекторию движения объектов</w:t>
            </w:r>
          </w:p>
        </w:tc>
        <w:tc>
          <w:tcPr>
            <w:tcW w:w="5846" w:type="dxa"/>
            <w:vAlign w:val="center"/>
          </w:tcPr>
          <w:p w14:paraId="2870F55C" w14:textId="1E99E24D" w:rsidR="00A85F16" w:rsidRPr="00A85F16" w:rsidRDefault="00A85F16" w:rsidP="00A85F16">
            <w:pPr>
              <w:pStyle w:val="aff1"/>
            </w:pPr>
            <w:r w:rsidRPr="00A85F16">
              <w:rPr>
                <w:rStyle w:val="citation-528"/>
                <w:color w:val="1F1F1F"/>
                <w:bdr w:val="none" w:sz="0" w:space="0" w:color="auto" w:frame="1"/>
              </w:rPr>
              <w:t>Экстраполирует движение отслеживаемых объектов на заданный временной горизонт для предсказания их будущего местоположения</w:t>
            </w:r>
            <w:r w:rsidRPr="00A85F16">
              <w:t>.</w:t>
            </w:r>
          </w:p>
        </w:tc>
      </w:tr>
      <w:tr w:rsidR="00A85F16" w:rsidRPr="00A85F16" w14:paraId="78E60BA7" w14:textId="77777777" w:rsidTr="00A85F16">
        <w:tc>
          <w:tcPr>
            <w:tcW w:w="1124" w:type="dxa"/>
            <w:vAlign w:val="center"/>
          </w:tcPr>
          <w:p w14:paraId="544EA0A3" w14:textId="66507ECC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3.3</w:t>
            </w:r>
          </w:p>
        </w:tc>
        <w:tc>
          <w:tcPr>
            <w:tcW w:w="2935" w:type="dxa"/>
            <w:vAlign w:val="center"/>
          </w:tcPr>
          <w:p w14:paraId="67757596" w14:textId="391D558A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Оценить проходимость маршрута</w:t>
            </w:r>
          </w:p>
        </w:tc>
        <w:tc>
          <w:tcPr>
            <w:tcW w:w="5846" w:type="dxa"/>
            <w:vAlign w:val="center"/>
          </w:tcPr>
          <w:p w14:paraId="202CFCAC" w14:textId="42471BD2" w:rsidR="00A85F16" w:rsidRPr="00A85F16" w:rsidRDefault="00A85F16" w:rsidP="00A85F16">
            <w:pPr>
              <w:pStyle w:val="aff1"/>
            </w:pPr>
            <w:r w:rsidRPr="00A85F16">
              <w:rPr>
                <w:rStyle w:val="citation-527"/>
                <w:color w:val="1F1F1F"/>
                <w:bdr w:val="none" w:sz="0" w:space="0" w:color="auto" w:frame="1"/>
              </w:rPr>
              <w:t>Выполняет проверку заданного маршрута на предмет наличия столкновений с препятствиями, находящимися на динамической карте</w:t>
            </w:r>
            <w:r w:rsidRPr="00A85F16">
              <w:t>.</w:t>
            </w:r>
          </w:p>
        </w:tc>
      </w:tr>
      <w:tr w:rsidR="00A85F16" w:rsidRPr="00A85F16" w14:paraId="7E91EA5B" w14:textId="77777777" w:rsidTr="00A85F16">
        <w:tc>
          <w:tcPr>
            <w:tcW w:w="1124" w:type="dxa"/>
            <w:vAlign w:val="center"/>
          </w:tcPr>
          <w:p w14:paraId="2C59F636" w14:textId="5B94A5BB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3.3.1</w:t>
            </w:r>
          </w:p>
        </w:tc>
        <w:tc>
          <w:tcPr>
            <w:tcW w:w="2935" w:type="dxa"/>
            <w:vAlign w:val="center"/>
          </w:tcPr>
          <w:p w14:paraId="124748DE" w14:textId="70A6DDA8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Проецировать габариты робота на траекторию</w:t>
            </w:r>
          </w:p>
        </w:tc>
        <w:tc>
          <w:tcPr>
            <w:tcW w:w="5846" w:type="dxa"/>
            <w:vAlign w:val="center"/>
          </w:tcPr>
          <w:p w14:paraId="53C3188E" w14:textId="2CFF2D97" w:rsidR="00A85F16" w:rsidRPr="00A85F16" w:rsidRDefault="00A85F16" w:rsidP="00A85F16">
            <w:pPr>
              <w:pStyle w:val="aff1"/>
            </w:pPr>
            <w:r w:rsidRPr="00A85F16">
              <w:rPr>
                <w:rStyle w:val="citation-526"/>
                <w:color w:val="1F1F1F"/>
                <w:bdr w:val="none" w:sz="0" w:space="0" w:color="auto" w:frame="1"/>
              </w:rPr>
              <w:t>Строит двухмерную область («коридор безопасности»), которую займет корпус робота при движении по осевой линии маршрута, с учетом его габаритов</w:t>
            </w:r>
            <w:r w:rsidRPr="00A85F16">
              <w:t>.</w:t>
            </w:r>
          </w:p>
        </w:tc>
      </w:tr>
      <w:tr w:rsidR="00A85F16" w:rsidRPr="00A85F16" w14:paraId="056B5BD9" w14:textId="77777777" w:rsidTr="00A85F16">
        <w:tc>
          <w:tcPr>
            <w:tcW w:w="1124" w:type="dxa"/>
            <w:vAlign w:val="center"/>
          </w:tcPr>
          <w:p w14:paraId="175A37C0" w14:textId="29F9CBAE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lastRenderedPageBreak/>
              <w:t>3.3.2</w:t>
            </w:r>
          </w:p>
        </w:tc>
        <w:tc>
          <w:tcPr>
            <w:tcW w:w="2935" w:type="dxa"/>
            <w:vAlign w:val="center"/>
          </w:tcPr>
          <w:p w14:paraId="7B19708D" w14:textId="6F07A215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Выявлять пересечения траектории с препятствиями</w:t>
            </w:r>
          </w:p>
        </w:tc>
        <w:tc>
          <w:tcPr>
            <w:tcW w:w="5846" w:type="dxa"/>
            <w:vAlign w:val="center"/>
          </w:tcPr>
          <w:p w14:paraId="19FFCD15" w14:textId="656C51F6" w:rsidR="00A85F16" w:rsidRPr="00A85F16" w:rsidRDefault="00A85F16" w:rsidP="00A85F16">
            <w:pPr>
              <w:pStyle w:val="aff1"/>
            </w:pPr>
            <w:r w:rsidRPr="00A85F16">
              <w:rPr>
                <w:rStyle w:val="citation-525"/>
                <w:color w:val="1F1F1F"/>
                <w:bdr w:val="none" w:sz="0" w:space="0" w:color="auto" w:frame="1"/>
              </w:rPr>
              <w:t>Осуществляет поиск геометрических пересечений между «коридором безопасности» робота и областями, занимаемыми препятствиями на карте</w:t>
            </w:r>
            <w:r w:rsidRPr="00A85F16">
              <w:t>.</w:t>
            </w:r>
          </w:p>
        </w:tc>
      </w:tr>
      <w:tr w:rsidR="00A85F16" w:rsidRPr="00A85F16" w14:paraId="7188A8B6" w14:textId="77777777" w:rsidTr="00A85F16">
        <w:tc>
          <w:tcPr>
            <w:tcW w:w="1124" w:type="dxa"/>
            <w:vAlign w:val="center"/>
          </w:tcPr>
          <w:p w14:paraId="02AF56AC" w14:textId="00FE38B4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3.3.3</w:t>
            </w:r>
          </w:p>
        </w:tc>
        <w:tc>
          <w:tcPr>
            <w:tcW w:w="2935" w:type="dxa"/>
            <w:vAlign w:val="center"/>
          </w:tcPr>
          <w:p w14:paraId="1B9CB8DD" w14:textId="33D1F4C2" w:rsidR="00A85F16" w:rsidRPr="00A85F16" w:rsidRDefault="00A85F16" w:rsidP="00A85F16">
            <w:pPr>
              <w:pStyle w:val="aff1"/>
            </w:pPr>
            <w:r w:rsidRPr="00A85F16">
              <w:rPr>
                <w:bdr w:val="none" w:sz="0" w:space="0" w:color="auto" w:frame="1"/>
              </w:rPr>
              <w:t>Формировать итоговую оценку</w:t>
            </w:r>
          </w:p>
        </w:tc>
        <w:tc>
          <w:tcPr>
            <w:tcW w:w="5846" w:type="dxa"/>
            <w:vAlign w:val="center"/>
          </w:tcPr>
          <w:p w14:paraId="666CA87D" w14:textId="335E6735" w:rsidR="00A85F16" w:rsidRPr="00A85F16" w:rsidRDefault="00A85F16" w:rsidP="00A85F16">
            <w:pPr>
              <w:pStyle w:val="aff1"/>
            </w:pPr>
            <w:r w:rsidRPr="00A85F16">
              <w:rPr>
                <w:rStyle w:val="citation-524"/>
                <w:color w:val="1F1F1F"/>
                <w:bdr w:val="none" w:sz="0" w:space="0" w:color="auto" w:frame="1"/>
              </w:rPr>
              <w:t>Анализирует наличие или отсутствие конфликтов и выносит итоговый вердикт о возможности безопасного движения по маршруту</w:t>
            </w:r>
            <w:r w:rsidRPr="00A85F16">
              <w:t>.</w:t>
            </w:r>
          </w:p>
        </w:tc>
      </w:tr>
      <w:tr w:rsidR="001911A6" w:rsidRPr="00A85F16" w14:paraId="7894CB12" w14:textId="77777777" w:rsidTr="00A85F16">
        <w:tc>
          <w:tcPr>
            <w:tcW w:w="1124" w:type="dxa"/>
            <w:vAlign w:val="center"/>
          </w:tcPr>
          <w:p w14:paraId="51D03B42" w14:textId="7F3F758F" w:rsidR="001911A6" w:rsidRPr="00A85F16" w:rsidRDefault="001911A6" w:rsidP="00A85F16">
            <w:pPr>
              <w:pStyle w:val="aff1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4</w:t>
            </w:r>
          </w:p>
        </w:tc>
        <w:tc>
          <w:tcPr>
            <w:tcW w:w="2935" w:type="dxa"/>
            <w:vAlign w:val="center"/>
          </w:tcPr>
          <w:p w14:paraId="3C7E3F40" w14:textId="0BFDB34C" w:rsidR="001911A6" w:rsidRPr="00A85F16" w:rsidRDefault="001911A6" w:rsidP="00A85F16">
            <w:pPr>
              <w:pStyle w:val="aff1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Оценить качество изображения</w:t>
            </w:r>
          </w:p>
        </w:tc>
        <w:tc>
          <w:tcPr>
            <w:tcW w:w="5846" w:type="dxa"/>
            <w:vAlign w:val="center"/>
          </w:tcPr>
          <w:p w14:paraId="524D3FC8" w14:textId="4D26AC49" w:rsidR="001911A6" w:rsidRPr="00A85F16" w:rsidRDefault="001911A6" w:rsidP="00A85F16">
            <w:pPr>
              <w:pStyle w:val="aff1"/>
              <w:rPr>
                <w:rStyle w:val="citation-524"/>
                <w:color w:val="1F1F1F"/>
                <w:bdr w:val="none" w:sz="0" w:space="0" w:color="auto" w:frame="1"/>
              </w:rPr>
            </w:pPr>
            <w:r w:rsidRPr="001911A6">
              <w:rPr>
                <w:color w:val="1F1F1F"/>
                <w:bdr w:val="none" w:sz="0" w:space="0" w:color="auto" w:frame="1"/>
              </w:rPr>
              <w:t>Выполняет предварительный анализ каждого кадра видеопотока на соответствие техническим требованиям компьютерного зрения.</w:t>
            </w:r>
          </w:p>
        </w:tc>
      </w:tr>
    </w:tbl>
    <w:p w14:paraId="665DFE96" w14:textId="77777777" w:rsidR="00BD25C3" w:rsidRPr="004A6976" w:rsidRDefault="00BD25C3" w:rsidP="00BD25C3">
      <w:pPr>
        <w:pStyle w:val="1-"/>
      </w:pPr>
    </w:p>
    <w:p w14:paraId="3EFCA1D3" w14:textId="77777777" w:rsidR="00BD25C3" w:rsidRDefault="00BD25C3" w:rsidP="00BD25C3">
      <w:pPr>
        <w:pStyle w:val="2"/>
      </w:pPr>
      <w:bookmarkStart w:id="90" w:name="_Toc155114236"/>
      <w:bookmarkStart w:id="91" w:name="_Toc216648940"/>
      <w:r>
        <w:t>Таблица накопителей данных</w:t>
      </w:r>
      <w:bookmarkEnd w:id="90"/>
      <w:bookmarkEnd w:id="91"/>
    </w:p>
    <w:p w14:paraId="7CD8F39D" w14:textId="0E6A89FE" w:rsidR="00BD25C3" w:rsidRDefault="00BD25C3" w:rsidP="00BD25C3">
      <w:pPr>
        <w:pStyle w:val="1-"/>
      </w:pPr>
      <w:r>
        <w:t xml:space="preserve">В таблице </w:t>
      </w:r>
      <w:r w:rsidR="00413790">
        <w:t>20</w:t>
      </w:r>
      <w:r>
        <w:t xml:space="preserve"> представлены накопители данных.</w:t>
      </w:r>
    </w:p>
    <w:p w14:paraId="2A06D7AE" w14:textId="7385F453" w:rsidR="00BD25C3" w:rsidRDefault="00BD25C3" w:rsidP="00BD25C3">
      <w:pPr>
        <w:pStyle w:val="-1"/>
      </w:pPr>
      <w:r>
        <w:t xml:space="preserve">Таблица </w:t>
      </w:r>
      <w:r w:rsidR="00413790">
        <w:t>20</w:t>
      </w:r>
      <w:r>
        <w:t xml:space="preserve"> – Таблица накопителей данных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BD25C3" w:rsidRPr="00E66FC2" w14:paraId="5F8BCE3B" w14:textId="77777777" w:rsidTr="000247D7">
        <w:tc>
          <w:tcPr>
            <w:tcW w:w="4785" w:type="dxa"/>
          </w:tcPr>
          <w:p w14:paraId="638CFB9C" w14:textId="77777777" w:rsidR="00BD25C3" w:rsidRPr="00E66FC2" w:rsidRDefault="00BD25C3" w:rsidP="00E66FC2">
            <w:pPr>
              <w:pStyle w:val="aff1"/>
            </w:pPr>
            <w:r w:rsidRPr="00E66FC2">
              <w:t>Название</w:t>
            </w:r>
          </w:p>
        </w:tc>
        <w:tc>
          <w:tcPr>
            <w:tcW w:w="4785" w:type="dxa"/>
          </w:tcPr>
          <w:p w14:paraId="329D81DD" w14:textId="77777777" w:rsidR="00BD25C3" w:rsidRPr="00E66FC2" w:rsidRDefault="00BD25C3" w:rsidP="00E66FC2">
            <w:pPr>
              <w:pStyle w:val="aff1"/>
            </w:pPr>
            <w:r w:rsidRPr="00E66FC2">
              <w:t>Описание</w:t>
            </w:r>
          </w:p>
        </w:tc>
      </w:tr>
      <w:tr w:rsidR="00E66FC2" w:rsidRPr="00E66FC2" w14:paraId="79BD9DE8" w14:textId="77777777" w:rsidTr="000C7E36">
        <w:tc>
          <w:tcPr>
            <w:tcW w:w="4785" w:type="dxa"/>
            <w:vAlign w:val="center"/>
          </w:tcPr>
          <w:p w14:paraId="5E800E6D" w14:textId="67F55E21" w:rsidR="00E66FC2" w:rsidRPr="00E66FC2" w:rsidRDefault="00E66FC2" w:rsidP="00E66FC2">
            <w:pPr>
              <w:pStyle w:val="aff1"/>
            </w:pPr>
            <w:r w:rsidRPr="00E66FC2">
              <w:t>Конфигурация системы</w:t>
            </w:r>
          </w:p>
        </w:tc>
        <w:tc>
          <w:tcPr>
            <w:tcW w:w="4785" w:type="dxa"/>
            <w:vAlign w:val="center"/>
          </w:tcPr>
          <w:p w14:paraId="71B64D3A" w14:textId="2243292C" w:rsidR="00E66FC2" w:rsidRPr="00E66FC2" w:rsidRDefault="00E66FC2" w:rsidP="00E66FC2">
            <w:pPr>
              <w:pStyle w:val="aff1"/>
            </w:pPr>
            <w:r w:rsidRPr="00E66FC2">
              <w:rPr>
                <w:rStyle w:val="citation-557"/>
              </w:rPr>
              <w:t>Хранит глобальные настройки программного обеспечения, включая параметры калибровки камеры, коэффициенты для алгоритмов предобработки изображений (масштабирование, контрастность), критерии сопоставления объектов, параметры прогнозирования и правила оценки проходимости</w:t>
            </w:r>
            <w:r w:rsidRPr="00E66FC2">
              <w:t>.</w:t>
            </w:r>
          </w:p>
        </w:tc>
      </w:tr>
      <w:tr w:rsidR="00E66FC2" w:rsidRPr="00E66FC2" w14:paraId="317D4914" w14:textId="77777777" w:rsidTr="000C7E36">
        <w:tc>
          <w:tcPr>
            <w:tcW w:w="4785" w:type="dxa"/>
            <w:vAlign w:val="center"/>
          </w:tcPr>
          <w:p w14:paraId="3FFA413D" w14:textId="04616D07" w:rsidR="00E66FC2" w:rsidRPr="00E66FC2" w:rsidRDefault="00E66FC2" w:rsidP="00E66FC2">
            <w:pPr>
              <w:pStyle w:val="aff1"/>
            </w:pPr>
            <w:r w:rsidRPr="00E66FC2">
              <w:t>Алгоритм сегментации</w:t>
            </w:r>
          </w:p>
        </w:tc>
        <w:tc>
          <w:tcPr>
            <w:tcW w:w="4785" w:type="dxa"/>
            <w:vAlign w:val="center"/>
          </w:tcPr>
          <w:p w14:paraId="7EA59620" w14:textId="019DB09A" w:rsidR="00E66FC2" w:rsidRPr="00E66FC2" w:rsidRDefault="00E66FC2" w:rsidP="00E66FC2">
            <w:pPr>
              <w:pStyle w:val="aff1"/>
            </w:pPr>
            <w:r w:rsidRPr="00E66FC2">
              <w:rPr>
                <w:rStyle w:val="citation-556"/>
              </w:rPr>
              <w:t>Содержит данные, необходимые для работы нейросети: файл с весами обученной модели, спецификации требуемого формата входных данных и параметры алгоритмов постобработки для интерпретации предсказаний</w:t>
            </w:r>
            <w:r w:rsidRPr="00E66FC2">
              <w:t>.</w:t>
            </w:r>
          </w:p>
        </w:tc>
      </w:tr>
      <w:tr w:rsidR="00E66FC2" w:rsidRPr="00E66FC2" w14:paraId="654B3893" w14:textId="77777777" w:rsidTr="000C7E36">
        <w:tc>
          <w:tcPr>
            <w:tcW w:w="4785" w:type="dxa"/>
            <w:vAlign w:val="center"/>
          </w:tcPr>
          <w:p w14:paraId="4654949B" w14:textId="70491EE3" w:rsidR="00E66FC2" w:rsidRPr="00E66FC2" w:rsidRDefault="00E66FC2" w:rsidP="00E66FC2">
            <w:pPr>
              <w:pStyle w:val="aff1"/>
            </w:pPr>
            <w:r w:rsidRPr="00E66FC2">
              <w:t>Параметры робота</w:t>
            </w:r>
          </w:p>
        </w:tc>
        <w:tc>
          <w:tcPr>
            <w:tcW w:w="4785" w:type="dxa"/>
            <w:vAlign w:val="center"/>
          </w:tcPr>
          <w:p w14:paraId="35D5C74A" w14:textId="6EABAC0B" w:rsidR="00E66FC2" w:rsidRPr="00E66FC2" w:rsidRDefault="00E66FC2" w:rsidP="00E66FC2">
            <w:pPr>
              <w:pStyle w:val="aff1"/>
            </w:pPr>
            <w:r w:rsidRPr="00E66FC2">
              <w:rPr>
                <w:rStyle w:val="citation-555"/>
              </w:rPr>
              <w:t>Хранит физические характеристики мобильной платформы (габариты: ширина, длина), которые используются системой для построения «коридора безопасности» и выявления конфликтов с препятствиями</w:t>
            </w:r>
            <w:r w:rsidRPr="00E66FC2">
              <w:t>.</w:t>
            </w:r>
          </w:p>
        </w:tc>
      </w:tr>
    </w:tbl>
    <w:p w14:paraId="69FE1FDF" w14:textId="77777777" w:rsidR="0009764E" w:rsidRDefault="0009764E"/>
    <w:p w14:paraId="557C82CE" w14:textId="7F623123" w:rsidR="0009764E" w:rsidRDefault="0009764E" w:rsidP="0009764E">
      <w:pPr>
        <w:pStyle w:val="-1"/>
      </w:pPr>
      <w:r>
        <w:lastRenderedPageBreak/>
        <w:t>Продолжение таблицы 20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E66FC2" w:rsidRPr="00E66FC2" w14:paraId="0EB5EF57" w14:textId="77777777" w:rsidTr="000C7E36">
        <w:tc>
          <w:tcPr>
            <w:tcW w:w="4785" w:type="dxa"/>
            <w:vAlign w:val="center"/>
          </w:tcPr>
          <w:p w14:paraId="6447F1F7" w14:textId="16EF4C81" w:rsidR="00E66FC2" w:rsidRPr="00E66FC2" w:rsidRDefault="00BC15B0" w:rsidP="00E66FC2">
            <w:pPr>
              <w:pStyle w:val="aff1"/>
            </w:pPr>
            <w:r>
              <w:t>Буфер истории</w:t>
            </w:r>
          </w:p>
        </w:tc>
        <w:tc>
          <w:tcPr>
            <w:tcW w:w="4785" w:type="dxa"/>
            <w:vAlign w:val="center"/>
          </w:tcPr>
          <w:p w14:paraId="371A803A" w14:textId="3790148B" w:rsidR="00E66FC2" w:rsidRPr="00E66FC2" w:rsidRDefault="00E66FC2" w:rsidP="00E66FC2">
            <w:pPr>
              <w:pStyle w:val="aff1"/>
            </w:pPr>
            <w:r w:rsidRPr="00E66FC2">
              <w:t>Буфер оперативной памяти для хранения информации о карт</w:t>
            </w:r>
            <w:r w:rsidR="00BC15B0">
              <w:t>ах</w:t>
            </w:r>
            <w:r w:rsidRPr="00E66FC2">
              <w:t xml:space="preserve"> препятствий, сформирован</w:t>
            </w:r>
            <w:r w:rsidR="00BC15B0">
              <w:t>ных</w:t>
            </w:r>
            <w:r w:rsidRPr="00E66FC2">
              <w:t xml:space="preserve"> на предыдущ</w:t>
            </w:r>
            <w:r w:rsidR="00BC15B0">
              <w:t>их</w:t>
            </w:r>
            <w:r w:rsidRPr="00E66FC2">
              <w:t xml:space="preserve"> такт</w:t>
            </w:r>
            <w:r w:rsidR="00BC15B0">
              <w:t>ах</w:t>
            </w:r>
            <w:r w:rsidRPr="00E66FC2">
              <w:t xml:space="preserve"> работы системы. </w:t>
            </w:r>
            <w:r w:rsidRPr="00E66FC2">
              <w:rPr>
                <w:rStyle w:val="citation-554"/>
              </w:rPr>
              <w:t>Используется для отслеживания перемещения объектов во времени и расчета векторов их скорости</w:t>
            </w:r>
            <w:r w:rsidRPr="00E66FC2">
              <w:t>.</w:t>
            </w:r>
          </w:p>
        </w:tc>
      </w:tr>
    </w:tbl>
    <w:p w14:paraId="366FC7E0" w14:textId="77777777" w:rsidR="00BD25C3" w:rsidRDefault="00BD25C3" w:rsidP="00BD25C3">
      <w:pPr>
        <w:pStyle w:val="1-"/>
        <w:ind w:firstLine="0"/>
      </w:pPr>
    </w:p>
    <w:p w14:paraId="7953B84F" w14:textId="77777777" w:rsidR="00BD25C3" w:rsidRDefault="00BD25C3" w:rsidP="00BD25C3">
      <w:pPr>
        <w:pStyle w:val="2"/>
      </w:pPr>
      <w:bookmarkStart w:id="92" w:name="_Toc155114237"/>
      <w:bookmarkStart w:id="93" w:name="_Toc216648941"/>
      <w:r>
        <w:t>Таблица потоков данных</w:t>
      </w:r>
      <w:bookmarkEnd w:id="92"/>
      <w:bookmarkEnd w:id="93"/>
    </w:p>
    <w:p w14:paraId="1BD2AA09" w14:textId="274F29FF" w:rsidR="00BD25C3" w:rsidRDefault="00BD25C3" w:rsidP="00BD25C3">
      <w:pPr>
        <w:pStyle w:val="1-"/>
      </w:pPr>
      <w:r>
        <w:t xml:space="preserve">Таблица </w:t>
      </w:r>
      <w:r w:rsidR="00413790">
        <w:t>21</w:t>
      </w:r>
      <w:r>
        <w:t xml:space="preserve"> описывает потоки данных.</w:t>
      </w:r>
    </w:p>
    <w:p w14:paraId="7BD1CE24" w14:textId="16342E8B" w:rsidR="00BD25C3" w:rsidRDefault="00BD25C3" w:rsidP="00BD25C3">
      <w:pPr>
        <w:pStyle w:val="-1"/>
      </w:pPr>
      <w:r>
        <w:t xml:space="preserve">Таблица </w:t>
      </w:r>
      <w:r w:rsidR="00413790">
        <w:t>21</w:t>
      </w:r>
      <w:r>
        <w:t xml:space="preserve"> – Таблица потоков данных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BD25C3" w:rsidRPr="002A75DF" w14:paraId="6BDBBB73" w14:textId="77777777" w:rsidTr="000247D7">
        <w:tc>
          <w:tcPr>
            <w:tcW w:w="4785" w:type="dxa"/>
          </w:tcPr>
          <w:p w14:paraId="3ADE4818" w14:textId="77777777" w:rsidR="00BD25C3" w:rsidRPr="002A75DF" w:rsidRDefault="00BD25C3" w:rsidP="002A75DF">
            <w:pPr>
              <w:pStyle w:val="aff1"/>
            </w:pPr>
            <w:r w:rsidRPr="002A75DF">
              <w:t>Название</w:t>
            </w:r>
          </w:p>
        </w:tc>
        <w:tc>
          <w:tcPr>
            <w:tcW w:w="4785" w:type="dxa"/>
          </w:tcPr>
          <w:p w14:paraId="7C8094DC" w14:textId="77777777" w:rsidR="00BD25C3" w:rsidRPr="002A75DF" w:rsidRDefault="00BD25C3" w:rsidP="002A75DF">
            <w:pPr>
              <w:pStyle w:val="aff1"/>
            </w:pPr>
            <w:r w:rsidRPr="002A75DF">
              <w:t>Описание</w:t>
            </w:r>
          </w:p>
        </w:tc>
      </w:tr>
      <w:tr w:rsidR="002A75DF" w:rsidRPr="002A75DF" w14:paraId="3D75032A" w14:textId="77777777" w:rsidTr="00722E9B">
        <w:tc>
          <w:tcPr>
            <w:tcW w:w="4785" w:type="dxa"/>
            <w:vAlign w:val="center"/>
          </w:tcPr>
          <w:p w14:paraId="64A13CCC" w14:textId="36F782D7" w:rsidR="002A75DF" w:rsidRPr="002A75DF" w:rsidRDefault="002A75DF" w:rsidP="002A75DF">
            <w:pPr>
              <w:pStyle w:val="aff1"/>
            </w:pPr>
            <w:r w:rsidRPr="002A75DF">
              <w:t>Видеоизображение</w:t>
            </w:r>
          </w:p>
        </w:tc>
        <w:tc>
          <w:tcPr>
            <w:tcW w:w="4785" w:type="dxa"/>
            <w:vAlign w:val="center"/>
          </w:tcPr>
          <w:p w14:paraId="18A6436A" w14:textId="50634919" w:rsidR="002A75DF" w:rsidRPr="002A75DF" w:rsidRDefault="002A75DF" w:rsidP="002A75DF">
            <w:pPr>
              <w:pStyle w:val="aff1"/>
            </w:pPr>
            <w:r w:rsidRPr="002A75DF">
              <w:t>Цифровой видеопоток, поступающий с камеры в реальном времени. Является основным источником данных для анализа окружающей среды.</w:t>
            </w:r>
          </w:p>
        </w:tc>
      </w:tr>
      <w:tr w:rsidR="002A75DF" w:rsidRPr="002A75DF" w14:paraId="568B788A" w14:textId="77777777" w:rsidTr="00722E9B">
        <w:tc>
          <w:tcPr>
            <w:tcW w:w="4785" w:type="dxa"/>
            <w:vAlign w:val="center"/>
          </w:tcPr>
          <w:p w14:paraId="4D072AF0" w14:textId="0BF81981" w:rsidR="002A75DF" w:rsidRPr="002A75DF" w:rsidRDefault="002A75DF" w:rsidP="002A75DF">
            <w:pPr>
              <w:pStyle w:val="aff1"/>
            </w:pPr>
            <w:r w:rsidRPr="002A75DF">
              <w:t>Планируемый маршрут</w:t>
            </w:r>
          </w:p>
        </w:tc>
        <w:tc>
          <w:tcPr>
            <w:tcW w:w="4785" w:type="dxa"/>
            <w:vAlign w:val="center"/>
          </w:tcPr>
          <w:p w14:paraId="27071A5F" w14:textId="4E7F75CC" w:rsidR="002A75DF" w:rsidRPr="002A75DF" w:rsidRDefault="00017231" w:rsidP="002A75DF">
            <w:pPr>
              <w:pStyle w:val="aff1"/>
            </w:pPr>
            <w:r w:rsidRPr="00017231">
              <w:t>Последовательность координат в локальной метрической системе робота</w:t>
            </w:r>
            <w:r>
              <w:t xml:space="preserve">, </w:t>
            </w:r>
            <w:r w:rsidRPr="00017231">
              <w:t>представляющая собой осевую линию предполагаемого движения на ближайший горизонт планирования.</w:t>
            </w:r>
          </w:p>
        </w:tc>
      </w:tr>
      <w:tr w:rsidR="002A75DF" w:rsidRPr="002A75DF" w14:paraId="6BB51A92" w14:textId="77777777" w:rsidTr="00722E9B">
        <w:tc>
          <w:tcPr>
            <w:tcW w:w="4785" w:type="dxa"/>
            <w:vAlign w:val="center"/>
          </w:tcPr>
          <w:p w14:paraId="3F9C31A8" w14:textId="6E94DF9E" w:rsidR="002A75DF" w:rsidRPr="002A75DF" w:rsidRDefault="002A75DF" w:rsidP="002A75DF">
            <w:pPr>
              <w:pStyle w:val="aff1"/>
            </w:pPr>
            <w:r w:rsidRPr="002A75DF">
              <w:t>Обработанное видеоизображение</w:t>
            </w:r>
          </w:p>
        </w:tc>
        <w:tc>
          <w:tcPr>
            <w:tcW w:w="4785" w:type="dxa"/>
            <w:vAlign w:val="center"/>
          </w:tcPr>
          <w:p w14:paraId="6629C69B" w14:textId="6053B53F" w:rsidR="002A75DF" w:rsidRPr="002A75DF" w:rsidRDefault="002A75DF" w:rsidP="002A75DF">
            <w:pPr>
              <w:pStyle w:val="aff1"/>
            </w:pPr>
            <w:r w:rsidRPr="002A75DF">
              <w:t>Видеоизображение после прохождения всех этапов предобработки (масштабирования, цветокоррекции, фильтрации), готовое для подачи в нейросеть.</w:t>
            </w:r>
          </w:p>
        </w:tc>
      </w:tr>
      <w:tr w:rsidR="002A75DF" w:rsidRPr="002A75DF" w14:paraId="1AE41872" w14:textId="77777777" w:rsidTr="00722E9B">
        <w:tc>
          <w:tcPr>
            <w:tcW w:w="4785" w:type="dxa"/>
            <w:vAlign w:val="center"/>
          </w:tcPr>
          <w:p w14:paraId="1DC95352" w14:textId="065D0DAD" w:rsidR="002A75DF" w:rsidRPr="002A75DF" w:rsidRDefault="002A75DF" w:rsidP="002A75DF">
            <w:pPr>
              <w:pStyle w:val="aff1"/>
            </w:pPr>
            <w:r w:rsidRPr="002A75DF">
              <w:t>Масштабированный кадр</w:t>
            </w:r>
          </w:p>
        </w:tc>
        <w:tc>
          <w:tcPr>
            <w:tcW w:w="4785" w:type="dxa"/>
            <w:vAlign w:val="center"/>
          </w:tcPr>
          <w:p w14:paraId="4F8E2311" w14:textId="3AE26CE1" w:rsidR="002A75DF" w:rsidRPr="002A75DF" w:rsidRDefault="002A75DF" w:rsidP="002A75DF">
            <w:pPr>
              <w:pStyle w:val="aff1"/>
            </w:pPr>
            <w:r w:rsidRPr="002A75DF">
              <w:t>Кадр видеоизображения, приведенный к единому рабочему разрешению согласно настройкам системы.</w:t>
            </w:r>
          </w:p>
        </w:tc>
      </w:tr>
      <w:tr w:rsidR="002A75DF" w:rsidRPr="002A75DF" w14:paraId="6469D04F" w14:textId="77777777" w:rsidTr="00722E9B">
        <w:tc>
          <w:tcPr>
            <w:tcW w:w="4785" w:type="dxa"/>
            <w:vAlign w:val="center"/>
          </w:tcPr>
          <w:p w14:paraId="3B8A9C04" w14:textId="1B77D513" w:rsidR="002A75DF" w:rsidRPr="002A75DF" w:rsidRDefault="002A75DF" w:rsidP="002A75DF">
            <w:pPr>
              <w:pStyle w:val="aff1"/>
            </w:pPr>
            <w:r w:rsidRPr="002A75DF">
              <w:t>Контрастный кадр</w:t>
            </w:r>
          </w:p>
        </w:tc>
        <w:tc>
          <w:tcPr>
            <w:tcW w:w="4785" w:type="dxa"/>
            <w:vAlign w:val="center"/>
          </w:tcPr>
          <w:p w14:paraId="4F900DAF" w14:textId="5F35EB81" w:rsidR="002A75DF" w:rsidRPr="002A75DF" w:rsidRDefault="002A75DF" w:rsidP="002A75DF">
            <w:pPr>
              <w:pStyle w:val="aff1"/>
            </w:pPr>
            <w:r w:rsidRPr="002A75DF">
              <w:t>Кадр после применения алгоритмов коррекции яркости и повышения контрастности.</w:t>
            </w:r>
          </w:p>
        </w:tc>
      </w:tr>
      <w:tr w:rsidR="002A75DF" w:rsidRPr="002A75DF" w14:paraId="1B8726A2" w14:textId="77777777" w:rsidTr="00722E9B">
        <w:tc>
          <w:tcPr>
            <w:tcW w:w="4785" w:type="dxa"/>
            <w:vAlign w:val="center"/>
          </w:tcPr>
          <w:p w14:paraId="36DE966D" w14:textId="32989725" w:rsidR="002A75DF" w:rsidRPr="002A75DF" w:rsidRDefault="002A75DF" w:rsidP="002A75DF">
            <w:pPr>
              <w:pStyle w:val="aff1"/>
            </w:pPr>
            <w:r w:rsidRPr="002A75DF">
              <w:t>Тензор</w:t>
            </w:r>
          </w:p>
        </w:tc>
        <w:tc>
          <w:tcPr>
            <w:tcW w:w="4785" w:type="dxa"/>
            <w:vAlign w:val="center"/>
          </w:tcPr>
          <w:p w14:paraId="143DA246" w14:textId="22EB33C5" w:rsidR="002A75DF" w:rsidRPr="002A75DF" w:rsidRDefault="002A75DF" w:rsidP="002A75DF">
            <w:pPr>
              <w:pStyle w:val="aff1"/>
            </w:pPr>
            <w:r w:rsidRPr="002A75DF">
              <w:t>Изображение, конвертированное в многомерный массив чисел с плавающей точкой, нормализованное под требования входного слоя нейросети.</w:t>
            </w:r>
          </w:p>
        </w:tc>
      </w:tr>
    </w:tbl>
    <w:p w14:paraId="3A904AA2" w14:textId="3267C15F" w:rsidR="0009764E" w:rsidRDefault="0009764E" w:rsidP="0009764E">
      <w:pPr>
        <w:pStyle w:val="-1"/>
      </w:pPr>
      <w:r>
        <w:lastRenderedPageBreak/>
        <w:t>Продолжение таблицы 21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2A75DF" w:rsidRPr="002A75DF" w14:paraId="01D99D29" w14:textId="77777777" w:rsidTr="00722E9B">
        <w:tc>
          <w:tcPr>
            <w:tcW w:w="4785" w:type="dxa"/>
            <w:vAlign w:val="center"/>
          </w:tcPr>
          <w:p w14:paraId="2AE1C81B" w14:textId="342DD16D" w:rsidR="002A75DF" w:rsidRPr="002A75DF" w:rsidRDefault="002A75DF" w:rsidP="002A75DF">
            <w:pPr>
              <w:pStyle w:val="aff1"/>
            </w:pPr>
            <w:r w:rsidRPr="002A75DF">
              <w:t>Сырые предсказания</w:t>
            </w:r>
          </w:p>
        </w:tc>
        <w:tc>
          <w:tcPr>
            <w:tcW w:w="4785" w:type="dxa"/>
            <w:vAlign w:val="center"/>
          </w:tcPr>
          <w:p w14:paraId="32C67094" w14:textId="5CC819AA" w:rsidR="002A75DF" w:rsidRPr="002A75DF" w:rsidRDefault="002A75DF" w:rsidP="002A75DF">
            <w:pPr>
              <w:pStyle w:val="aff1"/>
            </w:pPr>
            <w:r w:rsidRPr="002A75DF">
              <w:t>Выходной тензор нейросети, содержащий матрицу вероятностей принадлежности каждого пикселя к определенному классу объектов до постобработки.</w:t>
            </w:r>
          </w:p>
        </w:tc>
      </w:tr>
      <w:tr w:rsidR="002A75DF" w:rsidRPr="002A75DF" w14:paraId="0365690F" w14:textId="77777777" w:rsidTr="00722E9B">
        <w:tc>
          <w:tcPr>
            <w:tcW w:w="4785" w:type="dxa"/>
            <w:vAlign w:val="center"/>
          </w:tcPr>
          <w:p w14:paraId="146ED4A3" w14:textId="038D6B26" w:rsidR="002A75DF" w:rsidRPr="002A75DF" w:rsidRDefault="002A75DF" w:rsidP="002A75DF">
            <w:pPr>
              <w:pStyle w:val="aff1"/>
            </w:pPr>
            <w:r w:rsidRPr="002A75DF">
              <w:t>Маска сегментации</w:t>
            </w:r>
          </w:p>
        </w:tc>
        <w:tc>
          <w:tcPr>
            <w:tcW w:w="4785" w:type="dxa"/>
            <w:vAlign w:val="center"/>
          </w:tcPr>
          <w:p w14:paraId="7AE0212B" w14:textId="635442DB" w:rsidR="002A75DF" w:rsidRPr="002A75DF" w:rsidRDefault="002A75DF" w:rsidP="002A75DF">
            <w:pPr>
              <w:pStyle w:val="aff1"/>
            </w:pPr>
            <w:r w:rsidRPr="002A75DF">
              <w:t>Двухмерный массив (картинка), где каждый пиксель маркирован меткой класса («препятствие» или «фон»).</w:t>
            </w:r>
          </w:p>
        </w:tc>
      </w:tr>
      <w:tr w:rsidR="002A75DF" w:rsidRPr="002A75DF" w14:paraId="403EF1E4" w14:textId="77777777" w:rsidTr="00722E9B">
        <w:tc>
          <w:tcPr>
            <w:tcW w:w="4785" w:type="dxa"/>
            <w:vAlign w:val="center"/>
          </w:tcPr>
          <w:p w14:paraId="647C106E" w14:textId="3295B249" w:rsidR="002A75DF" w:rsidRPr="002A75DF" w:rsidRDefault="002A75DF" w:rsidP="002A75DF">
            <w:pPr>
              <w:pStyle w:val="aff1"/>
            </w:pPr>
            <w:r w:rsidRPr="002A75DF">
              <w:t>Координаты объектов</w:t>
            </w:r>
          </w:p>
        </w:tc>
        <w:tc>
          <w:tcPr>
            <w:tcW w:w="4785" w:type="dxa"/>
            <w:vAlign w:val="center"/>
          </w:tcPr>
          <w:p w14:paraId="068F3DB5" w14:textId="33E5757C" w:rsidR="002A75DF" w:rsidRPr="002A75DF" w:rsidRDefault="002A75DF" w:rsidP="002A75DF">
            <w:pPr>
              <w:pStyle w:val="aff1"/>
            </w:pPr>
            <w:r w:rsidRPr="002A75DF">
              <w:t>Список обнаруженных на кадре объектов с их координатами в метрической системе, рассчитанными относительно текущего положения робота.</w:t>
            </w:r>
          </w:p>
        </w:tc>
      </w:tr>
      <w:tr w:rsidR="002A75DF" w:rsidRPr="002A75DF" w14:paraId="2DF404C6" w14:textId="77777777" w:rsidTr="00722E9B">
        <w:tc>
          <w:tcPr>
            <w:tcW w:w="4785" w:type="dxa"/>
            <w:vAlign w:val="center"/>
          </w:tcPr>
          <w:p w14:paraId="49D286F4" w14:textId="04D8DD28" w:rsidR="002A75DF" w:rsidRPr="002A75DF" w:rsidRDefault="002A75DF" w:rsidP="002A75DF">
            <w:pPr>
              <w:pStyle w:val="aff1"/>
            </w:pPr>
            <w:r w:rsidRPr="002A75DF">
              <w:t>Список сопоставленных объектов</w:t>
            </w:r>
          </w:p>
        </w:tc>
        <w:tc>
          <w:tcPr>
            <w:tcW w:w="4785" w:type="dxa"/>
            <w:vAlign w:val="center"/>
          </w:tcPr>
          <w:p w14:paraId="2C90114A" w14:textId="0EA90979" w:rsidR="002A75DF" w:rsidRPr="002A75DF" w:rsidRDefault="002A75DF" w:rsidP="002A75DF">
            <w:pPr>
              <w:pStyle w:val="aff1"/>
            </w:pPr>
            <w:r w:rsidRPr="002A75DF">
              <w:t>Перечень пар соответствий, где каждому объекту с предыдущего кадра поставлен в соответствие объект на текущем кадре по критериям близости.</w:t>
            </w:r>
          </w:p>
        </w:tc>
      </w:tr>
      <w:tr w:rsidR="002A75DF" w:rsidRPr="002A75DF" w14:paraId="546104B1" w14:textId="77777777" w:rsidTr="00722E9B">
        <w:tc>
          <w:tcPr>
            <w:tcW w:w="4785" w:type="dxa"/>
            <w:vAlign w:val="center"/>
          </w:tcPr>
          <w:p w14:paraId="0567DEF3" w14:textId="05DD1471" w:rsidR="002A75DF" w:rsidRPr="002A75DF" w:rsidRDefault="002A75DF" w:rsidP="002A75DF">
            <w:pPr>
              <w:pStyle w:val="aff1"/>
            </w:pPr>
            <w:r w:rsidRPr="002A75DF">
              <w:t>Список объектов с векторами движения</w:t>
            </w:r>
          </w:p>
        </w:tc>
        <w:tc>
          <w:tcPr>
            <w:tcW w:w="4785" w:type="dxa"/>
            <w:vAlign w:val="center"/>
          </w:tcPr>
          <w:p w14:paraId="7CE0BA89" w14:textId="0D65F058" w:rsidR="002A75DF" w:rsidRPr="002A75DF" w:rsidRDefault="002A75DF" w:rsidP="002A75DF">
            <w:pPr>
              <w:pStyle w:val="aff1"/>
            </w:pPr>
            <w:r w:rsidRPr="002A75DF">
              <w:t>Список объектов, для которых на основе смещения между кадрами вычислен вектор скорости (направление и модуль).</w:t>
            </w:r>
          </w:p>
        </w:tc>
      </w:tr>
      <w:tr w:rsidR="002A75DF" w:rsidRPr="002A75DF" w14:paraId="3235B5C5" w14:textId="77777777" w:rsidTr="00722E9B">
        <w:tc>
          <w:tcPr>
            <w:tcW w:w="4785" w:type="dxa"/>
            <w:vAlign w:val="center"/>
          </w:tcPr>
          <w:p w14:paraId="28FDDBEF" w14:textId="57D0721C" w:rsidR="002A75DF" w:rsidRPr="002A75DF" w:rsidRDefault="00BC15B0" w:rsidP="002A75DF">
            <w:pPr>
              <w:pStyle w:val="aff1"/>
            </w:pPr>
            <w:r>
              <w:t>Предыдущие карты препятствий</w:t>
            </w:r>
          </w:p>
        </w:tc>
        <w:tc>
          <w:tcPr>
            <w:tcW w:w="4785" w:type="dxa"/>
            <w:vAlign w:val="center"/>
          </w:tcPr>
          <w:p w14:paraId="2DEB2D4D" w14:textId="25C9678C" w:rsidR="002A75DF" w:rsidRPr="002A75DF" w:rsidRDefault="002A75DF" w:rsidP="002A75DF">
            <w:pPr>
              <w:pStyle w:val="aff1"/>
            </w:pPr>
            <w:r w:rsidRPr="002A75DF">
              <w:t>Данные о расположении и характеристиках препятствий, полученные на предыдущих тактах работы системы (считываются из D4 и записываются обратно).</w:t>
            </w:r>
          </w:p>
        </w:tc>
      </w:tr>
      <w:tr w:rsidR="002A75DF" w:rsidRPr="002A75DF" w14:paraId="7626F89A" w14:textId="77777777" w:rsidTr="00722E9B">
        <w:tc>
          <w:tcPr>
            <w:tcW w:w="4785" w:type="dxa"/>
            <w:vAlign w:val="center"/>
          </w:tcPr>
          <w:p w14:paraId="518B1564" w14:textId="3A963ECD" w:rsidR="002A75DF" w:rsidRPr="002A75DF" w:rsidRDefault="002A75DF" w:rsidP="002A75DF">
            <w:pPr>
              <w:pStyle w:val="aff1"/>
            </w:pPr>
            <w:r w:rsidRPr="002A75DF">
              <w:t>Карта препятствий</w:t>
            </w:r>
          </w:p>
        </w:tc>
        <w:tc>
          <w:tcPr>
            <w:tcW w:w="4785" w:type="dxa"/>
            <w:vAlign w:val="center"/>
          </w:tcPr>
          <w:p w14:paraId="5FC07A76" w14:textId="30F40941" w:rsidR="002A75DF" w:rsidRPr="002A75DF" w:rsidRDefault="002A75DF" w:rsidP="002A75DF">
            <w:pPr>
              <w:pStyle w:val="aff1"/>
            </w:pPr>
            <w:r w:rsidRPr="002A75DF">
              <w:t>Структурированный список всех отслеживаемых объектов с их уникальными ID, координатами, габаритами и прогнозируемыми траекториями.</w:t>
            </w:r>
          </w:p>
        </w:tc>
      </w:tr>
      <w:tr w:rsidR="002A75DF" w:rsidRPr="002A75DF" w14:paraId="62EFC9E8" w14:textId="77777777" w:rsidTr="00722E9B">
        <w:tc>
          <w:tcPr>
            <w:tcW w:w="4785" w:type="dxa"/>
            <w:vAlign w:val="center"/>
          </w:tcPr>
          <w:p w14:paraId="501C0FD3" w14:textId="1D13C0BB" w:rsidR="002A75DF" w:rsidRPr="002A75DF" w:rsidRDefault="002A75DF" w:rsidP="002A75DF">
            <w:pPr>
              <w:pStyle w:val="aff1"/>
            </w:pPr>
            <w:r w:rsidRPr="002A75DF">
              <w:t>Область интереса</w:t>
            </w:r>
          </w:p>
        </w:tc>
        <w:tc>
          <w:tcPr>
            <w:tcW w:w="4785" w:type="dxa"/>
            <w:vAlign w:val="center"/>
          </w:tcPr>
          <w:p w14:paraId="5F97F06F" w14:textId="19D58FAA" w:rsidR="002A75DF" w:rsidRPr="002A75DF" w:rsidRDefault="002A75DF" w:rsidP="002A75DF">
            <w:pPr>
              <w:pStyle w:val="aff1"/>
            </w:pPr>
            <w:r w:rsidRPr="002A75DF">
              <w:t>Рассчитанная двухмерная область на карте, которую физически займет корпус робота при движении по запланированному маршруту.</w:t>
            </w:r>
          </w:p>
        </w:tc>
      </w:tr>
      <w:tr w:rsidR="002A75DF" w:rsidRPr="002A75DF" w14:paraId="7F52C8EA" w14:textId="77777777" w:rsidTr="00722E9B">
        <w:tc>
          <w:tcPr>
            <w:tcW w:w="4785" w:type="dxa"/>
            <w:vAlign w:val="center"/>
          </w:tcPr>
          <w:p w14:paraId="2421C597" w14:textId="30F53C68" w:rsidR="002A75DF" w:rsidRPr="002A75DF" w:rsidRDefault="002A75DF" w:rsidP="002A75DF">
            <w:pPr>
              <w:pStyle w:val="aff1"/>
            </w:pPr>
            <w:r w:rsidRPr="002A75DF">
              <w:t>Список конфликтных точек</w:t>
            </w:r>
          </w:p>
        </w:tc>
        <w:tc>
          <w:tcPr>
            <w:tcW w:w="4785" w:type="dxa"/>
            <w:vAlign w:val="center"/>
          </w:tcPr>
          <w:p w14:paraId="3EA5F272" w14:textId="4B1B3ED8" w:rsidR="002A75DF" w:rsidRPr="002A75DF" w:rsidRDefault="002A75DF" w:rsidP="002A75DF">
            <w:pPr>
              <w:pStyle w:val="aff1"/>
            </w:pPr>
            <w:r w:rsidRPr="002A75DF">
              <w:t>Перечень координат, в которых «Область интереса» робота пересекается с областями препятствий. Пустой список означает свободный путь.</w:t>
            </w:r>
          </w:p>
        </w:tc>
      </w:tr>
      <w:tr w:rsidR="002A75DF" w:rsidRPr="002A75DF" w14:paraId="5A1CF5AA" w14:textId="77777777" w:rsidTr="00722E9B">
        <w:tc>
          <w:tcPr>
            <w:tcW w:w="4785" w:type="dxa"/>
            <w:vAlign w:val="center"/>
          </w:tcPr>
          <w:p w14:paraId="25F2C07B" w14:textId="6F46AEDF" w:rsidR="002A75DF" w:rsidRPr="002A75DF" w:rsidRDefault="002A75DF" w:rsidP="002A75DF">
            <w:pPr>
              <w:pStyle w:val="aff1"/>
            </w:pPr>
            <w:r w:rsidRPr="002A75DF">
              <w:t>Оценка проходимости</w:t>
            </w:r>
          </w:p>
        </w:tc>
        <w:tc>
          <w:tcPr>
            <w:tcW w:w="4785" w:type="dxa"/>
            <w:vAlign w:val="center"/>
          </w:tcPr>
          <w:p w14:paraId="6CCEF1BE" w14:textId="369C2551" w:rsidR="002A75DF" w:rsidRPr="002A75DF" w:rsidRDefault="00C04D28" w:rsidP="002A75DF">
            <w:pPr>
              <w:pStyle w:val="aff1"/>
            </w:pPr>
            <w:r w:rsidRPr="00C04D28">
              <w:t>Количественный показатель безопас</w:t>
            </w:r>
            <w:r w:rsidRPr="00C04D28">
              <w:lastRenderedPageBreak/>
              <w:t>ности, передаваемый в СУД для выбора скоростного режима или принятия решения об остановке.</w:t>
            </w:r>
          </w:p>
        </w:tc>
      </w:tr>
      <w:tr w:rsidR="002A75DF" w:rsidRPr="002A75DF" w14:paraId="231541B4" w14:textId="77777777" w:rsidTr="00722E9B">
        <w:tc>
          <w:tcPr>
            <w:tcW w:w="4785" w:type="dxa"/>
            <w:vAlign w:val="center"/>
          </w:tcPr>
          <w:p w14:paraId="24096D7A" w14:textId="3A28166D" w:rsidR="002A75DF" w:rsidRPr="002A75DF" w:rsidRDefault="002A75DF" w:rsidP="002A75DF">
            <w:pPr>
              <w:pStyle w:val="aff1"/>
            </w:pPr>
            <w:r w:rsidRPr="002A75DF">
              <w:lastRenderedPageBreak/>
              <w:t>Параметры обработки</w:t>
            </w:r>
          </w:p>
        </w:tc>
        <w:tc>
          <w:tcPr>
            <w:tcW w:w="4785" w:type="dxa"/>
            <w:vAlign w:val="center"/>
          </w:tcPr>
          <w:p w14:paraId="18B99852" w14:textId="2EF12160" w:rsidR="002A75DF" w:rsidRPr="002A75DF" w:rsidRDefault="002A75DF" w:rsidP="002A75DF">
            <w:pPr>
              <w:pStyle w:val="aff1"/>
            </w:pPr>
            <w:r w:rsidRPr="002A75DF">
              <w:t>Набор настроек из D1 (размер кадра, коэффициенты фильтров), управляющий работой алгоритмов предобработки.</w:t>
            </w:r>
          </w:p>
        </w:tc>
      </w:tr>
      <w:tr w:rsidR="002A75DF" w:rsidRPr="002A75DF" w14:paraId="51BC6797" w14:textId="77777777" w:rsidTr="00722E9B">
        <w:tc>
          <w:tcPr>
            <w:tcW w:w="4785" w:type="dxa"/>
            <w:vAlign w:val="center"/>
          </w:tcPr>
          <w:p w14:paraId="01866DE9" w14:textId="739A282E" w:rsidR="002A75DF" w:rsidRPr="002A75DF" w:rsidRDefault="002A75DF" w:rsidP="002A75DF">
            <w:pPr>
              <w:pStyle w:val="aff1"/>
            </w:pPr>
            <w:r w:rsidRPr="002A75DF">
              <w:t>Веса модели</w:t>
            </w:r>
          </w:p>
        </w:tc>
        <w:tc>
          <w:tcPr>
            <w:tcW w:w="4785" w:type="dxa"/>
            <w:vAlign w:val="center"/>
          </w:tcPr>
          <w:p w14:paraId="1D333D1E" w14:textId="7C045169" w:rsidR="002A75DF" w:rsidRPr="002A75DF" w:rsidRDefault="002A75DF" w:rsidP="002A75DF">
            <w:pPr>
              <w:pStyle w:val="aff1"/>
            </w:pPr>
            <w:r w:rsidRPr="002A75DF">
              <w:t>Файл с коэффициентами обученной нейронной сети, загружаемый из D2 для выполнения предсказаний.</w:t>
            </w:r>
          </w:p>
        </w:tc>
      </w:tr>
      <w:tr w:rsidR="002A75DF" w:rsidRPr="002A75DF" w14:paraId="69ACF549" w14:textId="77777777" w:rsidTr="00722E9B">
        <w:tc>
          <w:tcPr>
            <w:tcW w:w="4785" w:type="dxa"/>
            <w:vAlign w:val="center"/>
          </w:tcPr>
          <w:p w14:paraId="575CD39D" w14:textId="4CB42E24" w:rsidR="002A75DF" w:rsidRPr="002A75DF" w:rsidRDefault="002A75DF" w:rsidP="002A75DF">
            <w:pPr>
              <w:pStyle w:val="aff1"/>
            </w:pPr>
            <w:r w:rsidRPr="002A75DF">
              <w:t>Габариты робота</w:t>
            </w:r>
          </w:p>
        </w:tc>
        <w:tc>
          <w:tcPr>
            <w:tcW w:w="4785" w:type="dxa"/>
            <w:vAlign w:val="center"/>
          </w:tcPr>
          <w:p w14:paraId="1F2F03AE" w14:textId="375B04CE" w:rsidR="002A75DF" w:rsidRPr="002A75DF" w:rsidRDefault="002A75DF" w:rsidP="002A75DF">
            <w:pPr>
              <w:pStyle w:val="aff1"/>
            </w:pPr>
            <w:r w:rsidRPr="002A75DF">
              <w:t>Физические размеры (длина, ширина) платформы, загружаемые из D3 для расчета безопасного коридора движения.</w:t>
            </w:r>
          </w:p>
        </w:tc>
      </w:tr>
      <w:tr w:rsidR="001911A6" w:rsidRPr="002A75DF" w14:paraId="3B97E62E" w14:textId="77777777" w:rsidTr="00722E9B">
        <w:tc>
          <w:tcPr>
            <w:tcW w:w="4785" w:type="dxa"/>
            <w:vAlign w:val="center"/>
          </w:tcPr>
          <w:p w14:paraId="4777C980" w14:textId="25318882" w:rsidR="001911A6" w:rsidRPr="002A75DF" w:rsidRDefault="0010459D" w:rsidP="002A75DF">
            <w:pPr>
              <w:pStyle w:val="aff1"/>
            </w:pPr>
            <w:r w:rsidRPr="0010459D">
              <w:t>Коэффициент качества</w:t>
            </w:r>
          </w:p>
        </w:tc>
        <w:tc>
          <w:tcPr>
            <w:tcW w:w="4785" w:type="dxa"/>
            <w:vAlign w:val="center"/>
          </w:tcPr>
          <w:p w14:paraId="597A1581" w14:textId="6FD395F9" w:rsidR="001911A6" w:rsidRPr="002A75DF" w:rsidRDefault="0010459D" w:rsidP="002A75DF">
            <w:pPr>
              <w:pStyle w:val="aff1"/>
            </w:pPr>
            <w:r w:rsidRPr="0010459D">
              <w:t>Нормированный числовой показатель, характеризующий степень достоверности и технической пригодности текущего видеокадра.</w:t>
            </w:r>
          </w:p>
        </w:tc>
      </w:tr>
      <w:tr w:rsidR="001911A6" w:rsidRPr="002A75DF" w14:paraId="3D9DD694" w14:textId="77777777" w:rsidTr="00722E9B">
        <w:tc>
          <w:tcPr>
            <w:tcW w:w="4785" w:type="dxa"/>
            <w:vAlign w:val="center"/>
          </w:tcPr>
          <w:p w14:paraId="1932E6F3" w14:textId="3002E20E" w:rsidR="001911A6" w:rsidRPr="002A75DF" w:rsidRDefault="0010459D" w:rsidP="002A75DF">
            <w:pPr>
              <w:pStyle w:val="aff1"/>
            </w:pPr>
            <w:r w:rsidRPr="0010459D">
              <w:t>Критерии качества</w:t>
            </w:r>
          </w:p>
        </w:tc>
        <w:tc>
          <w:tcPr>
            <w:tcW w:w="4785" w:type="dxa"/>
            <w:vAlign w:val="center"/>
          </w:tcPr>
          <w:p w14:paraId="50D2AF59" w14:textId="64FDD4E0" w:rsidR="001911A6" w:rsidRPr="002A75DF" w:rsidRDefault="0010459D" w:rsidP="002A75DF">
            <w:pPr>
              <w:pStyle w:val="aff1"/>
            </w:pPr>
            <w:r w:rsidRPr="0010459D">
              <w:t>Набор эталонных пороговых значений</w:t>
            </w:r>
            <w:r>
              <w:t xml:space="preserve">, </w:t>
            </w:r>
            <w:r w:rsidRPr="0010459D">
              <w:t>определяющих минимально допустимые требования к видеоизображению для его безопасного использования в навигации.</w:t>
            </w:r>
          </w:p>
        </w:tc>
      </w:tr>
    </w:tbl>
    <w:p w14:paraId="29AA70A2" w14:textId="77777777" w:rsidR="00BD25C3" w:rsidRPr="004A6976" w:rsidRDefault="00BD25C3" w:rsidP="00BD25C3"/>
    <w:p w14:paraId="0AAFC335" w14:textId="77777777" w:rsidR="00BD25C3" w:rsidRDefault="00BD25C3" w:rsidP="00BD25C3">
      <w:pPr>
        <w:pStyle w:val="2"/>
      </w:pPr>
      <w:bookmarkStart w:id="94" w:name="_Toc155114238"/>
      <w:bookmarkStart w:id="95" w:name="_Toc216648942"/>
      <w:r>
        <w:t>Таблица трассировки требований</w:t>
      </w:r>
      <w:bookmarkEnd w:id="94"/>
      <w:bookmarkEnd w:id="95"/>
    </w:p>
    <w:p w14:paraId="13E07F41" w14:textId="0FEB33A4" w:rsidR="00BD25C3" w:rsidRDefault="00BD25C3" w:rsidP="00BD25C3">
      <w:pPr>
        <w:pStyle w:val="1-"/>
      </w:pPr>
      <w:r>
        <w:t>В таблице 2</w:t>
      </w:r>
      <w:r w:rsidR="00C3634B">
        <w:t>2</w:t>
      </w:r>
      <w:r>
        <w:t xml:space="preserve"> можно увидеть трассировку требований.</w:t>
      </w:r>
    </w:p>
    <w:p w14:paraId="267EA087" w14:textId="327E34DC" w:rsidR="00BD25C3" w:rsidRDefault="00BD25C3" w:rsidP="00BD25C3">
      <w:pPr>
        <w:pStyle w:val="-1"/>
      </w:pPr>
      <w:r>
        <w:t>Таблица 2</w:t>
      </w:r>
      <w:r w:rsidR="00C3634B">
        <w:t>2</w:t>
      </w:r>
      <w:r>
        <w:t xml:space="preserve"> – Таблица трассировки требований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01"/>
        <w:gridCol w:w="7869"/>
      </w:tblGrid>
      <w:tr w:rsidR="00B41D57" w14:paraId="40C919B5" w14:textId="77777777" w:rsidTr="000A653D">
        <w:tc>
          <w:tcPr>
            <w:tcW w:w="1701" w:type="dxa"/>
            <w:vAlign w:val="center"/>
          </w:tcPr>
          <w:p w14:paraId="62E1328F" w14:textId="1DCD1626" w:rsidR="00B41D57" w:rsidRPr="00B41D57" w:rsidRDefault="00B41D57" w:rsidP="00B41D57">
            <w:pPr>
              <w:pStyle w:val="aff1"/>
              <w:jc w:val="center"/>
            </w:pPr>
            <w:r w:rsidRPr="00B41D57">
              <w:rPr>
                <w:rStyle w:val="aff5"/>
              </w:rPr>
              <w:t>Требование</w:t>
            </w:r>
          </w:p>
        </w:tc>
        <w:tc>
          <w:tcPr>
            <w:tcW w:w="7869" w:type="dxa"/>
            <w:vAlign w:val="center"/>
          </w:tcPr>
          <w:p w14:paraId="745D77C8" w14:textId="493703FA" w:rsidR="00B41D57" w:rsidRPr="00B41D57" w:rsidRDefault="00B41D57" w:rsidP="00B41D57">
            <w:pPr>
              <w:pStyle w:val="aff1"/>
              <w:jc w:val="center"/>
              <w:rPr>
                <w:b/>
                <w:bCs/>
              </w:rPr>
            </w:pPr>
            <w:r w:rsidRPr="00B41D57">
              <w:rPr>
                <w:b/>
                <w:bCs/>
              </w:rPr>
              <w:t>Последовательность</w:t>
            </w:r>
          </w:p>
        </w:tc>
      </w:tr>
      <w:tr w:rsidR="00B41D57" w14:paraId="36769C10" w14:textId="77777777" w:rsidTr="00653DE8">
        <w:tc>
          <w:tcPr>
            <w:tcW w:w="1701" w:type="dxa"/>
            <w:vAlign w:val="center"/>
          </w:tcPr>
          <w:p w14:paraId="7DEC1DE0" w14:textId="2165E834" w:rsidR="00B41D57" w:rsidRPr="00B41D57" w:rsidRDefault="00B41D57" w:rsidP="00B41D57">
            <w:pPr>
              <w:pStyle w:val="aff1"/>
            </w:pPr>
            <w:r w:rsidRPr="00B41D57">
              <w:t>1</w:t>
            </w:r>
          </w:p>
        </w:tc>
        <w:tc>
          <w:tcPr>
            <w:tcW w:w="7869" w:type="dxa"/>
          </w:tcPr>
          <w:p w14:paraId="66431482" w14:textId="5278F83D" w:rsidR="00B41D57" w:rsidRPr="00B41D57" w:rsidRDefault="00B41D57" w:rsidP="00B41D57">
            <w:pPr>
              <w:pStyle w:val="aff1"/>
            </w:pPr>
            <w:r w:rsidRPr="003C30BA">
              <w:t>–</w:t>
            </w:r>
          </w:p>
        </w:tc>
      </w:tr>
      <w:tr w:rsidR="00B41D57" w14:paraId="0703091F" w14:textId="77777777" w:rsidTr="00653DE8">
        <w:tc>
          <w:tcPr>
            <w:tcW w:w="1701" w:type="dxa"/>
            <w:vAlign w:val="center"/>
          </w:tcPr>
          <w:p w14:paraId="7F4DEDAC" w14:textId="35106BB2" w:rsidR="00B41D57" w:rsidRPr="00B41D57" w:rsidRDefault="00B41D57" w:rsidP="00B41D57">
            <w:pPr>
              <w:pStyle w:val="aff1"/>
            </w:pPr>
            <w:r w:rsidRPr="00B41D57">
              <w:t>2</w:t>
            </w:r>
          </w:p>
        </w:tc>
        <w:tc>
          <w:tcPr>
            <w:tcW w:w="7869" w:type="dxa"/>
          </w:tcPr>
          <w:p w14:paraId="6BA3D3D8" w14:textId="566F7357" w:rsidR="00B41D57" w:rsidRPr="00B41D57" w:rsidRDefault="00712D04" w:rsidP="00B41D57">
            <w:pPr>
              <w:pStyle w:val="aff1"/>
            </w:pPr>
            <w:r w:rsidRPr="00712D04">
              <w:t>3.2.1 Сопоставлять препятствия между кадрами – Список сопоставленных объектов – 3.2.2 Рассчитывать вектор движения – Список объектов с векторами движения – D4 Буфер истории</w:t>
            </w:r>
          </w:p>
        </w:tc>
      </w:tr>
      <w:tr w:rsidR="00B41D57" w14:paraId="186B8B2E" w14:textId="77777777" w:rsidTr="00653DE8">
        <w:tc>
          <w:tcPr>
            <w:tcW w:w="1701" w:type="dxa"/>
            <w:vAlign w:val="center"/>
          </w:tcPr>
          <w:p w14:paraId="1A81A349" w14:textId="7D8A6196" w:rsidR="00B41D57" w:rsidRPr="00B41D57" w:rsidRDefault="00B41D57" w:rsidP="00B41D57">
            <w:pPr>
              <w:pStyle w:val="aff1"/>
            </w:pPr>
            <w:r w:rsidRPr="00B41D57">
              <w:t>3</w:t>
            </w:r>
          </w:p>
        </w:tc>
        <w:tc>
          <w:tcPr>
            <w:tcW w:w="7869" w:type="dxa"/>
          </w:tcPr>
          <w:p w14:paraId="7A61E3C2" w14:textId="100093E0" w:rsidR="00B41D57" w:rsidRPr="00B41D57" w:rsidRDefault="00712D04" w:rsidP="00B41D57">
            <w:pPr>
              <w:pStyle w:val="aff1"/>
            </w:pPr>
            <w:r w:rsidRPr="00712D04">
              <w:t>3.3.2 Выявлять пересечения траектории с препятствиями – Список конфликтных точек – 3.3.3 Формировать итоговую оценку – Оценка проходимости – Система управления движением</w:t>
            </w:r>
          </w:p>
        </w:tc>
      </w:tr>
    </w:tbl>
    <w:p w14:paraId="527CC960" w14:textId="77777777" w:rsidR="0009764E" w:rsidRDefault="0009764E" w:rsidP="0009764E">
      <w:pPr>
        <w:pStyle w:val="-1"/>
      </w:pPr>
    </w:p>
    <w:p w14:paraId="2E140D74" w14:textId="19EA744F" w:rsidR="0009764E" w:rsidRDefault="0009764E" w:rsidP="0009764E">
      <w:pPr>
        <w:pStyle w:val="-1"/>
      </w:pPr>
      <w:r>
        <w:t>Продолжение таблицы 22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01"/>
        <w:gridCol w:w="7869"/>
      </w:tblGrid>
      <w:tr w:rsidR="00B41D57" w14:paraId="267D8A19" w14:textId="77777777" w:rsidTr="000A653D">
        <w:tc>
          <w:tcPr>
            <w:tcW w:w="1701" w:type="dxa"/>
            <w:vAlign w:val="center"/>
          </w:tcPr>
          <w:p w14:paraId="70C7275E" w14:textId="526B481B" w:rsidR="00B41D57" w:rsidRPr="00B41D57" w:rsidRDefault="00B41D57" w:rsidP="00B41D57">
            <w:pPr>
              <w:pStyle w:val="aff1"/>
            </w:pPr>
            <w:r w:rsidRPr="00B41D57">
              <w:t>4</w:t>
            </w:r>
          </w:p>
        </w:tc>
        <w:tc>
          <w:tcPr>
            <w:tcW w:w="7869" w:type="dxa"/>
            <w:vAlign w:val="center"/>
          </w:tcPr>
          <w:p w14:paraId="233E422D" w14:textId="6E5E1189" w:rsidR="00B41D57" w:rsidRPr="00B41D57" w:rsidRDefault="00B41D57" w:rsidP="00B41D57">
            <w:pPr>
              <w:pStyle w:val="aff1"/>
            </w:pPr>
            <w:r w:rsidRPr="00B41D57">
              <w:t>3.1 Определять координаты объектов – Координаты объектов – 3.2.1 Сопоставлять препятствия между кадрами – Список сопоставленных объектов – 3.2.2 Рассчитывать вектор движения – Список объектов с векторами движения – 3.2.3 Прогнозировать траекторию движения объектов – Карта препятствий</w:t>
            </w:r>
          </w:p>
        </w:tc>
      </w:tr>
      <w:tr w:rsidR="00B41D57" w14:paraId="0A34C0A4" w14:textId="77777777" w:rsidTr="000A653D">
        <w:tc>
          <w:tcPr>
            <w:tcW w:w="1701" w:type="dxa"/>
            <w:vAlign w:val="center"/>
          </w:tcPr>
          <w:p w14:paraId="39279B14" w14:textId="057F53D8" w:rsidR="00B41D57" w:rsidRPr="00B41D57" w:rsidRDefault="00B41D57" w:rsidP="00B41D57">
            <w:pPr>
              <w:pStyle w:val="aff1"/>
            </w:pPr>
            <w:r w:rsidRPr="00B41D57">
              <w:t>5</w:t>
            </w:r>
          </w:p>
        </w:tc>
        <w:tc>
          <w:tcPr>
            <w:tcW w:w="7869" w:type="dxa"/>
            <w:vAlign w:val="center"/>
          </w:tcPr>
          <w:p w14:paraId="3F75185F" w14:textId="778FB900" w:rsidR="00B41D57" w:rsidRPr="00B41D57" w:rsidRDefault="00712D04" w:rsidP="00B41D57">
            <w:pPr>
              <w:pStyle w:val="aff1"/>
            </w:pPr>
            <w:r w:rsidRPr="00712D04">
              <w:t>3.2.3 Прогнозировать траекторию движения объектов – Карта препятствий – Система управления движением</w:t>
            </w:r>
          </w:p>
        </w:tc>
      </w:tr>
      <w:tr w:rsidR="00B41D57" w14:paraId="3B0C3E41" w14:textId="77777777" w:rsidTr="000A653D">
        <w:tc>
          <w:tcPr>
            <w:tcW w:w="1701" w:type="dxa"/>
            <w:vAlign w:val="center"/>
          </w:tcPr>
          <w:p w14:paraId="24CF1C09" w14:textId="68F0D21C" w:rsidR="00B41D57" w:rsidRPr="00B41D57" w:rsidRDefault="00B41D57" w:rsidP="00B41D57">
            <w:pPr>
              <w:pStyle w:val="aff1"/>
            </w:pPr>
            <w:r w:rsidRPr="00B41D57">
              <w:t>6</w:t>
            </w:r>
          </w:p>
        </w:tc>
        <w:tc>
          <w:tcPr>
            <w:tcW w:w="7869" w:type="dxa"/>
            <w:vAlign w:val="center"/>
          </w:tcPr>
          <w:p w14:paraId="3873518C" w14:textId="7AE0CBB4" w:rsidR="00B41D57" w:rsidRPr="00B41D57" w:rsidRDefault="00B41D57" w:rsidP="00B41D57">
            <w:pPr>
              <w:pStyle w:val="aff1"/>
            </w:pPr>
            <w:r w:rsidRPr="00B41D57">
              <w:t>3.2.1 Сопоставлять препятствия между кадрами – Список сопоставленных объектов – 3.2.2 Рассчитывать вектор движения – Список объектов с векторами движения</w:t>
            </w:r>
          </w:p>
        </w:tc>
      </w:tr>
      <w:tr w:rsidR="00B41D57" w14:paraId="0390F2C6" w14:textId="77777777" w:rsidTr="000A653D">
        <w:tc>
          <w:tcPr>
            <w:tcW w:w="1701" w:type="dxa"/>
            <w:vAlign w:val="center"/>
          </w:tcPr>
          <w:p w14:paraId="5FBD07A6" w14:textId="752684B7" w:rsidR="00B41D57" w:rsidRPr="00B41D57" w:rsidRDefault="00B41D57" w:rsidP="00B41D57">
            <w:pPr>
              <w:pStyle w:val="aff1"/>
            </w:pPr>
            <w:r w:rsidRPr="00B41D57">
              <w:t>7</w:t>
            </w:r>
          </w:p>
        </w:tc>
        <w:tc>
          <w:tcPr>
            <w:tcW w:w="7869" w:type="dxa"/>
            <w:vAlign w:val="center"/>
          </w:tcPr>
          <w:p w14:paraId="71DB4272" w14:textId="63E5D88A" w:rsidR="00B41D57" w:rsidRPr="00B41D57" w:rsidRDefault="00712D04" w:rsidP="00B41D57">
            <w:pPr>
              <w:pStyle w:val="aff1"/>
            </w:pPr>
            <w:r>
              <w:t>-</w:t>
            </w:r>
          </w:p>
        </w:tc>
      </w:tr>
      <w:tr w:rsidR="00B41D57" w14:paraId="6A382F66" w14:textId="77777777" w:rsidTr="000A653D">
        <w:tc>
          <w:tcPr>
            <w:tcW w:w="1701" w:type="dxa"/>
            <w:vAlign w:val="center"/>
          </w:tcPr>
          <w:p w14:paraId="6ABE4402" w14:textId="2FE1FA8E" w:rsidR="00B41D57" w:rsidRPr="00B41D57" w:rsidRDefault="00B41D57" w:rsidP="00B41D57">
            <w:pPr>
              <w:pStyle w:val="aff1"/>
            </w:pPr>
            <w:r w:rsidRPr="00B41D57">
              <w:t>8</w:t>
            </w:r>
          </w:p>
        </w:tc>
        <w:tc>
          <w:tcPr>
            <w:tcW w:w="7869" w:type="dxa"/>
            <w:vAlign w:val="center"/>
          </w:tcPr>
          <w:p w14:paraId="2043F5C4" w14:textId="54081C9B" w:rsidR="00B41D57" w:rsidRPr="00B41D57" w:rsidRDefault="00B41D57" w:rsidP="00B41D57">
            <w:pPr>
              <w:pStyle w:val="aff1"/>
            </w:pPr>
            <w:r w:rsidRPr="00B41D57">
              <w:t>Камера – Видеоизображение – 1.1 Масштабировать изображение</w:t>
            </w:r>
          </w:p>
        </w:tc>
      </w:tr>
      <w:tr w:rsidR="00B41D57" w14:paraId="5D5B7905" w14:textId="77777777" w:rsidTr="000A653D">
        <w:tc>
          <w:tcPr>
            <w:tcW w:w="1701" w:type="dxa"/>
            <w:vAlign w:val="center"/>
          </w:tcPr>
          <w:p w14:paraId="087F5C09" w14:textId="72FCB929" w:rsidR="00B41D57" w:rsidRPr="00B41D57" w:rsidRDefault="00B41D57" w:rsidP="00B41D57">
            <w:pPr>
              <w:pStyle w:val="aff1"/>
            </w:pPr>
            <w:r w:rsidRPr="00B41D57">
              <w:t>9</w:t>
            </w:r>
          </w:p>
        </w:tc>
        <w:tc>
          <w:tcPr>
            <w:tcW w:w="7869" w:type="dxa"/>
            <w:vAlign w:val="center"/>
          </w:tcPr>
          <w:p w14:paraId="18FA820A" w14:textId="02995DEC" w:rsidR="00B41D57" w:rsidRPr="00B41D57" w:rsidRDefault="00B41D57" w:rsidP="00B41D57">
            <w:pPr>
              <w:pStyle w:val="aff1"/>
            </w:pPr>
            <w:r w:rsidRPr="00B41D57">
              <w:t>2.1 Преобразовывать изображение в формат модели – Тензор – 2.2 Выполнять предсказание моделью – Сырые предсказания</w:t>
            </w:r>
          </w:p>
        </w:tc>
      </w:tr>
      <w:tr w:rsidR="00B41D57" w14:paraId="60AE0D63" w14:textId="77777777" w:rsidTr="000A653D">
        <w:tc>
          <w:tcPr>
            <w:tcW w:w="1701" w:type="dxa"/>
            <w:vAlign w:val="center"/>
          </w:tcPr>
          <w:p w14:paraId="193EA849" w14:textId="2829F502" w:rsidR="00B41D57" w:rsidRPr="00B41D57" w:rsidRDefault="00B41D57" w:rsidP="00B41D57">
            <w:pPr>
              <w:pStyle w:val="aff1"/>
            </w:pPr>
            <w:r w:rsidRPr="00B41D57">
              <w:t>10</w:t>
            </w:r>
          </w:p>
        </w:tc>
        <w:tc>
          <w:tcPr>
            <w:tcW w:w="7869" w:type="dxa"/>
            <w:vAlign w:val="center"/>
          </w:tcPr>
          <w:p w14:paraId="13CAA87A" w14:textId="2CB8009E" w:rsidR="00B41D57" w:rsidRPr="00B41D57" w:rsidRDefault="00712D04" w:rsidP="00B41D57">
            <w:pPr>
              <w:pStyle w:val="aff1"/>
            </w:pPr>
            <w:r>
              <w:t xml:space="preserve"> -</w:t>
            </w:r>
          </w:p>
        </w:tc>
      </w:tr>
      <w:tr w:rsidR="00B41D57" w14:paraId="03D6C88B" w14:textId="77777777" w:rsidTr="000A653D">
        <w:tc>
          <w:tcPr>
            <w:tcW w:w="1701" w:type="dxa"/>
            <w:vAlign w:val="center"/>
          </w:tcPr>
          <w:p w14:paraId="10446A3B" w14:textId="755BA056" w:rsidR="00B41D57" w:rsidRPr="00B41D57" w:rsidRDefault="00B41D57" w:rsidP="00B41D57">
            <w:pPr>
              <w:pStyle w:val="aff1"/>
            </w:pPr>
            <w:r w:rsidRPr="00B41D57">
              <w:t>11</w:t>
            </w:r>
          </w:p>
        </w:tc>
        <w:tc>
          <w:tcPr>
            <w:tcW w:w="7869" w:type="dxa"/>
            <w:vAlign w:val="center"/>
          </w:tcPr>
          <w:p w14:paraId="2BAC160D" w14:textId="2D731519" w:rsidR="00B41D57" w:rsidRPr="00B41D57" w:rsidRDefault="00B41D57" w:rsidP="00B41D57">
            <w:pPr>
              <w:pStyle w:val="aff1"/>
            </w:pPr>
            <w:r>
              <w:t xml:space="preserve"> - </w:t>
            </w:r>
          </w:p>
        </w:tc>
      </w:tr>
      <w:tr w:rsidR="00B41D57" w14:paraId="13433AF1" w14:textId="77777777" w:rsidTr="000A653D">
        <w:tc>
          <w:tcPr>
            <w:tcW w:w="1701" w:type="dxa"/>
            <w:vAlign w:val="center"/>
          </w:tcPr>
          <w:p w14:paraId="61D82B79" w14:textId="7F96F5EB" w:rsidR="00B41D57" w:rsidRPr="00B41D57" w:rsidRDefault="00B41D57" w:rsidP="00B41D57">
            <w:pPr>
              <w:pStyle w:val="aff1"/>
            </w:pPr>
            <w:r w:rsidRPr="00B41D57">
              <w:t>12</w:t>
            </w:r>
          </w:p>
        </w:tc>
        <w:tc>
          <w:tcPr>
            <w:tcW w:w="7869" w:type="dxa"/>
            <w:vAlign w:val="center"/>
          </w:tcPr>
          <w:p w14:paraId="3D08BCE4" w14:textId="5F9CD4A2" w:rsidR="00B41D57" w:rsidRPr="00B41D57" w:rsidRDefault="00712D04" w:rsidP="00B41D57">
            <w:pPr>
              <w:pStyle w:val="aff1"/>
            </w:pPr>
            <w:r w:rsidRPr="00712D04">
              <w:t>1.2 Корректировать контрастность – Контрастный кадр – 1.3 Устранять шумы и искажения – Обработанное видеоизображение</w:t>
            </w:r>
          </w:p>
        </w:tc>
      </w:tr>
      <w:tr w:rsidR="00B41D57" w14:paraId="12018C24" w14:textId="77777777" w:rsidTr="000A653D">
        <w:tc>
          <w:tcPr>
            <w:tcW w:w="1701" w:type="dxa"/>
            <w:vAlign w:val="center"/>
          </w:tcPr>
          <w:p w14:paraId="1538E74D" w14:textId="0BE5576F" w:rsidR="00B41D57" w:rsidRPr="00B41D57" w:rsidRDefault="00B41D57" w:rsidP="00B41D57">
            <w:pPr>
              <w:pStyle w:val="aff1"/>
            </w:pPr>
            <w:r w:rsidRPr="00B41D57">
              <w:t>13</w:t>
            </w:r>
          </w:p>
        </w:tc>
        <w:tc>
          <w:tcPr>
            <w:tcW w:w="7869" w:type="dxa"/>
            <w:vAlign w:val="center"/>
          </w:tcPr>
          <w:p w14:paraId="430E2DD8" w14:textId="4255B431" w:rsidR="00B41D57" w:rsidRPr="00B41D57" w:rsidRDefault="00712D04" w:rsidP="00B41D57">
            <w:pPr>
              <w:pStyle w:val="aff1"/>
            </w:pPr>
            <w:r>
              <w:t>-</w:t>
            </w:r>
          </w:p>
        </w:tc>
      </w:tr>
      <w:tr w:rsidR="00B41D57" w14:paraId="7E462C26" w14:textId="77777777" w:rsidTr="000A653D">
        <w:tc>
          <w:tcPr>
            <w:tcW w:w="1701" w:type="dxa"/>
            <w:vAlign w:val="center"/>
          </w:tcPr>
          <w:p w14:paraId="6069FE4B" w14:textId="16EDEEC4" w:rsidR="00B41D57" w:rsidRPr="00B41D57" w:rsidRDefault="00B41D57" w:rsidP="00B41D57">
            <w:pPr>
              <w:pStyle w:val="aff1"/>
            </w:pPr>
            <w:r w:rsidRPr="00B41D57">
              <w:t>14</w:t>
            </w:r>
          </w:p>
        </w:tc>
        <w:tc>
          <w:tcPr>
            <w:tcW w:w="7869" w:type="dxa"/>
            <w:vAlign w:val="center"/>
          </w:tcPr>
          <w:p w14:paraId="5D4D6C72" w14:textId="394436D2" w:rsidR="00B41D57" w:rsidRPr="00B41D57" w:rsidRDefault="00B41D57" w:rsidP="00B41D57">
            <w:pPr>
              <w:pStyle w:val="aff1"/>
            </w:pPr>
            <w:r w:rsidRPr="00B41D57">
              <w:t>2.1 Преобразовывать изображение в формат модели – Тензор – 2.2 Выполнять предсказание моделью – Сырые предсказания – 2.3 Формировать маску сегментации – Маска сегментации</w:t>
            </w:r>
          </w:p>
        </w:tc>
      </w:tr>
      <w:tr w:rsidR="00B41D57" w14:paraId="79835E0B" w14:textId="77777777" w:rsidTr="000A653D">
        <w:tc>
          <w:tcPr>
            <w:tcW w:w="1701" w:type="dxa"/>
            <w:vAlign w:val="center"/>
          </w:tcPr>
          <w:p w14:paraId="6518ACBB" w14:textId="48744D95" w:rsidR="00B41D57" w:rsidRPr="00B41D57" w:rsidRDefault="00B41D57" w:rsidP="00B41D57">
            <w:pPr>
              <w:pStyle w:val="aff1"/>
            </w:pPr>
            <w:r w:rsidRPr="00B41D57">
              <w:t>15</w:t>
            </w:r>
          </w:p>
        </w:tc>
        <w:tc>
          <w:tcPr>
            <w:tcW w:w="7869" w:type="dxa"/>
            <w:vAlign w:val="center"/>
          </w:tcPr>
          <w:p w14:paraId="7EA776BE" w14:textId="059808C8" w:rsidR="00B41D57" w:rsidRPr="00B41D57" w:rsidRDefault="00B41D57" w:rsidP="00B41D57">
            <w:pPr>
              <w:pStyle w:val="aff1"/>
            </w:pPr>
            <w:r w:rsidRPr="00B41D57">
              <w:t>3.1 Определять координаты объектов – Координаты объектов – 3.2.1 Сопоставлять препятствия между кадрами – Список сопоставленных объектов – 3.2.3 Прогнозировать траекторию движения объектов – Карта препятствий</w:t>
            </w:r>
          </w:p>
        </w:tc>
      </w:tr>
      <w:tr w:rsidR="00B41D57" w14:paraId="776175D5" w14:textId="77777777" w:rsidTr="000A653D">
        <w:tc>
          <w:tcPr>
            <w:tcW w:w="1701" w:type="dxa"/>
            <w:vAlign w:val="center"/>
          </w:tcPr>
          <w:p w14:paraId="3FBBB220" w14:textId="20079AE6" w:rsidR="00B41D57" w:rsidRPr="00B41D57" w:rsidRDefault="00B41D57" w:rsidP="00B41D57">
            <w:pPr>
              <w:pStyle w:val="aff1"/>
            </w:pPr>
            <w:r w:rsidRPr="00B41D57">
              <w:t>16</w:t>
            </w:r>
          </w:p>
        </w:tc>
        <w:tc>
          <w:tcPr>
            <w:tcW w:w="7869" w:type="dxa"/>
            <w:vAlign w:val="center"/>
          </w:tcPr>
          <w:p w14:paraId="1EAD3F48" w14:textId="09F95186" w:rsidR="00B41D57" w:rsidRPr="00B41D57" w:rsidRDefault="00B41D57" w:rsidP="00B41D57">
            <w:pPr>
              <w:pStyle w:val="aff1"/>
            </w:pPr>
            <w:r w:rsidRPr="00B41D57">
              <w:t>3.3.2 Выявлять пересечения траектории с препятствиями – Список конфликтных точек – 3.3.3 Формировать итоговую оценку – Оценка проходимости</w:t>
            </w:r>
          </w:p>
        </w:tc>
      </w:tr>
      <w:tr w:rsidR="00B41D57" w14:paraId="1C0CC025" w14:textId="77777777" w:rsidTr="000A653D">
        <w:tc>
          <w:tcPr>
            <w:tcW w:w="1701" w:type="dxa"/>
            <w:vAlign w:val="center"/>
          </w:tcPr>
          <w:p w14:paraId="20561534" w14:textId="6DADA1EA" w:rsidR="00B41D57" w:rsidRPr="00B41D57" w:rsidRDefault="00B41D57" w:rsidP="00B41D57">
            <w:pPr>
              <w:pStyle w:val="aff1"/>
            </w:pPr>
            <w:r w:rsidRPr="00B41D57">
              <w:t>17</w:t>
            </w:r>
          </w:p>
        </w:tc>
        <w:tc>
          <w:tcPr>
            <w:tcW w:w="7869" w:type="dxa"/>
            <w:vAlign w:val="center"/>
          </w:tcPr>
          <w:p w14:paraId="21783818" w14:textId="796147FE" w:rsidR="00B41D57" w:rsidRPr="00B41D57" w:rsidRDefault="00B41D57" w:rsidP="00B41D57">
            <w:pPr>
              <w:pStyle w:val="aff1"/>
            </w:pPr>
            <w:r w:rsidRPr="00B41D57">
              <w:t>Камера – Видеоизображение – 1.1 Масштабировать изображение – Масштабированный кадр – 1.2 Корректировать контрастность – Контрастный кадр</w:t>
            </w:r>
          </w:p>
        </w:tc>
      </w:tr>
      <w:tr w:rsidR="00B41D57" w14:paraId="3E1A5C36" w14:textId="77777777" w:rsidTr="000A653D">
        <w:tc>
          <w:tcPr>
            <w:tcW w:w="1701" w:type="dxa"/>
            <w:vAlign w:val="center"/>
          </w:tcPr>
          <w:p w14:paraId="30341399" w14:textId="1BCC24A9" w:rsidR="00B41D57" w:rsidRPr="00B41D57" w:rsidRDefault="00B41D57" w:rsidP="00B41D57">
            <w:pPr>
              <w:pStyle w:val="aff1"/>
            </w:pPr>
            <w:r w:rsidRPr="00B41D57">
              <w:t>18</w:t>
            </w:r>
          </w:p>
        </w:tc>
        <w:tc>
          <w:tcPr>
            <w:tcW w:w="7869" w:type="dxa"/>
            <w:vAlign w:val="center"/>
          </w:tcPr>
          <w:p w14:paraId="58E0AB59" w14:textId="29EBADF3" w:rsidR="00B41D57" w:rsidRPr="00B41D57" w:rsidRDefault="00B41D57" w:rsidP="00B41D57">
            <w:pPr>
              <w:pStyle w:val="aff1"/>
            </w:pPr>
            <w:r w:rsidRPr="00B41D57">
              <w:t>3.3.1 Проецировать габариты робота на траекторию – Область интереса – 3.3.2 Выявлять пересечения траектории с препятствиями – Список конфликтных точек</w:t>
            </w:r>
          </w:p>
        </w:tc>
      </w:tr>
    </w:tbl>
    <w:p w14:paraId="18463714" w14:textId="1D8C50F4" w:rsidR="0009764E" w:rsidRDefault="0009482D" w:rsidP="0009482D">
      <w:pPr>
        <w:pStyle w:val="-1"/>
      </w:pPr>
      <w:r>
        <w:lastRenderedPageBreak/>
        <w:t>Продолжение таблицы 22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01"/>
        <w:gridCol w:w="7869"/>
      </w:tblGrid>
      <w:tr w:rsidR="00B41D57" w14:paraId="29ADAABE" w14:textId="77777777" w:rsidTr="000A653D">
        <w:tc>
          <w:tcPr>
            <w:tcW w:w="1701" w:type="dxa"/>
            <w:vAlign w:val="center"/>
          </w:tcPr>
          <w:p w14:paraId="14504628" w14:textId="7220149A" w:rsidR="00B41D57" w:rsidRPr="00B41D57" w:rsidRDefault="00B41D57" w:rsidP="00B41D57">
            <w:pPr>
              <w:pStyle w:val="aff1"/>
            </w:pPr>
            <w:r w:rsidRPr="00B41D57">
              <w:t>19</w:t>
            </w:r>
          </w:p>
        </w:tc>
        <w:tc>
          <w:tcPr>
            <w:tcW w:w="7869" w:type="dxa"/>
            <w:vAlign w:val="center"/>
          </w:tcPr>
          <w:p w14:paraId="66A02B65" w14:textId="217CEC31" w:rsidR="00B41D57" w:rsidRPr="00B41D57" w:rsidRDefault="00B41D57" w:rsidP="00B41D57">
            <w:pPr>
              <w:pStyle w:val="aff1"/>
            </w:pPr>
            <w:r w:rsidRPr="00B41D57">
              <w:t xml:space="preserve">2.2 Выполнять предсказание моделью </w:t>
            </w:r>
            <w:r>
              <w:t>–</w:t>
            </w:r>
            <w:r w:rsidRPr="00B41D57">
              <w:t xml:space="preserve"> Сырые предсказания – 2.3 Формировать маску сегментации – Маска сегментации</w:t>
            </w:r>
          </w:p>
        </w:tc>
      </w:tr>
      <w:tr w:rsidR="00B41D57" w:rsidRPr="007D53B2" w14:paraId="76AF1E6A" w14:textId="77777777" w:rsidTr="000A653D">
        <w:tc>
          <w:tcPr>
            <w:tcW w:w="1701" w:type="dxa"/>
            <w:vAlign w:val="center"/>
          </w:tcPr>
          <w:p w14:paraId="067C07D4" w14:textId="5D2723B6" w:rsidR="00B41D57" w:rsidRPr="00B41D57" w:rsidRDefault="00B41D57" w:rsidP="00B41D57">
            <w:pPr>
              <w:pStyle w:val="aff1"/>
            </w:pPr>
            <w:r w:rsidRPr="00B41D57">
              <w:t>20</w:t>
            </w:r>
          </w:p>
        </w:tc>
        <w:tc>
          <w:tcPr>
            <w:tcW w:w="7869" w:type="dxa"/>
            <w:vAlign w:val="center"/>
          </w:tcPr>
          <w:p w14:paraId="5F450A75" w14:textId="46DF0402" w:rsidR="00B41D57" w:rsidRPr="00B41D57" w:rsidRDefault="00B41D57" w:rsidP="00B41D57">
            <w:pPr>
              <w:pStyle w:val="aff1"/>
            </w:pPr>
            <w:r>
              <w:t>–</w:t>
            </w:r>
          </w:p>
        </w:tc>
      </w:tr>
    </w:tbl>
    <w:p w14:paraId="698AA621" w14:textId="447125D8" w:rsidR="00727A7D" w:rsidRDefault="00727A7D">
      <w:pPr>
        <w:rPr>
          <w:lang w:val="en-US"/>
        </w:rPr>
      </w:pPr>
    </w:p>
    <w:p w14:paraId="43C59E5E" w14:textId="77777777" w:rsidR="00727A7D" w:rsidRDefault="00727A7D">
      <w:pPr>
        <w:rPr>
          <w:lang w:val="en-US"/>
        </w:rPr>
      </w:pPr>
      <w:r>
        <w:rPr>
          <w:lang w:val="en-US"/>
        </w:rPr>
        <w:br w:type="page"/>
      </w:r>
    </w:p>
    <w:p w14:paraId="0DB5A387" w14:textId="77777777" w:rsidR="00727A7D" w:rsidRDefault="00727A7D" w:rsidP="00727A7D">
      <w:pPr>
        <w:pStyle w:val="1"/>
      </w:pPr>
      <w:bookmarkStart w:id="96" w:name="_Toc155114239"/>
      <w:bookmarkStart w:id="97" w:name="_Toc216648943"/>
      <w:r>
        <w:lastRenderedPageBreak/>
        <w:t>Объектно-ориентированное проектирование ПС</w:t>
      </w:r>
      <w:bookmarkEnd w:id="96"/>
      <w:bookmarkEnd w:id="97"/>
    </w:p>
    <w:p w14:paraId="0C4F27B2" w14:textId="166F530B" w:rsidR="0009482D" w:rsidRDefault="00727A7D" w:rsidP="00727A7D">
      <w:pPr>
        <w:pStyle w:val="1-"/>
      </w:pPr>
      <w:r w:rsidRPr="007C286E">
        <w:t>Объектно-ориентированная модель позволяет структурировать систему как совокупность слабо связанных объектов с чётко определёнными интерфейсами.</w:t>
      </w:r>
    </w:p>
    <w:p w14:paraId="53B28D3D" w14:textId="28EB1FDF" w:rsidR="00727A7D" w:rsidRPr="0009482D" w:rsidRDefault="00727A7D" w:rsidP="0009482D">
      <w:pPr>
        <w:pStyle w:val="2"/>
      </w:pPr>
      <w:bookmarkStart w:id="98" w:name="_Toc155114240"/>
      <w:bookmarkStart w:id="99" w:name="_Toc216648944"/>
      <w:r>
        <w:t>Диаграмма классов</w:t>
      </w:r>
      <w:bookmarkEnd w:id="98"/>
      <w:bookmarkEnd w:id="99"/>
    </w:p>
    <w:p w14:paraId="03E13222" w14:textId="77777777" w:rsidR="00727A7D" w:rsidRDefault="00727A7D" w:rsidP="00727A7D">
      <w:pPr>
        <w:pStyle w:val="1-"/>
      </w:pPr>
      <w:r w:rsidRPr="007C286E">
        <w:t>Диаграмма классов представлена на рисунке 1</w:t>
      </w:r>
      <w:r>
        <w:t>8</w:t>
      </w:r>
      <w:r w:rsidRPr="007C286E">
        <w:t>.</w:t>
      </w:r>
    </w:p>
    <w:p w14:paraId="714CF513" w14:textId="22468BB2" w:rsidR="00727A7D" w:rsidRDefault="00E443C5" w:rsidP="00E443C5">
      <w:pPr>
        <w:pStyle w:val="-"/>
        <w:ind w:left="-1418" w:right="-517" w:firstLine="425"/>
      </w:pPr>
      <w:r>
        <w:rPr>
          <w:noProof/>
        </w:rPr>
        <w:drawing>
          <wp:inline distT="0" distB="0" distL="0" distR="0" wp14:anchorId="4A29BBFA" wp14:editId="1FF357D5">
            <wp:extent cx="6935464" cy="3498154"/>
            <wp:effectExtent l="0" t="0" r="0" b="7620"/>
            <wp:docPr id="1730904140" name="Рисунок 24" descr="Изображение выглядит как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04140" name="Рисунок 24" descr="Изображение выглядит как снимок экран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5275" cy="3508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2D8FB" w14:textId="77777777" w:rsidR="00727A7D" w:rsidRDefault="00727A7D" w:rsidP="00727A7D">
      <w:pPr>
        <w:pStyle w:val="-"/>
      </w:pPr>
      <w:r>
        <w:t>Рисунок 18 – Диаграмма классов</w:t>
      </w:r>
    </w:p>
    <w:p w14:paraId="5B2AF16B" w14:textId="77777777" w:rsidR="00727A7D" w:rsidRDefault="00727A7D" w:rsidP="00727A7D">
      <w:pPr>
        <w:pStyle w:val="2"/>
      </w:pPr>
      <w:bookmarkStart w:id="100" w:name="_Toc155114241"/>
      <w:bookmarkStart w:id="101" w:name="_Toc216648945"/>
      <w:r>
        <w:t>Таблица с детальным описанием для каждого класса</w:t>
      </w:r>
      <w:bookmarkEnd w:id="100"/>
      <w:bookmarkEnd w:id="101"/>
    </w:p>
    <w:p w14:paraId="197C86B7" w14:textId="65EB0487" w:rsidR="00727A7D" w:rsidRDefault="00727A7D" w:rsidP="00727A7D">
      <w:pPr>
        <w:pStyle w:val="1-"/>
      </w:pPr>
      <w:r>
        <w:t>Таблица 2</w:t>
      </w:r>
      <w:r w:rsidR="00C3634B">
        <w:t>3</w:t>
      </w:r>
      <w:r>
        <w:t xml:space="preserve"> представляет собой детальное описание для каждого класса.</w:t>
      </w:r>
    </w:p>
    <w:p w14:paraId="5EF21A70" w14:textId="77777777" w:rsidR="00FD6799" w:rsidRDefault="00FD6799" w:rsidP="00727A7D">
      <w:pPr>
        <w:pStyle w:val="1-"/>
      </w:pPr>
    </w:p>
    <w:p w14:paraId="0CFC70E7" w14:textId="77777777" w:rsidR="00FD6799" w:rsidRDefault="00FD6799" w:rsidP="00727A7D">
      <w:pPr>
        <w:pStyle w:val="1-"/>
      </w:pPr>
    </w:p>
    <w:p w14:paraId="25722C1F" w14:textId="77777777" w:rsidR="00FD6799" w:rsidRDefault="00FD6799" w:rsidP="00727A7D">
      <w:pPr>
        <w:pStyle w:val="1-"/>
      </w:pPr>
    </w:p>
    <w:p w14:paraId="08F164F9" w14:textId="77777777" w:rsidR="00FD6799" w:rsidRDefault="00FD6799" w:rsidP="00727A7D">
      <w:pPr>
        <w:pStyle w:val="1-"/>
      </w:pPr>
    </w:p>
    <w:p w14:paraId="4248B090" w14:textId="77777777" w:rsidR="00FD6799" w:rsidRDefault="00FD6799" w:rsidP="00727A7D">
      <w:pPr>
        <w:pStyle w:val="1-"/>
      </w:pPr>
    </w:p>
    <w:p w14:paraId="6FEF0738" w14:textId="787FF274" w:rsidR="0087169C" w:rsidRDefault="00727A7D" w:rsidP="0009764E">
      <w:pPr>
        <w:pStyle w:val="-1"/>
      </w:pPr>
      <w:r>
        <w:lastRenderedPageBreak/>
        <w:t>Таблица 2</w:t>
      </w:r>
      <w:r w:rsidR="00C3634B">
        <w:t>3</w:t>
      </w:r>
      <w:r>
        <w:t xml:space="preserve"> – Описание классов</w:t>
      </w:r>
      <w:bookmarkStart w:id="102" w:name="_Toc155114242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76"/>
        <w:gridCol w:w="1909"/>
        <w:gridCol w:w="3112"/>
        <w:gridCol w:w="2408"/>
      </w:tblGrid>
      <w:tr w:rsidR="0009482D" w:rsidRPr="0009482D" w14:paraId="6EFB3363" w14:textId="77777777" w:rsidTr="00FD6799">
        <w:tc>
          <w:tcPr>
            <w:tcW w:w="0" w:type="auto"/>
          </w:tcPr>
          <w:p w14:paraId="420BD3DB" w14:textId="2FE98D9C" w:rsidR="0009482D" w:rsidRPr="0009482D" w:rsidRDefault="0009482D" w:rsidP="0009482D">
            <w:pPr>
              <w:pStyle w:val="aff1"/>
              <w:rPr>
                <w:sz w:val="24"/>
                <w:szCs w:val="24"/>
                <w:bdr w:val="none" w:sz="0" w:space="0" w:color="auto" w:frame="1"/>
              </w:rPr>
            </w:pPr>
            <w:r w:rsidRPr="0009482D">
              <w:rPr>
                <w:rStyle w:val="aff5"/>
                <w:sz w:val="24"/>
                <w:szCs w:val="24"/>
                <w:bdr w:val="none" w:sz="0" w:space="0" w:color="auto" w:frame="1"/>
              </w:rPr>
              <w:t>Класс</w:t>
            </w:r>
          </w:p>
        </w:tc>
        <w:tc>
          <w:tcPr>
            <w:tcW w:w="0" w:type="auto"/>
          </w:tcPr>
          <w:p w14:paraId="5ACB6295" w14:textId="2DEA60EE" w:rsidR="0009482D" w:rsidRPr="0009482D" w:rsidRDefault="0009482D" w:rsidP="0009482D">
            <w:pPr>
              <w:pStyle w:val="aff1"/>
              <w:rPr>
                <w:sz w:val="24"/>
                <w:szCs w:val="24"/>
                <w:bdr w:val="none" w:sz="0" w:space="0" w:color="auto" w:frame="1"/>
              </w:rPr>
            </w:pPr>
            <w:r w:rsidRPr="0009482D">
              <w:rPr>
                <w:rStyle w:val="aff5"/>
                <w:sz w:val="24"/>
                <w:szCs w:val="24"/>
                <w:bdr w:val="none" w:sz="0" w:space="0" w:color="auto" w:frame="1"/>
              </w:rPr>
              <w:t>Описание</w:t>
            </w:r>
          </w:p>
        </w:tc>
        <w:tc>
          <w:tcPr>
            <w:tcW w:w="0" w:type="auto"/>
          </w:tcPr>
          <w:p w14:paraId="4791C8CB" w14:textId="13955A56" w:rsidR="0009482D" w:rsidRPr="0009482D" w:rsidRDefault="0009482D" w:rsidP="0009482D">
            <w:pPr>
              <w:pStyle w:val="aff1"/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</w:pPr>
            <w:r w:rsidRPr="0009482D">
              <w:rPr>
                <w:rStyle w:val="aff5"/>
                <w:sz w:val="24"/>
                <w:szCs w:val="24"/>
                <w:bdr w:val="none" w:sz="0" w:space="0" w:color="auto" w:frame="1"/>
              </w:rPr>
              <w:t>Атрибуты</w:t>
            </w:r>
          </w:p>
        </w:tc>
        <w:tc>
          <w:tcPr>
            <w:tcW w:w="0" w:type="auto"/>
          </w:tcPr>
          <w:p w14:paraId="3ED0E558" w14:textId="63B760D8" w:rsidR="0009482D" w:rsidRPr="0009482D" w:rsidRDefault="0009482D" w:rsidP="0009482D">
            <w:pPr>
              <w:pStyle w:val="aff1"/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</w:pPr>
            <w:r w:rsidRPr="0009482D">
              <w:rPr>
                <w:rStyle w:val="aff5"/>
                <w:sz w:val="24"/>
                <w:szCs w:val="24"/>
                <w:bdr w:val="none" w:sz="0" w:space="0" w:color="auto" w:frame="1"/>
              </w:rPr>
              <w:t>Методы</w:t>
            </w:r>
          </w:p>
        </w:tc>
      </w:tr>
      <w:tr w:rsidR="00496E31" w:rsidRPr="0009482D" w14:paraId="5B0AF104" w14:textId="77777777" w:rsidTr="00FD6799">
        <w:tc>
          <w:tcPr>
            <w:tcW w:w="0" w:type="auto"/>
            <w:hideMark/>
          </w:tcPr>
          <w:p w14:paraId="6BB03DBF" w14:textId="0F1E8481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  <w:bdr w:val="none" w:sz="0" w:space="0" w:color="auto" w:frame="1"/>
              </w:rPr>
              <w:t>Препятствие</w:t>
            </w:r>
          </w:p>
          <w:p w14:paraId="633DC238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</w:rPr>
              <w:t>(</w:t>
            </w:r>
            <w:proofErr w:type="spellStart"/>
            <w:r w:rsidRPr="0009482D">
              <w:rPr>
                <w:sz w:val="24"/>
                <w:szCs w:val="24"/>
              </w:rPr>
              <w:t>Obstacle</w:t>
            </w:r>
            <w:proofErr w:type="spellEnd"/>
            <w:r w:rsidRPr="0009482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5350C5AB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  <w:bdr w:val="none" w:sz="0" w:space="0" w:color="auto" w:frame="1"/>
              </w:rPr>
              <w:t>Описывает отдельный физический объект, обнаруженный системой, который может помешать движению робота.</w:t>
            </w:r>
          </w:p>
        </w:tc>
        <w:tc>
          <w:tcPr>
            <w:tcW w:w="0" w:type="auto"/>
            <w:hideMark/>
          </w:tcPr>
          <w:p w14:paraId="5CBC1D77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id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: Уникальный числовой идентификатор объекта. </w:t>
            </w: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position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: Координаты (X, Y) центра объекта относительно робота. </w:t>
            </w: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size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: Габариты объекта (ширина, высота). </w:t>
            </w: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velocityVector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: Вектор скорости (для динамических объектов). </w:t>
            </w: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type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>: Тип препятствия (статическое/динамическое).</w:t>
            </w:r>
          </w:p>
        </w:tc>
        <w:tc>
          <w:tcPr>
            <w:tcW w:w="0" w:type="auto"/>
            <w:hideMark/>
          </w:tcPr>
          <w:p w14:paraId="37C35119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getPosition</w:t>
            </w:r>
            <w:proofErr w:type="spellEnd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()</w:t>
            </w:r>
            <w:proofErr w:type="gramStart"/>
            <w:r w:rsidRPr="0009482D">
              <w:rPr>
                <w:sz w:val="24"/>
                <w:szCs w:val="24"/>
                <w:bdr w:val="none" w:sz="0" w:space="0" w:color="auto" w:frame="1"/>
              </w:rPr>
              <w:t>: Возвращает</w:t>
            </w:r>
            <w:proofErr w:type="gram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 текущие координаты объекта. </w:t>
            </w: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getVelocity</w:t>
            </w:r>
            <w:proofErr w:type="spellEnd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()</w:t>
            </w:r>
            <w:proofErr w:type="gramStart"/>
            <w:r w:rsidRPr="0009482D">
              <w:rPr>
                <w:sz w:val="24"/>
                <w:szCs w:val="24"/>
                <w:bdr w:val="none" w:sz="0" w:space="0" w:color="auto" w:frame="1"/>
              </w:rPr>
              <w:t>: Возвращает</w:t>
            </w:r>
            <w:proofErr w:type="gram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 вектор скорости для прогнозирования траектории.</w:t>
            </w:r>
          </w:p>
        </w:tc>
      </w:tr>
      <w:tr w:rsidR="00496E31" w:rsidRPr="0009482D" w14:paraId="2C98E817" w14:textId="77777777" w:rsidTr="00FD6799">
        <w:tc>
          <w:tcPr>
            <w:tcW w:w="0" w:type="auto"/>
            <w:hideMark/>
          </w:tcPr>
          <w:p w14:paraId="4D3207AD" w14:textId="2C60F5DF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  <w:bdr w:val="none" w:sz="0" w:space="0" w:color="auto" w:frame="1"/>
              </w:rPr>
              <w:t>Карта препятствий</w:t>
            </w:r>
          </w:p>
          <w:p w14:paraId="135D50A4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</w:rPr>
              <w:t>(</w:t>
            </w:r>
            <w:proofErr w:type="spellStart"/>
            <w:r w:rsidRPr="0009482D">
              <w:rPr>
                <w:sz w:val="24"/>
                <w:szCs w:val="24"/>
              </w:rPr>
              <w:t>ObstacleMap</w:t>
            </w:r>
            <w:proofErr w:type="spellEnd"/>
            <w:r w:rsidRPr="0009482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DEB606B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  <w:bdr w:val="none" w:sz="0" w:space="0" w:color="auto" w:frame="1"/>
              </w:rPr>
              <w:t>Контейнер, хранящий список всех обнаруженных препятствий в конкретный момент времени (результат работы системы).</w:t>
            </w:r>
          </w:p>
        </w:tc>
        <w:tc>
          <w:tcPr>
            <w:tcW w:w="0" w:type="auto"/>
            <w:hideMark/>
          </w:tcPr>
          <w:p w14:paraId="099DDBE8" w14:textId="77777777" w:rsidR="00FD6799" w:rsidRDefault="00496E31" w:rsidP="00496E31">
            <w:pPr>
              <w:pStyle w:val="aff1"/>
              <w:rPr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obstacles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: Список объектов класса «Препятствие». </w:t>
            </w: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timestamp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: Время создания карты (для синхронизации). </w:t>
            </w:r>
          </w:p>
          <w:p w14:paraId="49DED597" w14:textId="2F707DFB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status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>: Флаг валидности данных (актуальна/устарела).</w:t>
            </w:r>
          </w:p>
        </w:tc>
        <w:tc>
          <w:tcPr>
            <w:tcW w:w="0" w:type="auto"/>
            <w:hideMark/>
          </w:tcPr>
          <w:p w14:paraId="04B4F147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addObstacle</w:t>
            </w:r>
            <w:proofErr w:type="spellEnd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()</w:t>
            </w:r>
            <w:proofErr w:type="gramStart"/>
            <w:r w:rsidRPr="0009482D">
              <w:rPr>
                <w:sz w:val="24"/>
                <w:szCs w:val="24"/>
                <w:bdr w:val="none" w:sz="0" w:space="0" w:color="auto" w:frame="1"/>
              </w:rPr>
              <w:t>: Добавляет</w:t>
            </w:r>
            <w:proofErr w:type="gram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 новое препятствие в список. </w:t>
            </w: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getObstacles</w:t>
            </w:r>
            <w:proofErr w:type="spellEnd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()</w:t>
            </w:r>
            <w:proofErr w:type="gramStart"/>
            <w:r w:rsidRPr="0009482D">
              <w:rPr>
                <w:sz w:val="24"/>
                <w:szCs w:val="24"/>
                <w:bdr w:val="none" w:sz="0" w:space="0" w:color="auto" w:frame="1"/>
              </w:rPr>
              <w:t>: Возвращает</w:t>
            </w:r>
            <w:proofErr w:type="gram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 полный список препятствий. </w:t>
            </w: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clear</w:t>
            </w:r>
            <w:proofErr w:type="spellEnd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()</w:t>
            </w:r>
            <w:proofErr w:type="gramStart"/>
            <w:r w:rsidRPr="0009482D">
              <w:rPr>
                <w:sz w:val="24"/>
                <w:szCs w:val="24"/>
                <w:bdr w:val="none" w:sz="0" w:space="0" w:color="auto" w:frame="1"/>
              </w:rPr>
              <w:t>: Очищает</w:t>
            </w:r>
            <w:proofErr w:type="gram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 карту перед новым циклом обработки.</w:t>
            </w:r>
          </w:p>
        </w:tc>
      </w:tr>
      <w:tr w:rsidR="00496E31" w:rsidRPr="0009482D" w14:paraId="4D27AB29" w14:textId="77777777" w:rsidTr="00FD6799">
        <w:tc>
          <w:tcPr>
            <w:tcW w:w="0" w:type="auto"/>
            <w:hideMark/>
          </w:tcPr>
          <w:p w14:paraId="5AE8D079" w14:textId="5447A74A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  <w:bdr w:val="none" w:sz="0" w:space="0" w:color="auto" w:frame="1"/>
              </w:rPr>
              <w:t>Видеоизображение</w:t>
            </w:r>
          </w:p>
          <w:p w14:paraId="3092934B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</w:rPr>
              <w:t>(</w:t>
            </w:r>
            <w:proofErr w:type="spellStart"/>
            <w:r w:rsidRPr="0009482D">
              <w:rPr>
                <w:sz w:val="24"/>
                <w:szCs w:val="24"/>
              </w:rPr>
              <w:t>VideoFrame</w:t>
            </w:r>
            <w:proofErr w:type="spellEnd"/>
            <w:r w:rsidRPr="0009482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2296151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  <w:bdr w:val="none" w:sz="0" w:space="0" w:color="auto" w:frame="1"/>
              </w:rPr>
              <w:t>Цифровое представление отдельного кадра, полученного с камеры.</w:t>
            </w:r>
          </w:p>
        </w:tc>
        <w:tc>
          <w:tcPr>
            <w:tcW w:w="0" w:type="auto"/>
            <w:hideMark/>
          </w:tcPr>
          <w:p w14:paraId="1D9B1BF3" w14:textId="77777777" w:rsidR="00FD6799" w:rsidRDefault="00496E31" w:rsidP="00496E31">
            <w:pPr>
              <w:pStyle w:val="aff1"/>
              <w:rPr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pixelData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: Массив, содержащий цветовую информацию пикселей. </w:t>
            </w: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timestamp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>: Время захвата кадра.</w:t>
            </w:r>
          </w:p>
          <w:p w14:paraId="08871554" w14:textId="628BFCDC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width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height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>: Размеры изображения в пикселях.</w:t>
            </w:r>
          </w:p>
        </w:tc>
        <w:tc>
          <w:tcPr>
            <w:tcW w:w="0" w:type="auto"/>
            <w:hideMark/>
          </w:tcPr>
          <w:p w14:paraId="4149F423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getData</w:t>
            </w:r>
            <w:proofErr w:type="spellEnd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()</w:t>
            </w:r>
            <w:proofErr w:type="gramStart"/>
            <w:r w:rsidRPr="0009482D">
              <w:rPr>
                <w:sz w:val="24"/>
                <w:szCs w:val="24"/>
                <w:bdr w:val="none" w:sz="0" w:space="0" w:color="auto" w:frame="1"/>
              </w:rPr>
              <w:t>: Предоставляет</w:t>
            </w:r>
            <w:proofErr w:type="gram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 доступ к сырым данным пикселей для обработки.</w:t>
            </w:r>
          </w:p>
        </w:tc>
      </w:tr>
      <w:tr w:rsidR="00496E31" w:rsidRPr="0009482D" w14:paraId="76ED4CFB" w14:textId="77777777" w:rsidTr="00FD6799">
        <w:tc>
          <w:tcPr>
            <w:tcW w:w="0" w:type="auto"/>
            <w:hideMark/>
          </w:tcPr>
          <w:p w14:paraId="3694968C" w14:textId="2DD9FC02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  <w:bdr w:val="none" w:sz="0" w:space="0" w:color="auto" w:frame="1"/>
              </w:rPr>
              <w:t>Конфигурация системы</w:t>
            </w:r>
          </w:p>
          <w:p w14:paraId="7D603998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</w:rPr>
              <w:t>(</w:t>
            </w:r>
            <w:proofErr w:type="spellStart"/>
            <w:r w:rsidRPr="0009482D">
              <w:rPr>
                <w:sz w:val="24"/>
                <w:szCs w:val="24"/>
              </w:rPr>
              <w:t>SystemConfig</w:t>
            </w:r>
            <w:proofErr w:type="spellEnd"/>
            <w:r w:rsidRPr="0009482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F8E7A05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  <w:bdr w:val="none" w:sz="0" w:space="0" w:color="auto" w:frame="1"/>
              </w:rPr>
              <w:t>Хранит все настройки и параметры, загружаемые из накопителей данных при старте системы.</w:t>
            </w:r>
          </w:p>
        </w:tc>
        <w:tc>
          <w:tcPr>
            <w:tcW w:w="0" w:type="auto"/>
            <w:hideMark/>
          </w:tcPr>
          <w:p w14:paraId="47EC111F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robotDimensions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: Физические габариты робота. </w:t>
            </w: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cameraParams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: Параметры калибровки камеры. </w:t>
            </w: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processingParams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>: Коэффициенты для фильтров и пороговые значения.</w:t>
            </w:r>
          </w:p>
        </w:tc>
        <w:tc>
          <w:tcPr>
            <w:tcW w:w="0" w:type="auto"/>
            <w:hideMark/>
          </w:tcPr>
          <w:p w14:paraId="46599D1D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loadConfig</w:t>
            </w:r>
            <w:proofErr w:type="spellEnd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()</w:t>
            </w:r>
            <w:proofErr w:type="gramStart"/>
            <w:r w:rsidRPr="0009482D">
              <w:rPr>
                <w:sz w:val="24"/>
                <w:szCs w:val="24"/>
                <w:bdr w:val="none" w:sz="0" w:space="0" w:color="auto" w:frame="1"/>
              </w:rPr>
              <w:t>: Считывает</w:t>
            </w:r>
            <w:proofErr w:type="gram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 настройки из файла конфигурации и инициализирует атрибуты.</w:t>
            </w:r>
          </w:p>
        </w:tc>
      </w:tr>
      <w:tr w:rsidR="00496E31" w:rsidRPr="0009482D" w14:paraId="7EC91601" w14:textId="77777777" w:rsidTr="00FD6799">
        <w:tc>
          <w:tcPr>
            <w:tcW w:w="0" w:type="auto"/>
            <w:hideMark/>
          </w:tcPr>
          <w:p w14:paraId="42313FA1" w14:textId="1DCE2228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proofErr w:type="spellStart"/>
            <w:r w:rsidRPr="0009482D">
              <w:rPr>
                <w:sz w:val="24"/>
                <w:szCs w:val="24"/>
                <w:bdr w:val="none" w:sz="0" w:space="0" w:color="auto" w:frame="1"/>
              </w:rPr>
              <w:t>Предобработчик</w:t>
            </w:r>
            <w:proofErr w:type="spellEnd"/>
          </w:p>
          <w:p w14:paraId="7662E3FE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</w:rPr>
              <w:t>(</w:t>
            </w:r>
            <w:proofErr w:type="spellStart"/>
            <w:r w:rsidRPr="0009482D">
              <w:rPr>
                <w:sz w:val="24"/>
                <w:szCs w:val="24"/>
              </w:rPr>
              <w:t>Preprocessor</w:t>
            </w:r>
            <w:proofErr w:type="spellEnd"/>
            <w:r w:rsidRPr="0009482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4AD185AD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  <w:bdr w:val="none" w:sz="0" w:space="0" w:color="auto" w:frame="1"/>
              </w:rPr>
              <w:t>Реализует алгоритмы улучшения качества изображения перед нейросетью.</w:t>
            </w:r>
          </w:p>
        </w:tc>
        <w:tc>
          <w:tcPr>
            <w:tcW w:w="0" w:type="auto"/>
            <w:hideMark/>
          </w:tcPr>
          <w:p w14:paraId="6302282B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config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>: Ссылка на объект конфигурации для получения параметров обработки.</w:t>
            </w:r>
          </w:p>
        </w:tc>
        <w:tc>
          <w:tcPr>
            <w:tcW w:w="0" w:type="auto"/>
            <w:hideMark/>
          </w:tcPr>
          <w:p w14:paraId="02871F9A" w14:textId="77777777" w:rsidR="00FD6799" w:rsidRDefault="00496E31" w:rsidP="00496E31">
            <w:pPr>
              <w:pStyle w:val="aff1"/>
              <w:rPr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resize</w:t>
            </w:r>
            <w:proofErr w:type="spellEnd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()</w:t>
            </w:r>
            <w:proofErr w:type="gramStart"/>
            <w:r w:rsidRPr="0009482D">
              <w:rPr>
                <w:sz w:val="24"/>
                <w:szCs w:val="24"/>
                <w:bdr w:val="none" w:sz="0" w:space="0" w:color="auto" w:frame="1"/>
              </w:rPr>
              <w:t>: Приводит</w:t>
            </w:r>
            <w:proofErr w:type="gram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 изображение к рабочему размеру. </w:t>
            </w: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adjustContrast</w:t>
            </w:r>
            <w:proofErr w:type="spellEnd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()</w:t>
            </w:r>
            <w:proofErr w:type="gramStart"/>
            <w:r w:rsidRPr="0009482D">
              <w:rPr>
                <w:sz w:val="24"/>
                <w:szCs w:val="24"/>
                <w:bdr w:val="none" w:sz="0" w:space="0" w:color="auto" w:frame="1"/>
              </w:rPr>
              <w:t>: Улучшает</w:t>
            </w:r>
            <w:proofErr w:type="gram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 видимость объектов. </w:t>
            </w:r>
          </w:p>
          <w:p w14:paraId="64CBF028" w14:textId="0809FEF8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denoise</w:t>
            </w:r>
            <w:proofErr w:type="spellEnd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()</w:t>
            </w:r>
            <w:proofErr w:type="gramStart"/>
            <w:r w:rsidRPr="0009482D">
              <w:rPr>
                <w:sz w:val="24"/>
                <w:szCs w:val="24"/>
                <w:bdr w:val="none" w:sz="0" w:space="0" w:color="auto" w:frame="1"/>
              </w:rPr>
              <w:t>: Удаляет</w:t>
            </w:r>
            <w:proofErr w:type="gram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 шумы. </w:t>
            </w: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process</w:t>
            </w:r>
            <w:proofErr w:type="spellEnd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()</w:t>
            </w:r>
            <w:proofErr w:type="gramStart"/>
            <w:r w:rsidRPr="0009482D">
              <w:rPr>
                <w:sz w:val="24"/>
                <w:szCs w:val="24"/>
                <w:bdr w:val="none" w:sz="0" w:space="0" w:color="auto" w:frame="1"/>
              </w:rPr>
              <w:t>: Запускает</w:t>
            </w:r>
            <w:proofErr w:type="gram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 полный цикл предобработки.</w:t>
            </w:r>
          </w:p>
        </w:tc>
      </w:tr>
      <w:tr w:rsidR="00496E31" w:rsidRPr="0009482D" w14:paraId="0DA81E35" w14:textId="77777777" w:rsidTr="00FD6799">
        <w:tc>
          <w:tcPr>
            <w:tcW w:w="0" w:type="auto"/>
            <w:hideMark/>
          </w:tcPr>
          <w:p w14:paraId="4CCA8A90" w14:textId="794A93BF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proofErr w:type="spellStart"/>
            <w:r w:rsidRPr="0009482D">
              <w:rPr>
                <w:sz w:val="24"/>
                <w:szCs w:val="24"/>
                <w:bdr w:val="none" w:sz="0" w:space="0" w:color="auto" w:frame="1"/>
              </w:rPr>
              <w:t>Сегментатор</w:t>
            </w:r>
            <w:proofErr w:type="spellEnd"/>
          </w:p>
          <w:p w14:paraId="1132A25D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</w:rPr>
              <w:t>(</w:t>
            </w:r>
            <w:proofErr w:type="spellStart"/>
            <w:r w:rsidRPr="0009482D">
              <w:rPr>
                <w:sz w:val="24"/>
                <w:szCs w:val="24"/>
              </w:rPr>
              <w:t>Segmentator</w:t>
            </w:r>
            <w:proofErr w:type="spellEnd"/>
            <w:r w:rsidRPr="0009482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5E8B7A69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Отвечает за работу нейросети: преобразует </w:t>
            </w:r>
            <w:r w:rsidRPr="0009482D">
              <w:rPr>
                <w:sz w:val="24"/>
                <w:szCs w:val="24"/>
                <w:bdr w:val="none" w:sz="0" w:space="0" w:color="auto" w:frame="1"/>
              </w:rPr>
              <w:lastRenderedPageBreak/>
              <w:t>картинку в семантическую маску.</w:t>
            </w:r>
          </w:p>
        </w:tc>
        <w:tc>
          <w:tcPr>
            <w:tcW w:w="0" w:type="auto"/>
            <w:hideMark/>
          </w:tcPr>
          <w:p w14:paraId="27E409EE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lastRenderedPageBreak/>
              <w:t>model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>: Загруженные веса обученной нейронной сети.</w:t>
            </w:r>
          </w:p>
        </w:tc>
        <w:tc>
          <w:tcPr>
            <w:tcW w:w="0" w:type="auto"/>
            <w:hideMark/>
          </w:tcPr>
          <w:p w14:paraId="725DA5A2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toTensor</w:t>
            </w:r>
            <w:proofErr w:type="spellEnd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()</w:t>
            </w:r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: Преобразование в тензор. </w:t>
            </w: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predict</w:t>
            </w:r>
            <w:proofErr w:type="spellEnd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()</w:t>
            </w:r>
            <w:proofErr w:type="gramStart"/>
            <w:r w:rsidRPr="0009482D">
              <w:rPr>
                <w:sz w:val="24"/>
                <w:szCs w:val="24"/>
                <w:bdr w:val="none" w:sz="0" w:space="0" w:color="auto" w:frame="1"/>
              </w:rPr>
              <w:t>: Выполняет</w:t>
            </w:r>
            <w:proofErr w:type="gram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9482D">
              <w:rPr>
                <w:sz w:val="24"/>
                <w:szCs w:val="24"/>
                <w:bdr w:val="none" w:sz="0" w:space="0" w:color="auto" w:frame="1"/>
              </w:rPr>
              <w:lastRenderedPageBreak/>
              <w:t>прямой проход нейросети и возвращает маску.</w:t>
            </w:r>
          </w:p>
        </w:tc>
      </w:tr>
      <w:tr w:rsidR="00496E31" w:rsidRPr="0009482D" w14:paraId="75128E64" w14:textId="77777777" w:rsidTr="00FD6799">
        <w:tc>
          <w:tcPr>
            <w:tcW w:w="0" w:type="auto"/>
            <w:hideMark/>
          </w:tcPr>
          <w:p w14:paraId="3BDDF154" w14:textId="52B4A9FF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proofErr w:type="spellStart"/>
            <w:r w:rsidRPr="0009482D">
              <w:rPr>
                <w:sz w:val="24"/>
                <w:szCs w:val="24"/>
                <w:bdr w:val="none" w:sz="0" w:space="0" w:color="auto" w:frame="1"/>
              </w:rPr>
              <w:lastRenderedPageBreak/>
              <w:t>Моделировщик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 окружения</w:t>
            </w:r>
          </w:p>
          <w:p w14:paraId="4C8001B3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</w:rPr>
              <w:t>(</w:t>
            </w:r>
            <w:proofErr w:type="spellStart"/>
            <w:r w:rsidRPr="0009482D">
              <w:rPr>
                <w:sz w:val="24"/>
                <w:szCs w:val="24"/>
              </w:rPr>
              <w:t>EnvironmentModeler</w:t>
            </w:r>
            <w:proofErr w:type="spellEnd"/>
            <w:r w:rsidRPr="0009482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5CE163A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  <w:bdr w:val="none" w:sz="0" w:space="0" w:color="auto" w:frame="1"/>
              </w:rPr>
              <w:t>Выполняет математические расчеты: перевод в метры, трекинг и оценку безопасности.</w:t>
            </w:r>
          </w:p>
        </w:tc>
        <w:tc>
          <w:tcPr>
            <w:tcW w:w="0" w:type="auto"/>
            <w:hideMark/>
          </w:tcPr>
          <w:p w14:paraId="3E74AC65" w14:textId="77777777" w:rsidR="00FD6799" w:rsidRDefault="00496E31" w:rsidP="00496E31">
            <w:pPr>
              <w:pStyle w:val="aff1"/>
              <w:rPr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currentMap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: Текущая карта препятствий. </w:t>
            </w:r>
          </w:p>
          <w:p w14:paraId="2E37A5FC" w14:textId="26F5CAE0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history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>: Хранилище предыдущих карт для поиска движущихся объектов.</w:t>
            </w:r>
          </w:p>
        </w:tc>
        <w:tc>
          <w:tcPr>
            <w:tcW w:w="0" w:type="auto"/>
            <w:hideMark/>
          </w:tcPr>
          <w:p w14:paraId="27E77224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trackObjects</w:t>
            </w:r>
            <w:proofErr w:type="spellEnd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()</w:t>
            </w:r>
            <w:proofErr w:type="gramStart"/>
            <w:r w:rsidRPr="0009482D">
              <w:rPr>
                <w:sz w:val="24"/>
                <w:szCs w:val="24"/>
                <w:bdr w:val="none" w:sz="0" w:space="0" w:color="auto" w:frame="1"/>
              </w:rPr>
              <w:t>: Сопоставляет</w:t>
            </w:r>
            <w:proofErr w:type="gram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 новые объекты со старыми. </w:t>
            </w: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calculateCoordinates</w:t>
            </w:r>
            <w:proofErr w:type="spellEnd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()</w:t>
            </w:r>
            <w:proofErr w:type="gramStart"/>
            <w:r w:rsidRPr="0009482D">
              <w:rPr>
                <w:sz w:val="24"/>
                <w:szCs w:val="24"/>
                <w:bdr w:val="none" w:sz="0" w:space="0" w:color="auto" w:frame="1"/>
              </w:rPr>
              <w:t>: Переводит</w:t>
            </w:r>
            <w:proofErr w:type="gram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 пиксели маски в метры. </w:t>
            </w: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checkPassability</w:t>
            </w:r>
            <w:proofErr w:type="spellEnd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map</w:t>
            </w:r>
            <w:proofErr w:type="spellEnd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route</w:t>
            </w:r>
            <w:proofErr w:type="spellEnd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quality</w:t>
            </w:r>
            <w:proofErr w:type="spellEnd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)</w:t>
            </w:r>
            <w:proofErr w:type="gramStart"/>
            <w:r w:rsidRPr="0009482D">
              <w:rPr>
                <w:sz w:val="24"/>
                <w:szCs w:val="24"/>
                <w:bdr w:val="none" w:sz="0" w:space="0" w:color="auto" w:frame="1"/>
              </w:rPr>
              <w:t>: Проверяет</w:t>
            </w:r>
            <w:proofErr w:type="gram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 пересечение маршрута с препятствиями с учетом качества.</w:t>
            </w:r>
          </w:p>
        </w:tc>
      </w:tr>
      <w:tr w:rsidR="00496E31" w:rsidRPr="0009482D" w14:paraId="036B6EE9" w14:textId="77777777" w:rsidTr="00FD6799">
        <w:tc>
          <w:tcPr>
            <w:tcW w:w="0" w:type="auto"/>
            <w:hideMark/>
          </w:tcPr>
          <w:p w14:paraId="29273F18" w14:textId="1832D52F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  <w:bdr w:val="none" w:sz="0" w:space="0" w:color="auto" w:frame="1"/>
              </w:rPr>
              <w:t>Камера</w:t>
            </w:r>
          </w:p>
          <w:p w14:paraId="61AC3869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</w:rPr>
              <w:t>(</w:t>
            </w:r>
            <w:proofErr w:type="spellStart"/>
            <w:r w:rsidRPr="0009482D">
              <w:rPr>
                <w:sz w:val="24"/>
                <w:szCs w:val="24"/>
              </w:rPr>
              <w:t>Camera</w:t>
            </w:r>
            <w:proofErr w:type="spellEnd"/>
            <w:r w:rsidRPr="0009482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26FCF2EE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  <w:bdr w:val="none" w:sz="0" w:space="0" w:color="auto" w:frame="1"/>
              </w:rPr>
              <w:t>Программный интерфейс для управления физическим устройством.</w:t>
            </w:r>
          </w:p>
        </w:tc>
        <w:tc>
          <w:tcPr>
            <w:tcW w:w="0" w:type="auto"/>
            <w:hideMark/>
          </w:tcPr>
          <w:p w14:paraId="53D0EC4B" w14:textId="77777777" w:rsidR="00FD6799" w:rsidRDefault="00496E31" w:rsidP="00496E31">
            <w:pPr>
              <w:pStyle w:val="aff1"/>
              <w:rPr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status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>: Текущее состояние (активна, ошибка).</w:t>
            </w:r>
          </w:p>
          <w:p w14:paraId="510065AF" w14:textId="1105CF7E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fps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>: Текущая частота кадров.</w:t>
            </w:r>
          </w:p>
        </w:tc>
        <w:tc>
          <w:tcPr>
            <w:tcW w:w="0" w:type="auto"/>
            <w:hideMark/>
          </w:tcPr>
          <w:p w14:paraId="1749C085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captureFrame</w:t>
            </w:r>
            <w:proofErr w:type="spellEnd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()</w:t>
            </w:r>
            <w:proofErr w:type="gramStart"/>
            <w:r w:rsidRPr="0009482D">
              <w:rPr>
                <w:sz w:val="24"/>
                <w:szCs w:val="24"/>
                <w:bdr w:val="none" w:sz="0" w:space="0" w:color="auto" w:frame="1"/>
              </w:rPr>
              <w:t>: Запрашивает</w:t>
            </w:r>
            <w:proofErr w:type="gram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 у устройства новый кадр. </w:t>
            </w: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init</w:t>
            </w:r>
            <w:proofErr w:type="spellEnd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()</w:t>
            </w:r>
            <w:proofErr w:type="gramStart"/>
            <w:r w:rsidRPr="0009482D">
              <w:rPr>
                <w:sz w:val="24"/>
                <w:szCs w:val="24"/>
                <w:bdr w:val="none" w:sz="0" w:space="0" w:color="auto" w:frame="1"/>
              </w:rPr>
              <w:t>: Инициализирует</w:t>
            </w:r>
            <w:proofErr w:type="gram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 подключение. </w:t>
            </w: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stopCapture</w:t>
            </w:r>
            <w:proofErr w:type="spellEnd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()</w:t>
            </w:r>
            <w:proofErr w:type="gramStart"/>
            <w:r w:rsidRPr="0009482D">
              <w:rPr>
                <w:sz w:val="24"/>
                <w:szCs w:val="24"/>
                <w:bdr w:val="none" w:sz="0" w:space="0" w:color="auto" w:frame="1"/>
              </w:rPr>
              <w:t>: Корректно</w:t>
            </w:r>
            <w:proofErr w:type="gram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 останавливает захват видео.</w:t>
            </w:r>
          </w:p>
        </w:tc>
      </w:tr>
      <w:tr w:rsidR="00496E31" w:rsidRPr="0009482D" w14:paraId="7D240D99" w14:textId="77777777" w:rsidTr="00FD6799">
        <w:tc>
          <w:tcPr>
            <w:tcW w:w="0" w:type="auto"/>
            <w:hideMark/>
          </w:tcPr>
          <w:p w14:paraId="4B8A83C9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  <w:bdr w:val="none" w:sz="0" w:space="0" w:color="auto" w:frame="1"/>
              </w:rPr>
              <w:t>Система</w:t>
            </w:r>
          </w:p>
          <w:p w14:paraId="2B28900D" w14:textId="4B3191F2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</w:rPr>
              <w:t>(System)</w:t>
            </w:r>
          </w:p>
        </w:tc>
        <w:tc>
          <w:tcPr>
            <w:tcW w:w="0" w:type="auto"/>
            <w:hideMark/>
          </w:tcPr>
          <w:p w14:paraId="4E2B0C01" w14:textId="43B9DDFE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  <w:bdr w:val="none" w:sz="0" w:space="0" w:color="auto" w:frame="1"/>
              </w:rPr>
              <w:t>Главный управляющий класс. Координирует работу всех подсистем, управляет жизненным циклом и взаимодействует с СУД.</w:t>
            </w:r>
          </w:p>
        </w:tc>
        <w:tc>
          <w:tcPr>
            <w:tcW w:w="0" w:type="auto"/>
            <w:hideMark/>
          </w:tcPr>
          <w:p w14:paraId="64784E90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camera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: Объект камеры. </w:t>
            </w: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preprocessor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: Объект предобработки. </w:t>
            </w: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segmentator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: Объект сегментации. </w:t>
            </w: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modeler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: Объект моделирования. </w:t>
            </w: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isRunning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>: Флаг работы цикла.</w:t>
            </w:r>
          </w:p>
        </w:tc>
        <w:tc>
          <w:tcPr>
            <w:tcW w:w="0" w:type="auto"/>
            <w:hideMark/>
          </w:tcPr>
          <w:p w14:paraId="766AE019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run</w:t>
            </w:r>
            <w:proofErr w:type="spellEnd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()</w:t>
            </w:r>
            <w:proofErr w:type="gramStart"/>
            <w:r w:rsidRPr="0009482D">
              <w:rPr>
                <w:sz w:val="24"/>
                <w:szCs w:val="24"/>
                <w:bdr w:val="none" w:sz="0" w:space="0" w:color="auto" w:frame="1"/>
              </w:rPr>
              <w:t>: Запускает</w:t>
            </w:r>
            <w:proofErr w:type="gram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 основной цикл обработки. </w:t>
            </w: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stop</w:t>
            </w:r>
            <w:proofErr w:type="spellEnd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()</w:t>
            </w:r>
            <w:proofErr w:type="gramStart"/>
            <w:r w:rsidRPr="0009482D">
              <w:rPr>
                <w:sz w:val="24"/>
                <w:szCs w:val="24"/>
                <w:bdr w:val="none" w:sz="0" w:space="0" w:color="auto" w:frame="1"/>
              </w:rPr>
              <w:t>: Останавливает</w:t>
            </w:r>
            <w:proofErr w:type="gram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 работу системы. </w:t>
            </w: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requestObstacleMap</w:t>
            </w:r>
            <w:proofErr w:type="spellEnd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()</w:t>
            </w:r>
            <w:proofErr w:type="gramStart"/>
            <w:r w:rsidRPr="0009482D">
              <w:rPr>
                <w:sz w:val="24"/>
                <w:szCs w:val="24"/>
                <w:bdr w:val="none" w:sz="0" w:space="0" w:color="auto" w:frame="1"/>
              </w:rPr>
              <w:t>: Принимает</w:t>
            </w:r>
            <w:proofErr w:type="gram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 запрос от СУД.</w:t>
            </w:r>
          </w:p>
        </w:tc>
      </w:tr>
      <w:tr w:rsidR="00496E31" w:rsidRPr="0009482D" w14:paraId="30B6B5F9" w14:textId="77777777" w:rsidTr="00FD6799">
        <w:tc>
          <w:tcPr>
            <w:tcW w:w="0" w:type="auto"/>
            <w:hideMark/>
          </w:tcPr>
          <w:p w14:paraId="5DDA43F0" w14:textId="03C59DCE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  <w:bdr w:val="none" w:sz="0" w:space="0" w:color="auto" w:frame="1"/>
              </w:rPr>
              <w:t>Система управления движением</w:t>
            </w:r>
          </w:p>
          <w:p w14:paraId="196D3A03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</w:rPr>
              <w:t>(</w:t>
            </w:r>
            <w:proofErr w:type="spellStart"/>
            <w:r w:rsidRPr="0009482D">
              <w:rPr>
                <w:sz w:val="24"/>
                <w:szCs w:val="24"/>
              </w:rPr>
              <w:t>MotionControlSystem</w:t>
            </w:r>
            <w:proofErr w:type="spellEnd"/>
            <w:r w:rsidRPr="0009482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E57472E" w14:textId="5815ACB1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  <w:bdr w:val="none" w:sz="0" w:space="0" w:color="auto" w:frame="1"/>
              </w:rPr>
              <w:t>Внешний интерфейс для взаимодействия с роботом. Принимает готовые карты и запросы на оценку пути.</w:t>
            </w:r>
          </w:p>
        </w:tc>
        <w:tc>
          <w:tcPr>
            <w:tcW w:w="0" w:type="auto"/>
            <w:hideMark/>
          </w:tcPr>
          <w:p w14:paraId="45526B21" w14:textId="6413333F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5E4AC68" w14:textId="4FA1F3F8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</w:p>
        </w:tc>
      </w:tr>
      <w:tr w:rsidR="00496E31" w:rsidRPr="0009482D" w14:paraId="28F0C4E1" w14:textId="77777777" w:rsidTr="00FD6799">
        <w:tc>
          <w:tcPr>
            <w:tcW w:w="0" w:type="auto"/>
            <w:hideMark/>
          </w:tcPr>
          <w:p w14:paraId="6C6FE107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  <w:bdr w:val="none" w:sz="0" w:space="0" w:color="auto" w:frame="1"/>
              </w:rPr>
              <w:t>Анализатор качества</w:t>
            </w:r>
          </w:p>
          <w:p w14:paraId="2070BC9A" w14:textId="0D4374A4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</w:rPr>
              <w:t>(</w:t>
            </w:r>
            <w:proofErr w:type="spellStart"/>
            <w:r w:rsidRPr="0009482D">
              <w:rPr>
                <w:sz w:val="24"/>
                <w:szCs w:val="24"/>
              </w:rPr>
              <w:t>QualityAnalyzer</w:t>
            </w:r>
            <w:proofErr w:type="spellEnd"/>
            <w:r w:rsidRPr="0009482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2000282E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  <w:bdr w:val="none" w:sz="0" w:space="0" w:color="auto" w:frame="1"/>
              </w:rPr>
              <w:t>Оценивает пригодность изображения (засветы, темнота) для дальнейшей обработки.</w:t>
            </w:r>
          </w:p>
        </w:tc>
        <w:tc>
          <w:tcPr>
            <w:tcW w:w="0" w:type="auto"/>
            <w:hideMark/>
          </w:tcPr>
          <w:p w14:paraId="41122415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  <w:bdr w:val="none" w:sz="0" w:space="0" w:color="auto" w:frame="1"/>
              </w:rPr>
              <w:t>(Пороговые значения берутся из конфига)</w:t>
            </w:r>
          </w:p>
        </w:tc>
        <w:tc>
          <w:tcPr>
            <w:tcW w:w="0" w:type="auto"/>
            <w:hideMark/>
          </w:tcPr>
          <w:p w14:paraId="6FFF1C62" w14:textId="77777777" w:rsidR="00496E31" w:rsidRPr="0009482D" w:rsidRDefault="00496E31" w:rsidP="00496E31">
            <w:pPr>
              <w:pStyle w:val="aff1"/>
              <w:rPr>
                <w:sz w:val="24"/>
                <w:szCs w:val="24"/>
              </w:rPr>
            </w:pP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assessQuality</w:t>
            </w:r>
            <w:proofErr w:type="spellEnd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frame</w:t>
            </w:r>
            <w:proofErr w:type="spellEnd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)</w:t>
            </w:r>
            <w:proofErr w:type="gramStart"/>
            <w:r w:rsidRPr="0009482D">
              <w:rPr>
                <w:sz w:val="24"/>
                <w:szCs w:val="24"/>
                <w:bdr w:val="none" w:sz="0" w:space="0" w:color="auto" w:frame="1"/>
              </w:rPr>
              <w:t>: Анализирует</w:t>
            </w:r>
            <w:proofErr w:type="gram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 кадр и возвращает коэффициент качества (</w:t>
            </w:r>
            <w:proofErr w:type="spellStart"/>
            <w:r w:rsidRPr="0009482D">
              <w:rPr>
                <w:sz w:val="24"/>
                <w:szCs w:val="24"/>
                <w:bdr w:val="none" w:sz="0" w:space="0" w:color="auto" w:frame="1"/>
              </w:rPr>
              <w:t>float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>).</w:t>
            </w:r>
          </w:p>
        </w:tc>
      </w:tr>
    </w:tbl>
    <w:p w14:paraId="4EFE4FCE" w14:textId="1465C317" w:rsidR="00FD6799" w:rsidRDefault="00FD6799" w:rsidP="00FD6799">
      <w:pPr>
        <w:pStyle w:val="-1"/>
      </w:pPr>
      <w:r>
        <w:lastRenderedPageBreak/>
        <w:t>Продолжение таблицы 23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18"/>
        <w:gridCol w:w="1843"/>
        <w:gridCol w:w="3118"/>
        <w:gridCol w:w="2426"/>
      </w:tblGrid>
      <w:tr w:rsidR="00FD6799" w:rsidRPr="0009482D" w14:paraId="3F6A0A9A" w14:textId="77777777" w:rsidTr="009B4B5D">
        <w:tc>
          <w:tcPr>
            <w:tcW w:w="2518" w:type="dxa"/>
          </w:tcPr>
          <w:p w14:paraId="11C3112C" w14:textId="77777777" w:rsidR="00FD6799" w:rsidRPr="0009482D" w:rsidRDefault="00FD6799" w:rsidP="00FD6799">
            <w:pPr>
              <w:pStyle w:val="aff1"/>
              <w:rPr>
                <w:sz w:val="24"/>
                <w:szCs w:val="24"/>
              </w:rPr>
            </w:pPr>
            <w:r w:rsidRPr="0009482D">
              <w:rPr>
                <w:sz w:val="24"/>
                <w:szCs w:val="24"/>
                <w:bdr w:val="none" w:sz="0" w:space="0" w:color="auto" w:frame="1"/>
              </w:rPr>
              <w:t>Маска сегментации</w:t>
            </w:r>
          </w:p>
          <w:p w14:paraId="3790FF80" w14:textId="0376892C" w:rsidR="00FD6799" w:rsidRPr="0009482D" w:rsidRDefault="00FD6799" w:rsidP="00FD6799">
            <w:pPr>
              <w:pStyle w:val="aff1"/>
              <w:rPr>
                <w:sz w:val="24"/>
                <w:szCs w:val="24"/>
                <w:bdr w:val="none" w:sz="0" w:space="0" w:color="auto" w:frame="1"/>
              </w:rPr>
            </w:pPr>
            <w:r w:rsidRPr="0009482D">
              <w:rPr>
                <w:sz w:val="24"/>
                <w:szCs w:val="24"/>
              </w:rPr>
              <w:t>(</w:t>
            </w:r>
            <w:proofErr w:type="spellStart"/>
            <w:r w:rsidRPr="0009482D">
              <w:rPr>
                <w:sz w:val="24"/>
                <w:szCs w:val="24"/>
              </w:rPr>
              <w:t>ImageMask</w:t>
            </w:r>
            <w:proofErr w:type="spellEnd"/>
            <w:r w:rsidRPr="0009482D">
              <w:rPr>
                <w:sz w:val="24"/>
                <w:szCs w:val="24"/>
              </w:rPr>
              <w:t>)</w:t>
            </w:r>
          </w:p>
        </w:tc>
        <w:tc>
          <w:tcPr>
            <w:tcW w:w="1843" w:type="dxa"/>
          </w:tcPr>
          <w:p w14:paraId="50A69310" w14:textId="2BAA82C0" w:rsidR="00FD6799" w:rsidRPr="0009482D" w:rsidRDefault="00FD6799" w:rsidP="00FD6799">
            <w:pPr>
              <w:pStyle w:val="aff1"/>
              <w:rPr>
                <w:sz w:val="24"/>
                <w:szCs w:val="24"/>
                <w:bdr w:val="none" w:sz="0" w:space="0" w:color="auto" w:frame="1"/>
              </w:rPr>
            </w:pPr>
            <w:r w:rsidRPr="0009482D">
              <w:rPr>
                <w:sz w:val="24"/>
                <w:szCs w:val="24"/>
                <w:bdr w:val="none" w:sz="0" w:space="0" w:color="auto" w:frame="1"/>
              </w:rPr>
              <w:t>Результат работы нейросети. Бинарная матрица</w:t>
            </w:r>
            <w:r>
              <w:rPr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3118" w:type="dxa"/>
          </w:tcPr>
          <w:p w14:paraId="42287D24" w14:textId="77777777" w:rsidR="00FD6799" w:rsidRDefault="00FD6799" w:rsidP="00FD6799">
            <w:pPr>
              <w:pStyle w:val="aff1"/>
              <w:rPr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maskData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 xml:space="preserve">: Массив, где каждый пиксель соответствует классу объекта. </w:t>
            </w:r>
          </w:p>
          <w:p w14:paraId="2164A42E" w14:textId="2655A320" w:rsidR="00FD6799" w:rsidRPr="0009482D" w:rsidRDefault="00FD6799" w:rsidP="00FD6799">
            <w:pPr>
              <w:pStyle w:val="aff1"/>
              <w:rPr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09482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timestamp</w:t>
            </w:r>
            <w:proofErr w:type="spellEnd"/>
            <w:r w:rsidRPr="0009482D">
              <w:rPr>
                <w:sz w:val="24"/>
                <w:szCs w:val="24"/>
                <w:bdr w:val="none" w:sz="0" w:space="0" w:color="auto" w:frame="1"/>
              </w:rPr>
              <w:t>: Время создания.</w:t>
            </w:r>
          </w:p>
        </w:tc>
        <w:tc>
          <w:tcPr>
            <w:tcW w:w="2426" w:type="dxa"/>
          </w:tcPr>
          <w:p w14:paraId="2CFB4A9C" w14:textId="3E5FBC52" w:rsidR="00FD6799" w:rsidRPr="0009482D" w:rsidRDefault="00FD6799" w:rsidP="00FD6799">
            <w:pPr>
              <w:pStyle w:val="aff1"/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7A3E4222" w14:textId="43D6B41C" w:rsidR="00AA6AF7" w:rsidRDefault="00AA6AF7" w:rsidP="00496E31">
      <w:pPr>
        <w:pStyle w:val="aff1"/>
      </w:pPr>
    </w:p>
    <w:p w14:paraId="265B6279" w14:textId="1A4BFB29" w:rsidR="0087169C" w:rsidRDefault="0087169C" w:rsidP="0009764E">
      <w:pPr>
        <w:pStyle w:val="2"/>
      </w:pPr>
      <w:bookmarkStart w:id="103" w:name="_Toc216648946"/>
      <w:r w:rsidRPr="0087169C">
        <w:t>Полная</w:t>
      </w:r>
      <w:r w:rsidRPr="00AA4B5D">
        <w:t xml:space="preserve"> диаграмма </w:t>
      </w:r>
      <w:r w:rsidRPr="0087169C">
        <w:t>последовательностей</w:t>
      </w:r>
      <w:bookmarkEnd w:id="102"/>
      <w:bookmarkEnd w:id="103"/>
    </w:p>
    <w:p w14:paraId="1ADD8F6E" w14:textId="77777777" w:rsidR="0087169C" w:rsidRDefault="0087169C" w:rsidP="0087169C">
      <w:pPr>
        <w:pStyle w:val="1-"/>
      </w:pPr>
      <w:r>
        <w:t>На рисунке 19 представлена полная диаграмма последовательностей.</w:t>
      </w:r>
    </w:p>
    <w:p w14:paraId="40D42FC6" w14:textId="25AFB789" w:rsidR="0087169C" w:rsidRDefault="0087169C" w:rsidP="0087169C">
      <w:pPr>
        <w:pStyle w:val="-"/>
      </w:pPr>
    </w:p>
    <w:p w14:paraId="49530846" w14:textId="3F777ECA" w:rsidR="00496E31" w:rsidRPr="00496E31" w:rsidRDefault="009B4B5D" w:rsidP="0087169C">
      <w:pPr>
        <w:pStyle w:val="-"/>
        <w:rPr>
          <w:lang w:val="en-US"/>
        </w:rPr>
      </w:pPr>
      <w:r>
        <w:rPr>
          <w:noProof/>
        </w:rPr>
        <w:drawing>
          <wp:inline distT="0" distB="0" distL="0" distR="0" wp14:anchorId="41F834DE" wp14:editId="3F08D428">
            <wp:extent cx="6477505" cy="5263763"/>
            <wp:effectExtent l="0" t="0" r="0" b="0"/>
            <wp:docPr id="69393905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703" cy="5274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99D57" w14:textId="49472493" w:rsidR="0087169C" w:rsidRPr="000F7FBA" w:rsidRDefault="0087169C" w:rsidP="0087169C">
      <w:pPr>
        <w:pStyle w:val="-"/>
      </w:pPr>
      <w:r>
        <w:t>Рисунок</w:t>
      </w:r>
      <w:r w:rsidRPr="000F7FBA">
        <w:t xml:space="preserve"> 19 – </w:t>
      </w:r>
      <w:r>
        <w:t>Полная</w:t>
      </w:r>
      <w:r w:rsidRPr="000F7FBA">
        <w:t xml:space="preserve"> </w:t>
      </w:r>
      <w:r>
        <w:t>диаграмма</w:t>
      </w:r>
      <w:r w:rsidRPr="000F7FBA">
        <w:t xml:space="preserve"> </w:t>
      </w:r>
      <w:r>
        <w:t>последовательностей</w:t>
      </w:r>
    </w:p>
    <w:p w14:paraId="105D0CE0" w14:textId="77777777" w:rsidR="00727A7D" w:rsidRPr="000F7FBA" w:rsidRDefault="00727A7D" w:rsidP="00727A7D">
      <w:pPr>
        <w:rPr>
          <w:rFonts w:eastAsiaTheme="minorEastAsia"/>
          <w:sz w:val="28"/>
          <w:szCs w:val="28"/>
        </w:rPr>
      </w:pPr>
    </w:p>
    <w:p w14:paraId="3DAE3FB8" w14:textId="5FFC3503" w:rsidR="00A23C36" w:rsidRPr="000F7FBA" w:rsidRDefault="00CD5C51" w:rsidP="000F7FBA">
      <w:pPr>
        <w:pStyle w:val="afc"/>
      </w:pPr>
      <w:bookmarkStart w:id="104" w:name="_Toc216648947"/>
      <w:r>
        <w:lastRenderedPageBreak/>
        <w:t>З</w:t>
      </w:r>
      <w:r w:rsidR="009045FE">
        <w:t>аключение</w:t>
      </w:r>
      <w:bookmarkEnd w:id="104"/>
    </w:p>
    <w:p w14:paraId="09910833" w14:textId="77777777" w:rsidR="005E19C1" w:rsidRPr="005E19C1" w:rsidRDefault="005E19C1" w:rsidP="005E19C1">
      <w:pPr>
        <w:pStyle w:val="1-"/>
      </w:pPr>
      <w:r w:rsidRPr="005E19C1">
        <w:t>В</w:t>
      </w:r>
      <w:r w:rsidRPr="000F7FBA">
        <w:t xml:space="preserve"> </w:t>
      </w:r>
      <w:r w:rsidRPr="005E19C1">
        <w:t>ходе</w:t>
      </w:r>
      <w:r w:rsidRPr="000F7FBA">
        <w:t xml:space="preserve"> </w:t>
      </w:r>
      <w:r w:rsidRPr="005E19C1">
        <w:t>курсового</w:t>
      </w:r>
      <w:r w:rsidRPr="000F7FBA">
        <w:t xml:space="preserve"> </w:t>
      </w:r>
      <w:r w:rsidRPr="005E19C1">
        <w:t>проекта</w:t>
      </w:r>
      <w:r w:rsidRPr="000F7FBA">
        <w:t xml:space="preserve"> </w:t>
      </w:r>
      <w:r w:rsidRPr="005E19C1">
        <w:t>разработана</w:t>
      </w:r>
      <w:r w:rsidRPr="000F7FBA">
        <w:t xml:space="preserve"> </w:t>
      </w:r>
      <w:r w:rsidRPr="005E19C1">
        <w:t>архитектура</w:t>
      </w:r>
      <w:r w:rsidRPr="000F7FBA">
        <w:t xml:space="preserve"> </w:t>
      </w:r>
      <w:r w:rsidRPr="005E19C1">
        <w:t>программного</w:t>
      </w:r>
      <w:r w:rsidRPr="000F7FBA">
        <w:t xml:space="preserve"> </w:t>
      </w:r>
      <w:r w:rsidRPr="005E19C1">
        <w:t>комплекса</w:t>
      </w:r>
      <w:r w:rsidRPr="000F7FBA">
        <w:t xml:space="preserve"> «</w:t>
      </w:r>
      <w:r w:rsidRPr="005E19C1">
        <w:t>Система</w:t>
      </w:r>
      <w:r w:rsidRPr="000F7FBA">
        <w:t xml:space="preserve"> </w:t>
      </w:r>
      <w:r w:rsidRPr="005E19C1">
        <w:t>обнаружения</w:t>
      </w:r>
      <w:r w:rsidRPr="000F7FBA">
        <w:t xml:space="preserve"> </w:t>
      </w:r>
      <w:r w:rsidRPr="005E19C1">
        <w:t>препятствий</w:t>
      </w:r>
      <w:r w:rsidRPr="000F7FBA">
        <w:t xml:space="preserve"> </w:t>
      </w:r>
      <w:r w:rsidRPr="005E19C1">
        <w:t>для</w:t>
      </w:r>
      <w:r w:rsidRPr="000F7FBA">
        <w:t xml:space="preserve"> </w:t>
      </w:r>
      <w:r w:rsidRPr="005E19C1">
        <w:t>наземного</w:t>
      </w:r>
      <w:r w:rsidRPr="000F7FBA">
        <w:t xml:space="preserve"> </w:t>
      </w:r>
      <w:r w:rsidRPr="005E19C1">
        <w:t>робота</w:t>
      </w:r>
      <w:r w:rsidRPr="000F7FBA">
        <w:t xml:space="preserve">». </w:t>
      </w:r>
      <w:r w:rsidRPr="005E19C1">
        <w:t>Целью</w:t>
      </w:r>
      <w:r w:rsidRPr="000F7FBA">
        <w:t xml:space="preserve"> </w:t>
      </w:r>
      <w:r w:rsidRPr="005E19C1">
        <w:t>работы</w:t>
      </w:r>
      <w:r w:rsidRPr="000F7FBA">
        <w:t xml:space="preserve"> </w:t>
      </w:r>
      <w:r w:rsidRPr="005E19C1">
        <w:t>являлось</w:t>
      </w:r>
      <w:r w:rsidRPr="000F7FBA">
        <w:t xml:space="preserve"> </w:t>
      </w:r>
      <w:r w:rsidRPr="005E19C1">
        <w:t>повышение</w:t>
      </w:r>
      <w:r w:rsidRPr="000F7FBA">
        <w:t xml:space="preserve"> </w:t>
      </w:r>
      <w:r w:rsidRPr="005E19C1">
        <w:t>безопасности</w:t>
      </w:r>
      <w:r w:rsidRPr="000F7FBA">
        <w:t xml:space="preserve"> </w:t>
      </w:r>
      <w:r w:rsidRPr="005E19C1">
        <w:t>автономной навигации за счет создания системы, анализирующей видеопоток в реальном времени для выявления угроз столкновения.</w:t>
      </w:r>
    </w:p>
    <w:p w14:paraId="1BF4379D" w14:textId="45423797" w:rsidR="005E19C1" w:rsidRPr="005E19C1" w:rsidRDefault="005E19C1" w:rsidP="005E19C1">
      <w:pPr>
        <w:pStyle w:val="1-"/>
      </w:pPr>
      <w:r w:rsidRPr="005E19C1">
        <w:t>В рамках проектирования выполнен системный анализ предметной области, построена диаграмма PDOM и формализованы требования к функционалу и качеству системы. С использованием методологий IDEF0 и DFD разработаны детальные модели, описывающие логику обработки данных: от предобработки кадров и нейросетевой сегментации до формирования динамической карты препятствий. Структура программного средства была закреплена в ходе объектно-ориентированного проектирования с помощью диаграммы классов.</w:t>
      </w:r>
      <w:r>
        <w:t xml:space="preserve"> Так же была разработана диаграмма последовательностей.</w:t>
      </w:r>
    </w:p>
    <w:p w14:paraId="03064686" w14:textId="77777777" w:rsidR="005E19C1" w:rsidRPr="005E19C1" w:rsidRDefault="005E19C1" w:rsidP="005E19C1">
      <w:pPr>
        <w:pStyle w:val="1-"/>
      </w:pPr>
      <w:r w:rsidRPr="005E19C1">
        <w:t>Результатом работы стал полный комплект проектной документации. Спроектированная архитектура подтверждает возможность реализации системы, удовлетворяющей заданным требованиям по автономности, точности обнаружения объектов и быстродействию.</w:t>
      </w:r>
    </w:p>
    <w:p w14:paraId="51452F7E" w14:textId="4C31FC30" w:rsidR="008C014B" w:rsidRPr="00CD5C51" w:rsidRDefault="008C014B" w:rsidP="00CD5C51">
      <w:pPr>
        <w:pStyle w:val="1-"/>
      </w:pPr>
    </w:p>
    <w:sectPr w:rsidR="008C014B" w:rsidRPr="00CD5C51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20958" w14:textId="77777777" w:rsidR="00B23676" w:rsidRDefault="00B23676">
      <w:r>
        <w:separator/>
      </w:r>
    </w:p>
  </w:endnote>
  <w:endnote w:type="continuationSeparator" w:id="0">
    <w:p w14:paraId="20C98C48" w14:textId="77777777" w:rsidR="00B23676" w:rsidRDefault="00B23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2809467"/>
      <w:docPartObj>
        <w:docPartGallery w:val="Page Numbers (Bottom of Page)"/>
        <w:docPartUnique/>
      </w:docPartObj>
    </w:sdtPr>
    <w:sdtContent>
      <w:p w14:paraId="75EEFA8D" w14:textId="77777777" w:rsidR="00C076E8" w:rsidRDefault="00C076E8" w:rsidP="00C63E1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308BB" w14:textId="77777777" w:rsidR="00C076E8" w:rsidRDefault="00C076E8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6B29B" w14:textId="77777777" w:rsidR="00B23676" w:rsidRDefault="00B23676">
      <w:r>
        <w:separator/>
      </w:r>
    </w:p>
  </w:footnote>
  <w:footnote w:type="continuationSeparator" w:id="0">
    <w:p w14:paraId="67AD40C5" w14:textId="77777777" w:rsidR="00B23676" w:rsidRDefault="00B236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169D"/>
    <w:multiLevelType w:val="hybridMultilevel"/>
    <w:tmpl w:val="3CE69060"/>
    <w:lvl w:ilvl="0" w:tplc="FEE40F50">
      <w:start w:val="10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F0310"/>
    <w:multiLevelType w:val="multilevel"/>
    <w:tmpl w:val="C34A75D4"/>
    <w:styleLink w:val="a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2" w15:restartNumberingAfterBreak="0">
    <w:nsid w:val="063D0FAC"/>
    <w:multiLevelType w:val="multilevel"/>
    <w:tmpl w:val="C34A75D4"/>
    <w:numStyleLink w:val="a"/>
  </w:abstractNum>
  <w:abstractNum w:abstractNumId="3" w15:restartNumberingAfterBreak="0">
    <w:nsid w:val="0B654190"/>
    <w:multiLevelType w:val="hybridMultilevel"/>
    <w:tmpl w:val="DB7A759A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1761AE9"/>
    <w:multiLevelType w:val="multilevel"/>
    <w:tmpl w:val="FB72CE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5" w15:restartNumberingAfterBreak="0">
    <w:nsid w:val="14C7456E"/>
    <w:multiLevelType w:val="hybridMultilevel"/>
    <w:tmpl w:val="7B4EE79C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4E42786"/>
    <w:multiLevelType w:val="hybridMultilevel"/>
    <w:tmpl w:val="014E8C90"/>
    <w:lvl w:ilvl="0" w:tplc="DAB84AA6">
      <w:start w:val="1"/>
      <w:numFmt w:val="bullet"/>
      <w:lvlText w:val="-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7" w15:restartNumberingAfterBreak="0">
    <w:nsid w:val="151D293C"/>
    <w:multiLevelType w:val="hybridMultilevel"/>
    <w:tmpl w:val="49326040"/>
    <w:lvl w:ilvl="0" w:tplc="FEE40F50">
      <w:start w:val="10"/>
      <w:numFmt w:val="decimal"/>
      <w:suff w:val="space"/>
      <w:lvlText w:val="%1)"/>
      <w:lvlJc w:val="left"/>
      <w:pPr>
        <w:ind w:left="709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90044F2"/>
    <w:multiLevelType w:val="hybridMultilevel"/>
    <w:tmpl w:val="9476148E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9" w15:restartNumberingAfterBreak="0">
    <w:nsid w:val="197375DD"/>
    <w:multiLevelType w:val="multilevel"/>
    <w:tmpl w:val="E7EC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AF226F"/>
    <w:multiLevelType w:val="multilevel"/>
    <w:tmpl w:val="1FF08DA8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2B5C3548"/>
    <w:multiLevelType w:val="hybridMultilevel"/>
    <w:tmpl w:val="70608D10"/>
    <w:lvl w:ilvl="0" w:tplc="FD8CA43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0155388"/>
    <w:multiLevelType w:val="hybridMultilevel"/>
    <w:tmpl w:val="96861E74"/>
    <w:lvl w:ilvl="0" w:tplc="7F509D88">
      <w:start w:val="19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9335A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285629A"/>
    <w:multiLevelType w:val="multilevel"/>
    <w:tmpl w:val="C34A75D4"/>
    <w:numStyleLink w:val="a"/>
  </w:abstractNum>
  <w:abstractNum w:abstractNumId="15" w15:restartNumberingAfterBreak="0">
    <w:nsid w:val="34224792"/>
    <w:multiLevelType w:val="hybridMultilevel"/>
    <w:tmpl w:val="A3B4E2BA"/>
    <w:lvl w:ilvl="0" w:tplc="C0EA777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6870E68"/>
    <w:multiLevelType w:val="multilevel"/>
    <w:tmpl w:val="C34A75D4"/>
    <w:numStyleLink w:val="a"/>
  </w:abstractNum>
  <w:abstractNum w:abstractNumId="17" w15:restartNumberingAfterBreak="0">
    <w:nsid w:val="3D534E60"/>
    <w:multiLevelType w:val="hybridMultilevel"/>
    <w:tmpl w:val="003410DA"/>
    <w:lvl w:ilvl="0" w:tplc="1E4E0AB6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D5D6949"/>
    <w:multiLevelType w:val="hybridMultilevel"/>
    <w:tmpl w:val="DEAE5DEC"/>
    <w:lvl w:ilvl="0" w:tplc="9FC84AA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39F72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947719D"/>
    <w:multiLevelType w:val="hybridMultilevel"/>
    <w:tmpl w:val="5C5825BE"/>
    <w:lvl w:ilvl="0" w:tplc="A908047C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21" w15:restartNumberingAfterBreak="0">
    <w:nsid w:val="4C8136C1"/>
    <w:multiLevelType w:val="multilevel"/>
    <w:tmpl w:val="1E16B020"/>
    <w:lvl w:ilvl="0">
      <w:start w:val="1"/>
      <w:numFmt w:val="decimal"/>
      <w:suff w:val="space"/>
      <w:lvlText w:val="%1.1.1"/>
      <w:lvlJc w:val="left"/>
      <w:pPr>
        <w:ind w:left="284" w:firstLine="425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color w:val="auto"/>
        <w:sz w:val="28"/>
        <w:vertAlign w:val="baseline"/>
      </w:rPr>
    </w:lvl>
    <w:lvl w:ilvl="1">
      <w:start w:val="1"/>
      <w:numFmt w:val="decimal"/>
      <w:lvlText w:val="%2)"/>
      <w:lvlJc w:val="left"/>
      <w:pPr>
        <w:ind w:left="33" w:hanging="36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393" w:hanging="36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75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1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7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8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9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3" w:hanging="360"/>
      </w:pPr>
      <w:rPr>
        <w:rFonts w:hint="default"/>
      </w:rPr>
    </w:lvl>
  </w:abstractNum>
  <w:abstractNum w:abstractNumId="22" w15:restartNumberingAfterBreak="0">
    <w:nsid w:val="509D6F8E"/>
    <w:multiLevelType w:val="hybridMultilevel"/>
    <w:tmpl w:val="0FA22286"/>
    <w:lvl w:ilvl="0" w:tplc="8AB24C9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2E31F2B"/>
    <w:multiLevelType w:val="multilevel"/>
    <w:tmpl w:val="C34A75D4"/>
    <w:lvl w:ilvl="0">
      <w:start w:val="1"/>
      <w:numFmt w:val="decimal"/>
      <w:pStyle w:val="1"/>
      <w:suff w:val="space"/>
      <w:lvlText w:val="%1"/>
      <w:lvlJc w:val="left"/>
      <w:pPr>
        <w:ind w:left="426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24" w15:restartNumberingAfterBreak="0">
    <w:nsid w:val="53676BD4"/>
    <w:multiLevelType w:val="hybridMultilevel"/>
    <w:tmpl w:val="AD262342"/>
    <w:lvl w:ilvl="0" w:tplc="0434BAA0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59F30D47"/>
    <w:multiLevelType w:val="hybridMultilevel"/>
    <w:tmpl w:val="0EEE13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C2C4680"/>
    <w:multiLevelType w:val="hybridMultilevel"/>
    <w:tmpl w:val="A6F45DD8"/>
    <w:lvl w:ilvl="0" w:tplc="AE3C9F7A">
      <w:start w:val="1"/>
      <w:numFmt w:val="lowerLetter"/>
      <w:lvlText w:val="%1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27" w15:restartNumberingAfterBreak="0">
    <w:nsid w:val="5CF745FA"/>
    <w:multiLevelType w:val="hybridMultilevel"/>
    <w:tmpl w:val="889C5EB6"/>
    <w:lvl w:ilvl="0" w:tplc="FEE40F50">
      <w:start w:val="10"/>
      <w:numFmt w:val="decimal"/>
      <w:suff w:val="space"/>
      <w:lvlText w:val="%1)"/>
      <w:lvlJc w:val="left"/>
      <w:pPr>
        <w:ind w:left="709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E27395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E4A75B9"/>
    <w:multiLevelType w:val="hybridMultilevel"/>
    <w:tmpl w:val="2CA8A1DE"/>
    <w:lvl w:ilvl="0" w:tplc="88B40544">
      <w:start w:val="19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9E7703"/>
    <w:multiLevelType w:val="hybridMultilevel"/>
    <w:tmpl w:val="44A274DC"/>
    <w:lvl w:ilvl="0" w:tplc="9920DCB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A91285"/>
    <w:multiLevelType w:val="hybridMultilevel"/>
    <w:tmpl w:val="4CFE3780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2" w15:restartNumberingAfterBreak="0">
    <w:nsid w:val="68FE1AD8"/>
    <w:multiLevelType w:val="singleLevel"/>
    <w:tmpl w:val="19261838"/>
    <w:lvl w:ilvl="0">
      <w:numFmt w:val="bullet"/>
      <w:lvlText w:val="-"/>
      <w:lvlJc w:val="left"/>
      <w:pPr>
        <w:tabs>
          <w:tab w:val="num" w:pos="720"/>
        </w:tabs>
        <w:ind w:left="720" w:hanging="360"/>
      </w:pPr>
    </w:lvl>
  </w:abstractNum>
  <w:abstractNum w:abstractNumId="33" w15:restartNumberingAfterBreak="0">
    <w:nsid w:val="6BF60B8A"/>
    <w:multiLevelType w:val="hybridMultilevel"/>
    <w:tmpl w:val="5CA8EFB8"/>
    <w:lvl w:ilvl="0" w:tplc="8C924986">
      <w:start w:val="1"/>
      <w:numFmt w:val="decimal"/>
      <w:suff w:val="space"/>
      <w:lvlText w:val="%1)"/>
      <w:lvlJc w:val="left"/>
      <w:pPr>
        <w:ind w:left="56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FB12A63"/>
    <w:multiLevelType w:val="hybridMultilevel"/>
    <w:tmpl w:val="1E365586"/>
    <w:lvl w:ilvl="0" w:tplc="33EA10FE">
      <w:start w:val="5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759223A9"/>
    <w:multiLevelType w:val="hybridMultilevel"/>
    <w:tmpl w:val="7DB89AC8"/>
    <w:lvl w:ilvl="0" w:tplc="D1DA1EA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65321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78F2366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7ABA7CA7"/>
    <w:multiLevelType w:val="multilevel"/>
    <w:tmpl w:val="C34A75D4"/>
    <w:numStyleLink w:val="a"/>
  </w:abstractNum>
  <w:abstractNum w:abstractNumId="39" w15:restartNumberingAfterBreak="0">
    <w:nsid w:val="7EC47D60"/>
    <w:multiLevelType w:val="multilevel"/>
    <w:tmpl w:val="C34A75D4"/>
    <w:numStyleLink w:val="a"/>
  </w:abstractNum>
  <w:num w:numId="1" w16cid:durableId="809250889">
    <w:abstractNumId w:val="32"/>
  </w:num>
  <w:num w:numId="2" w16cid:durableId="1566376691">
    <w:abstractNumId w:val="20"/>
  </w:num>
  <w:num w:numId="3" w16cid:durableId="969093376">
    <w:abstractNumId w:val="18"/>
  </w:num>
  <w:num w:numId="4" w16cid:durableId="1537620841">
    <w:abstractNumId w:val="26"/>
  </w:num>
  <w:num w:numId="5" w16cid:durableId="1201360740">
    <w:abstractNumId w:val="17"/>
  </w:num>
  <w:num w:numId="6" w16cid:durableId="1622227682">
    <w:abstractNumId w:val="31"/>
  </w:num>
  <w:num w:numId="7" w16cid:durableId="1527869688">
    <w:abstractNumId w:val="24"/>
  </w:num>
  <w:num w:numId="8" w16cid:durableId="1990209627">
    <w:abstractNumId w:val="3"/>
  </w:num>
  <w:num w:numId="9" w16cid:durableId="1204902539">
    <w:abstractNumId w:val="5"/>
  </w:num>
  <w:num w:numId="10" w16cid:durableId="102893766">
    <w:abstractNumId w:val="34"/>
  </w:num>
  <w:num w:numId="11" w16cid:durableId="397828292">
    <w:abstractNumId w:val="36"/>
    <w:lvlOverride w:ilvl="0">
      <w:startOverride w:val="1"/>
    </w:lvlOverride>
  </w:num>
  <w:num w:numId="12" w16cid:durableId="934436664">
    <w:abstractNumId w:val="22"/>
  </w:num>
  <w:num w:numId="13" w16cid:durableId="1663578667">
    <w:abstractNumId w:val="35"/>
  </w:num>
  <w:num w:numId="14" w16cid:durableId="668025170">
    <w:abstractNumId w:val="11"/>
  </w:num>
  <w:num w:numId="15" w16cid:durableId="297691063">
    <w:abstractNumId w:val="30"/>
  </w:num>
  <w:num w:numId="16" w16cid:durableId="461922572">
    <w:abstractNumId w:val="8"/>
  </w:num>
  <w:num w:numId="17" w16cid:durableId="1896042562">
    <w:abstractNumId w:val="6"/>
  </w:num>
  <w:num w:numId="18" w16cid:durableId="775367462">
    <w:abstractNumId w:val="19"/>
  </w:num>
  <w:num w:numId="19" w16cid:durableId="1194808577">
    <w:abstractNumId w:val="4"/>
  </w:num>
  <w:num w:numId="20" w16cid:durableId="309217799">
    <w:abstractNumId w:val="10"/>
  </w:num>
  <w:num w:numId="21" w16cid:durableId="1684356601">
    <w:abstractNumId w:val="37"/>
  </w:num>
  <w:num w:numId="22" w16cid:durableId="74321607">
    <w:abstractNumId w:val="28"/>
  </w:num>
  <w:num w:numId="23" w16cid:durableId="1167402442">
    <w:abstractNumId w:val="21"/>
  </w:num>
  <w:num w:numId="24" w16cid:durableId="1137187776">
    <w:abstractNumId w:val="1"/>
  </w:num>
  <w:num w:numId="25" w16cid:durableId="566378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8189126">
    <w:abstractNumId w:val="13"/>
  </w:num>
  <w:num w:numId="27" w16cid:durableId="1891260635">
    <w:abstractNumId w:val="14"/>
  </w:num>
  <w:num w:numId="28" w16cid:durableId="1629045755">
    <w:abstractNumId w:val="2"/>
  </w:num>
  <w:num w:numId="29" w16cid:durableId="2125609893">
    <w:abstractNumId w:val="16"/>
  </w:num>
  <w:num w:numId="30" w16cid:durableId="847403714">
    <w:abstractNumId w:val="39"/>
  </w:num>
  <w:num w:numId="31" w16cid:durableId="1517377567">
    <w:abstractNumId w:val="38"/>
  </w:num>
  <w:num w:numId="32" w16cid:durableId="1079058192">
    <w:abstractNumId w:val="23"/>
  </w:num>
  <w:num w:numId="33" w16cid:durableId="518934235">
    <w:abstractNumId w:val="15"/>
  </w:num>
  <w:num w:numId="34" w16cid:durableId="1512718759">
    <w:abstractNumId w:val="25"/>
  </w:num>
  <w:num w:numId="35" w16cid:durableId="382102798">
    <w:abstractNumId w:val="15"/>
    <w:lvlOverride w:ilvl="0">
      <w:lvl w:ilvl="0" w:tplc="C0EA7770">
        <w:start w:val="1"/>
        <w:numFmt w:val="decimal"/>
        <w:lvlText w:val="%1)"/>
        <w:lvlJc w:val="left"/>
        <w:pPr>
          <w:ind w:left="567" w:firstLine="142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6" w16cid:durableId="260768399">
    <w:abstractNumId w:val="15"/>
    <w:lvlOverride w:ilvl="0">
      <w:lvl w:ilvl="0" w:tplc="C0EA7770">
        <w:start w:val="1"/>
        <w:numFmt w:val="decimal"/>
        <w:lvlText w:val="%1)"/>
        <w:lvlJc w:val="left"/>
        <w:pPr>
          <w:ind w:left="0" w:firstLine="709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7" w16cid:durableId="2087989325">
    <w:abstractNumId w:val="15"/>
    <w:lvlOverride w:ilvl="0">
      <w:lvl w:ilvl="0" w:tplc="C0EA7770">
        <w:start w:val="1"/>
        <w:numFmt w:val="decimal"/>
        <w:suff w:val="space"/>
        <w:lvlText w:val="%1)"/>
        <w:lvlJc w:val="left"/>
        <w:pPr>
          <w:ind w:left="0" w:firstLine="709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8" w16cid:durableId="436484932">
    <w:abstractNumId w:val="33"/>
  </w:num>
  <w:num w:numId="39" w16cid:durableId="1806313477">
    <w:abstractNumId w:val="0"/>
  </w:num>
  <w:num w:numId="40" w16cid:durableId="1131939788">
    <w:abstractNumId w:val="27"/>
  </w:num>
  <w:num w:numId="41" w16cid:durableId="721099894">
    <w:abstractNumId w:val="7"/>
  </w:num>
  <w:num w:numId="42" w16cid:durableId="2006005544">
    <w:abstractNumId w:val="12"/>
  </w:num>
  <w:num w:numId="43" w16cid:durableId="790439123">
    <w:abstractNumId w:val="29"/>
  </w:num>
  <w:num w:numId="44" w16cid:durableId="121045503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142118350">
    <w:abstractNumId w:val="9"/>
  </w:num>
  <w:num w:numId="46" w16cid:durableId="94523440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66901936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0922335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202817345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D74A0"/>
    <w:rsid w:val="00000458"/>
    <w:rsid w:val="00000999"/>
    <w:rsid w:val="00000CA4"/>
    <w:rsid w:val="00001975"/>
    <w:rsid w:val="00002BBE"/>
    <w:rsid w:val="00002E07"/>
    <w:rsid w:val="00003328"/>
    <w:rsid w:val="0000355A"/>
    <w:rsid w:val="00003EA0"/>
    <w:rsid w:val="00004152"/>
    <w:rsid w:val="000051B4"/>
    <w:rsid w:val="00006D97"/>
    <w:rsid w:val="00006FD8"/>
    <w:rsid w:val="0000758C"/>
    <w:rsid w:val="000101D2"/>
    <w:rsid w:val="00012096"/>
    <w:rsid w:val="00012ED8"/>
    <w:rsid w:val="00013D9F"/>
    <w:rsid w:val="00015EB4"/>
    <w:rsid w:val="00016301"/>
    <w:rsid w:val="00017231"/>
    <w:rsid w:val="0002039C"/>
    <w:rsid w:val="00022241"/>
    <w:rsid w:val="000223D7"/>
    <w:rsid w:val="00023BF0"/>
    <w:rsid w:val="00023DE3"/>
    <w:rsid w:val="0002457D"/>
    <w:rsid w:val="0002506C"/>
    <w:rsid w:val="00025157"/>
    <w:rsid w:val="000254F5"/>
    <w:rsid w:val="00025E74"/>
    <w:rsid w:val="0002626E"/>
    <w:rsid w:val="0002706D"/>
    <w:rsid w:val="0002740F"/>
    <w:rsid w:val="00031A67"/>
    <w:rsid w:val="00033A6B"/>
    <w:rsid w:val="00035933"/>
    <w:rsid w:val="00036DE1"/>
    <w:rsid w:val="00036FC7"/>
    <w:rsid w:val="00043400"/>
    <w:rsid w:val="00043AE2"/>
    <w:rsid w:val="00045D7F"/>
    <w:rsid w:val="00045DCB"/>
    <w:rsid w:val="000466EB"/>
    <w:rsid w:val="00051597"/>
    <w:rsid w:val="00053D28"/>
    <w:rsid w:val="000558E6"/>
    <w:rsid w:val="00060795"/>
    <w:rsid w:val="000636BC"/>
    <w:rsid w:val="0006507B"/>
    <w:rsid w:val="00065D35"/>
    <w:rsid w:val="00066CBB"/>
    <w:rsid w:val="000676CD"/>
    <w:rsid w:val="000679E3"/>
    <w:rsid w:val="00067B31"/>
    <w:rsid w:val="00070449"/>
    <w:rsid w:val="000707D3"/>
    <w:rsid w:val="00071A60"/>
    <w:rsid w:val="000748B9"/>
    <w:rsid w:val="000756D1"/>
    <w:rsid w:val="00076F8C"/>
    <w:rsid w:val="00083340"/>
    <w:rsid w:val="000836DC"/>
    <w:rsid w:val="00083E6A"/>
    <w:rsid w:val="0008603A"/>
    <w:rsid w:val="00091442"/>
    <w:rsid w:val="0009273A"/>
    <w:rsid w:val="00092FC0"/>
    <w:rsid w:val="0009482D"/>
    <w:rsid w:val="00095673"/>
    <w:rsid w:val="00095A2F"/>
    <w:rsid w:val="00096046"/>
    <w:rsid w:val="00096146"/>
    <w:rsid w:val="0009637C"/>
    <w:rsid w:val="000964C8"/>
    <w:rsid w:val="000966A5"/>
    <w:rsid w:val="00096D9F"/>
    <w:rsid w:val="0009764E"/>
    <w:rsid w:val="000A0BF3"/>
    <w:rsid w:val="000A1C41"/>
    <w:rsid w:val="000A1FAA"/>
    <w:rsid w:val="000A305C"/>
    <w:rsid w:val="000A482C"/>
    <w:rsid w:val="000A7A00"/>
    <w:rsid w:val="000A7CEE"/>
    <w:rsid w:val="000B25FA"/>
    <w:rsid w:val="000B30CF"/>
    <w:rsid w:val="000B30E9"/>
    <w:rsid w:val="000B3E08"/>
    <w:rsid w:val="000B670A"/>
    <w:rsid w:val="000B76B9"/>
    <w:rsid w:val="000C06AC"/>
    <w:rsid w:val="000C47BA"/>
    <w:rsid w:val="000C5AA0"/>
    <w:rsid w:val="000C5E5E"/>
    <w:rsid w:val="000C691F"/>
    <w:rsid w:val="000C726E"/>
    <w:rsid w:val="000D0744"/>
    <w:rsid w:val="000D0B78"/>
    <w:rsid w:val="000D1562"/>
    <w:rsid w:val="000D2953"/>
    <w:rsid w:val="000D3A79"/>
    <w:rsid w:val="000D5517"/>
    <w:rsid w:val="000D5ED1"/>
    <w:rsid w:val="000D5F4E"/>
    <w:rsid w:val="000D6731"/>
    <w:rsid w:val="000D6C7E"/>
    <w:rsid w:val="000E04C3"/>
    <w:rsid w:val="000E1AFC"/>
    <w:rsid w:val="000E1F55"/>
    <w:rsid w:val="000E3278"/>
    <w:rsid w:val="000E44D8"/>
    <w:rsid w:val="000E4CB3"/>
    <w:rsid w:val="000E4E0A"/>
    <w:rsid w:val="000E5B0E"/>
    <w:rsid w:val="000E61EE"/>
    <w:rsid w:val="000E7907"/>
    <w:rsid w:val="000E79C6"/>
    <w:rsid w:val="000E7FEF"/>
    <w:rsid w:val="000F09E8"/>
    <w:rsid w:val="000F0C49"/>
    <w:rsid w:val="000F17F9"/>
    <w:rsid w:val="000F34B2"/>
    <w:rsid w:val="000F3997"/>
    <w:rsid w:val="000F4001"/>
    <w:rsid w:val="000F5C9F"/>
    <w:rsid w:val="000F6014"/>
    <w:rsid w:val="000F6874"/>
    <w:rsid w:val="000F6D3D"/>
    <w:rsid w:val="000F7ED6"/>
    <w:rsid w:val="000F7FBA"/>
    <w:rsid w:val="00101BBB"/>
    <w:rsid w:val="0010459D"/>
    <w:rsid w:val="0010611F"/>
    <w:rsid w:val="00111F83"/>
    <w:rsid w:val="0011238E"/>
    <w:rsid w:val="00112C81"/>
    <w:rsid w:val="00112F52"/>
    <w:rsid w:val="001149D1"/>
    <w:rsid w:val="001162B3"/>
    <w:rsid w:val="00116AAA"/>
    <w:rsid w:val="00117802"/>
    <w:rsid w:val="00120CA9"/>
    <w:rsid w:val="00120D72"/>
    <w:rsid w:val="001221B7"/>
    <w:rsid w:val="00123B66"/>
    <w:rsid w:val="00124C73"/>
    <w:rsid w:val="00125885"/>
    <w:rsid w:val="00125C75"/>
    <w:rsid w:val="001268C5"/>
    <w:rsid w:val="00126ECA"/>
    <w:rsid w:val="001270A6"/>
    <w:rsid w:val="00127954"/>
    <w:rsid w:val="001330D7"/>
    <w:rsid w:val="00134076"/>
    <w:rsid w:val="00135451"/>
    <w:rsid w:val="00137D2B"/>
    <w:rsid w:val="0014090E"/>
    <w:rsid w:val="00140BB7"/>
    <w:rsid w:val="00140C01"/>
    <w:rsid w:val="00141E2D"/>
    <w:rsid w:val="001440AE"/>
    <w:rsid w:val="00145AF3"/>
    <w:rsid w:val="0014694C"/>
    <w:rsid w:val="0014736A"/>
    <w:rsid w:val="00150350"/>
    <w:rsid w:val="001503F5"/>
    <w:rsid w:val="00150B0B"/>
    <w:rsid w:val="00153BD9"/>
    <w:rsid w:val="00153D42"/>
    <w:rsid w:val="00155972"/>
    <w:rsid w:val="00155B94"/>
    <w:rsid w:val="00156766"/>
    <w:rsid w:val="0016011A"/>
    <w:rsid w:val="0016039C"/>
    <w:rsid w:val="001612B2"/>
    <w:rsid w:val="00162758"/>
    <w:rsid w:val="00164A94"/>
    <w:rsid w:val="00165265"/>
    <w:rsid w:val="001671D7"/>
    <w:rsid w:val="0016748B"/>
    <w:rsid w:val="00170EE5"/>
    <w:rsid w:val="00171341"/>
    <w:rsid w:val="0017158A"/>
    <w:rsid w:val="00173460"/>
    <w:rsid w:val="00174DED"/>
    <w:rsid w:val="00174F51"/>
    <w:rsid w:val="001754D9"/>
    <w:rsid w:val="0017562D"/>
    <w:rsid w:val="0017709E"/>
    <w:rsid w:val="001801ED"/>
    <w:rsid w:val="00190447"/>
    <w:rsid w:val="00190496"/>
    <w:rsid w:val="001911A6"/>
    <w:rsid w:val="00191F7B"/>
    <w:rsid w:val="00192CF2"/>
    <w:rsid w:val="00193A2F"/>
    <w:rsid w:val="00193BF0"/>
    <w:rsid w:val="0019489A"/>
    <w:rsid w:val="00195869"/>
    <w:rsid w:val="00196280"/>
    <w:rsid w:val="0019637B"/>
    <w:rsid w:val="001A000A"/>
    <w:rsid w:val="001A00BB"/>
    <w:rsid w:val="001A0A95"/>
    <w:rsid w:val="001A23D9"/>
    <w:rsid w:val="001A2B70"/>
    <w:rsid w:val="001A324A"/>
    <w:rsid w:val="001A3C15"/>
    <w:rsid w:val="001A3F8B"/>
    <w:rsid w:val="001A499F"/>
    <w:rsid w:val="001A6212"/>
    <w:rsid w:val="001A7481"/>
    <w:rsid w:val="001B005F"/>
    <w:rsid w:val="001B0307"/>
    <w:rsid w:val="001B409D"/>
    <w:rsid w:val="001B42CE"/>
    <w:rsid w:val="001B532F"/>
    <w:rsid w:val="001C4FC9"/>
    <w:rsid w:val="001C512F"/>
    <w:rsid w:val="001C58DF"/>
    <w:rsid w:val="001C6352"/>
    <w:rsid w:val="001C6731"/>
    <w:rsid w:val="001C7B0B"/>
    <w:rsid w:val="001D019C"/>
    <w:rsid w:val="001D2C26"/>
    <w:rsid w:val="001D3414"/>
    <w:rsid w:val="001D525A"/>
    <w:rsid w:val="001D6BA6"/>
    <w:rsid w:val="001E0602"/>
    <w:rsid w:val="001E0C60"/>
    <w:rsid w:val="001E252E"/>
    <w:rsid w:val="001E2ABE"/>
    <w:rsid w:val="001E2D16"/>
    <w:rsid w:val="001E3D7C"/>
    <w:rsid w:val="001E4383"/>
    <w:rsid w:val="001E69DF"/>
    <w:rsid w:val="001E6F4A"/>
    <w:rsid w:val="001E7C37"/>
    <w:rsid w:val="001F065E"/>
    <w:rsid w:val="001F1477"/>
    <w:rsid w:val="001F2039"/>
    <w:rsid w:val="001F220E"/>
    <w:rsid w:val="001F23D2"/>
    <w:rsid w:val="001F27FD"/>
    <w:rsid w:val="001F396B"/>
    <w:rsid w:val="001F5338"/>
    <w:rsid w:val="001F56AE"/>
    <w:rsid w:val="00200CAD"/>
    <w:rsid w:val="00203B88"/>
    <w:rsid w:val="00204923"/>
    <w:rsid w:val="00205668"/>
    <w:rsid w:val="00206763"/>
    <w:rsid w:val="00206C9B"/>
    <w:rsid w:val="00210850"/>
    <w:rsid w:val="0021218F"/>
    <w:rsid w:val="00212D44"/>
    <w:rsid w:val="00214752"/>
    <w:rsid w:val="002154D6"/>
    <w:rsid w:val="002156F8"/>
    <w:rsid w:val="00216E82"/>
    <w:rsid w:val="002170A8"/>
    <w:rsid w:val="00217652"/>
    <w:rsid w:val="00217E9B"/>
    <w:rsid w:val="002202C8"/>
    <w:rsid w:val="00220874"/>
    <w:rsid w:val="00220CCE"/>
    <w:rsid w:val="0022510C"/>
    <w:rsid w:val="0022615E"/>
    <w:rsid w:val="002269CA"/>
    <w:rsid w:val="00227160"/>
    <w:rsid w:val="00233B3C"/>
    <w:rsid w:val="00234E50"/>
    <w:rsid w:val="00234F20"/>
    <w:rsid w:val="0023671F"/>
    <w:rsid w:val="00236E72"/>
    <w:rsid w:val="00241E85"/>
    <w:rsid w:val="00243C0F"/>
    <w:rsid w:val="0024566E"/>
    <w:rsid w:val="00247472"/>
    <w:rsid w:val="0024756E"/>
    <w:rsid w:val="002508D0"/>
    <w:rsid w:val="00250F0C"/>
    <w:rsid w:val="00253990"/>
    <w:rsid w:val="002550A1"/>
    <w:rsid w:val="002557F6"/>
    <w:rsid w:val="002618B1"/>
    <w:rsid w:val="002647DB"/>
    <w:rsid w:val="00266182"/>
    <w:rsid w:val="00266D9D"/>
    <w:rsid w:val="002678AD"/>
    <w:rsid w:val="00273A0B"/>
    <w:rsid w:val="00273B67"/>
    <w:rsid w:val="00273CF3"/>
    <w:rsid w:val="00274209"/>
    <w:rsid w:val="0027523A"/>
    <w:rsid w:val="00277A5C"/>
    <w:rsid w:val="0028159E"/>
    <w:rsid w:val="00282495"/>
    <w:rsid w:val="0028265A"/>
    <w:rsid w:val="00287FF2"/>
    <w:rsid w:val="002902A8"/>
    <w:rsid w:val="002903D8"/>
    <w:rsid w:val="0029130D"/>
    <w:rsid w:val="002916A1"/>
    <w:rsid w:val="0029271F"/>
    <w:rsid w:val="00292C41"/>
    <w:rsid w:val="0029363B"/>
    <w:rsid w:val="00293650"/>
    <w:rsid w:val="00293AB9"/>
    <w:rsid w:val="00294952"/>
    <w:rsid w:val="0029552B"/>
    <w:rsid w:val="00295FCF"/>
    <w:rsid w:val="002960C8"/>
    <w:rsid w:val="002962DD"/>
    <w:rsid w:val="0029689D"/>
    <w:rsid w:val="00297D1A"/>
    <w:rsid w:val="002A00D8"/>
    <w:rsid w:val="002A021E"/>
    <w:rsid w:val="002A0BC2"/>
    <w:rsid w:val="002A0C91"/>
    <w:rsid w:val="002A0CB0"/>
    <w:rsid w:val="002A0E54"/>
    <w:rsid w:val="002A12AB"/>
    <w:rsid w:val="002A3376"/>
    <w:rsid w:val="002A3834"/>
    <w:rsid w:val="002A4ADC"/>
    <w:rsid w:val="002A75DF"/>
    <w:rsid w:val="002B00A2"/>
    <w:rsid w:val="002B12E6"/>
    <w:rsid w:val="002B3CE8"/>
    <w:rsid w:val="002B4438"/>
    <w:rsid w:val="002B56AA"/>
    <w:rsid w:val="002B7B77"/>
    <w:rsid w:val="002C0239"/>
    <w:rsid w:val="002C0FD5"/>
    <w:rsid w:val="002C2043"/>
    <w:rsid w:val="002C2D84"/>
    <w:rsid w:val="002C3346"/>
    <w:rsid w:val="002C5FA1"/>
    <w:rsid w:val="002C7753"/>
    <w:rsid w:val="002D00AE"/>
    <w:rsid w:val="002D4E48"/>
    <w:rsid w:val="002D4FEB"/>
    <w:rsid w:val="002D68C3"/>
    <w:rsid w:val="002E2E0A"/>
    <w:rsid w:val="002E3436"/>
    <w:rsid w:val="002E34B4"/>
    <w:rsid w:val="002E371A"/>
    <w:rsid w:val="002E67CA"/>
    <w:rsid w:val="002E6C93"/>
    <w:rsid w:val="002E7A54"/>
    <w:rsid w:val="002E7F4E"/>
    <w:rsid w:val="002F033A"/>
    <w:rsid w:val="002F0B03"/>
    <w:rsid w:val="002F15A9"/>
    <w:rsid w:val="002F224F"/>
    <w:rsid w:val="002F22EA"/>
    <w:rsid w:val="002F2EB3"/>
    <w:rsid w:val="002F431F"/>
    <w:rsid w:val="002F5073"/>
    <w:rsid w:val="002F71B7"/>
    <w:rsid w:val="002F7BE7"/>
    <w:rsid w:val="003016F9"/>
    <w:rsid w:val="003026F7"/>
    <w:rsid w:val="00304CF3"/>
    <w:rsid w:val="003067FF"/>
    <w:rsid w:val="0030694B"/>
    <w:rsid w:val="00306DB7"/>
    <w:rsid w:val="0030752F"/>
    <w:rsid w:val="00307EE0"/>
    <w:rsid w:val="00310318"/>
    <w:rsid w:val="003110F9"/>
    <w:rsid w:val="003117DC"/>
    <w:rsid w:val="00312A75"/>
    <w:rsid w:val="00312D4B"/>
    <w:rsid w:val="00313B27"/>
    <w:rsid w:val="00315966"/>
    <w:rsid w:val="003171DE"/>
    <w:rsid w:val="0032158C"/>
    <w:rsid w:val="00324098"/>
    <w:rsid w:val="0032496A"/>
    <w:rsid w:val="00325123"/>
    <w:rsid w:val="003253BF"/>
    <w:rsid w:val="00325D69"/>
    <w:rsid w:val="00326759"/>
    <w:rsid w:val="00326A9A"/>
    <w:rsid w:val="00326E4F"/>
    <w:rsid w:val="00327C75"/>
    <w:rsid w:val="00330324"/>
    <w:rsid w:val="00330826"/>
    <w:rsid w:val="00330B0D"/>
    <w:rsid w:val="0033336D"/>
    <w:rsid w:val="003334B4"/>
    <w:rsid w:val="00333DE5"/>
    <w:rsid w:val="0033646A"/>
    <w:rsid w:val="0034090C"/>
    <w:rsid w:val="00340DB0"/>
    <w:rsid w:val="00340F67"/>
    <w:rsid w:val="003441F6"/>
    <w:rsid w:val="003442B7"/>
    <w:rsid w:val="0034552B"/>
    <w:rsid w:val="00350CC3"/>
    <w:rsid w:val="003512D5"/>
    <w:rsid w:val="003514AF"/>
    <w:rsid w:val="003523D9"/>
    <w:rsid w:val="0035607B"/>
    <w:rsid w:val="00356AFB"/>
    <w:rsid w:val="00357720"/>
    <w:rsid w:val="00357991"/>
    <w:rsid w:val="003605D7"/>
    <w:rsid w:val="00360941"/>
    <w:rsid w:val="00365E77"/>
    <w:rsid w:val="00371D26"/>
    <w:rsid w:val="00374D62"/>
    <w:rsid w:val="003753E4"/>
    <w:rsid w:val="00375C09"/>
    <w:rsid w:val="0037608C"/>
    <w:rsid w:val="00376AB7"/>
    <w:rsid w:val="003824CF"/>
    <w:rsid w:val="00382D8B"/>
    <w:rsid w:val="003837BE"/>
    <w:rsid w:val="0038469A"/>
    <w:rsid w:val="00384948"/>
    <w:rsid w:val="00384BA3"/>
    <w:rsid w:val="00386734"/>
    <w:rsid w:val="003913A3"/>
    <w:rsid w:val="00391DA5"/>
    <w:rsid w:val="00392388"/>
    <w:rsid w:val="00393F4A"/>
    <w:rsid w:val="00394264"/>
    <w:rsid w:val="0039493D"/>
    <w:rsid w:val="00394C94"/>
    <w:rsid w:val="003972B5"/>
    <w:rsid w:val="0039749B"/>
    <w:rsid w:val="003A1D8F"/>
    <w:rsid w:val="003A2FF7"/>
    <w:rsid w:val="003B2432"/>
    <w:rsid w:val="003B2761"/>
    <w:rsid w:val="003B3EFC"/>
    <w:rsid w:val="003B54B5"/>
    <w:rsid w:val="003B5E88"/>
    <w:rsid w:val="003B7302"/>
    <w:rsid w:val="003C0308"/>
    <w:rsid w:val="003C0945"/>
    <w:rsid w:val="003C1642"/>
    <w:rsid w:val="003C3AFD"/>
    <w:rsid w:val="003C4F84"/>
    <w:rsid w:val="003C5700"/>
    <w:rsid w:val="003C6C29"/>
    <w:rsid w:val="003C6F61"/>
    <w:rsid w:val="003C77F8"/>
    <w:rsid w:val="003D28D2"/>
    <w:rsid w:val="003D2DD7"/>
    <w:rsid w:val="003D3163"/>
    <w:rsid w:val="003D3C1F"/>
    <w:rsid w:val="003D4C6B"/>
    <w:rsid w:val="003D6206"/>
    <w:rsid w:val="003D67C8"/>
    <w:rsid w:val="003D78AC"/>
    <w:rsid w:val="003E1872"/>
    <w:rsid w:val="003E26DA"/>
    <w:rsid w:val="003E2786"/>
    <w:rsid w:val="003E2B05"/>
    <w:rsid w:val="003E3A83"/>
    <w:rsid w:val="003E61F1"/>
    <w:rsid w:val="003E6C65"/>
    <w:rsid w:val="003E714F"/>
    <w:rsid w:val="003E7638"/>
    <w:rsid w:val="003F0D77"/>
    <w:rsid w:val="003F0DE0"/>
    <w:rsid w:val="003F26F4"/>
    <w:rsid w:val="003F296D"/>
    <w:rsid w:val="003F495F"/>
    <w:rsid w:val="003F4B3A"/>
    <w:rsid w:val="003F59C8"/>
    <w:rsid w:val="00405AA4"/>
    <w:rsid w:val="00406B01"/>
    <w:rsid w:val="004076B7"/>
    <w:rsid w:val="00412028"/>
    <w:rsid w:val="004126AB"/>
    <w:rsid w:val="0041358E"/>
    <w:rsid w:val="00413790"/>
    <w:rsid w:val="00415D8E"/>
    <w:rsid w:val="00417806"/>
    <w:rsid w:val="004213AA"/>
    <w:rsid w:val="00421DB2"/>
    <w:rsid w:val="00422D5D"/>
    <w:rsid w:val="004235DA"/>
    <w:rsid w:val="00423923"/>
    <w:rsid w:val="00423E71"/>
    <w:rsid w:val="00425477"/>
    <w:rsid w:val="0043019C"/>
    <w:rsid w:val="00430290"/>
    <w:rsid w:val="004303DC"/>
    <w:rsid w:val="00431515"/>
    <w:rsid w:val="00431CF1"/>
    <w:rsid w:val="00432856"/>
    <w:rsid w:val="00433396"/>
    <w:rsid w:val="004341FA"/>
    <w:rsid w:val="00435620"/>
    <w:rsid w:val="00435A50"/>
    <w:rsid w:val="00436D7B"/>
    <w:rsid w:val="00442FB1"/>
    <w:rsid w:val="00443328"/>
    <w:rsid w:val="00443C48"/>
    <w:rsid w:val="004453EA"/>
    <w:rsid w:val="00445BB6"/>
    <w:rsid w:val="004460A4"/>
    <w:rsid w:val="00447530"/>
    <w:rsid w:val="00447B6C"/>
    <w:rsid w:val="004504C7"/>
    <w:rsid w:val="004518FC"/>
    <w:rsid w:val="0045220E"/>
    <w:rsid w:val="004548FC"/>
    <w:rsid w:val="00455E89"/>
    <w:rsid w:val="00461B9F"/>
    <w:rsid w:val="004658E5"/>
    <w:rsid w:val="00466139"/>
    <w:rsid w:val="00467803"/>
    <w:rsid w:val="00470944"/>
    <w:rsid w:val="00470A18"/>
    <w:rsid w:val="00472967"/>
    <w:rsid w:val="00472C75"/>
    <w:rsid w:val="00472CC6"/>
    <w:rsid w:val="004732F3"/>
    <w:rsid w:val="004739A2"/>
    <w:rsid w:val="00473D09"/>
    <w:rsid w:val="00473D74"/>
    <w:rsid w:val="00476FB7"/>
    <w:rsid w:val="004808C6"/>
    <w:rsid w:val="00483140"/>
    <w:rsid w:val="004836C2"/>
    <w:rsid w:val="00483CCF"/>
    <w:rsid w:val="00483EBF"/>
    <w:rsid w:val="00484C4F"/>
    <w:rsid w:val="004854DC"/>
    <w:rsid w:val="00485850"/>
    <w:rsid w:val="00487CE8"/>
    <w:rsid w:val="0049086A"/>
    <w:rsid w:val="0049232F"/>
    <w:rsid w:val="00493251"/>
    <w:rsid w:val="0049399B"/>
    <w:rsid w:val="00494191"/>
    <w:rsid w:val="00495663"/>
    <w:rsid w:val="0049681D"/>
    <w:rsid w:val="00496E31"/>
    <w:rsid w:val="0049747E"/>
    <w:rsid w:val="004A10D0"/>
    <w:rsid w:val="004A25C5"/>
    <w:rsid w:val="004A3D67"/>
    <w:rsid w:val="004A4509"/>
    <w:rsid w:val="004A48BD"/>
    <w:rsid w:val="004A561B"/>
    <w:rsid w:val="004A5BEA"/>
    <w:rsid w:val="004A6976"/>
    <w:rsid w:val="004A71A4"/>
    <w:rsid w:val="004A7E4C"/>
    <w:rsid w:val="004B04E3"/>
    <w:rsid w:val="004B0D6A"/>
    <w:rsid w:val="004B115F"/>
    <w:rsid w:val="004B1C23"/>
    <w:rsid w:val="004B5579"/>
    <w:rsid w:val="004B6E69"/>
    <w:rsid w:val="004C1732"/>
    <w:rsid w:val="004C1F7B"/>
    <w:rsid w:val="004C3A4B"/>
    <w:rsid w:val="004C5226"/>
    <w:rsid w:val="004C57A9"/>
    <w:rsid w:val="004C6BD2"/>
    <w:rsid w:val="004C787F"/>
    <w:rsid w:val="004D0D11"/>
    <w:rsid w:val="004D1648"/>
    <w:rsid w:val="004D3114"/>
    <w:rsid w:val="004D4D74"/>
    <w:rsid w:val="004D5D91"/>
    <w:rsid w:val="004D7422"/>
    <w:rsid w:val="004E0597"/>
    <w:rsid w:val="004E406A"/>
    <w:rsid w:val="004E533C"/>
    <w:rsid w:val="004E58E3"/>
    <w:rsid w:val="004E6EE2"/>
    <w:rsid w:val="004E7E49"/>
    <w:rsid w:val="004F03D4"/>
    <w:rsid w:val="004F059F"/>
    <w:rsid w:val="004F0842"/>
    <w:rsid w:val="004F13DD"/>
    <w:rsid w:val="004F1416"/>
    <w:rsid w:val="004F3084"/>
    <w:rsid w:val="004F5F53"/>
    <w:rsid w:val="004F7E54"/>
    <w:rsid w:val="00500D47"/>
    <w:rsid w:val="00504E85"/>
    <w:rsid w:val="0050508B"/>
    <w:rsid w:val="005058F0"/>
    <w:rsid w:val="0050779F"/>
    <w:rsid w:val="00510EE9"/>
    <w:rsid w:val="00512C7D"/>
    <w:rsid w:val="00513E60"/>
    <w:rsid w:val="00516642"/>
    <w:rsid w:val="00516A6D"/>
    <w:rsid w:val="00517B1C"/>
    <w:rsid w:val="005200A4"/>
    <w:rsid w:val="00520154"/>
    <w:rsid w:val="00520DDB"/>
    <w:rsid w:val="0052103B"/>
    <w:rsid w:val="00521366"/>
    <w:rsid w:val="0052173C"/>
    <w:rsid w:val="00522509"/>
    <w:rsid w:val="00522E9D"/>
    <w:rsid w:val="005237FE"/>
    <w:rsid w:val="00525997"/>
    <w:rsid w:val="005272EB"/>
    <w:rsid w:val="005279AA"/>
    <w:rsid w:val="00532024"/>
    <w:rsid w:val="0053259B"/>
    <w:rsid w:val="005328E4"/>
    <w:rsid w:val="00534001"/>
    <w:rsid w:val="00534887"/>
    <w:rsid w:val="00534B54"/>
    <w:rsid w:val="0053761F"/>
    <w:rsid w:val="00540855"/>
    <w:rsid w:val="00542076"/>
    <w:rsid w:val="005422EA"/>
    <w:rsid w:val="00542FFA"/>
    <w:rsid w:val="005432E3"/>
    <w:rsid w:val="00543FC7"/>
    <w:rsid w:val="00544142"/>
    <w:rsid w:val="00544DDE"/>
    <w:rsid w:val="00545126"/>
    <w:rsid w:val="0054577A"/>
    <w:rsid w:val="0054720A"/>
    <w:rsid w:val="0054787E"/>
    <w:rsid w:val="005508BD"/>
    <w:rsid w:val="00550D39"/>
    <w:rsid w:val="005522AB"/>
    <w:rsid w:val="005537C8"/>
    <w:rsid w:val="00553859"/>
    <w:rsid w:val="00553922"/>
    <w:rsid w:val="0055446E"/>
    <w:rsid w:val="00554CD4"/>
    <w:rsid w:val="005626BF"/>
    <w:rsid w:val="00562AFA"/>
    <w:rsid w:val="00562FBE"/>
    <w:rsid w:val="00565F09"/>
    <w:rsid w:val="00573135"/>
    <w:rsid w:val="005739F8"/>
    <w:rsid w:val="0057569A"/>
    <w:rsid w:val="0057737B"/>
    <w:rsid w:val="005776CC"/>
    <w:rsid w:val="00577841"/>
    <w:rsid w:val="00580484"/>
    <w:rsid w:val="00582126"/>
    <w:rsid w:val="00582EF6"/>
    <w:rsid w:val="00583602"/>
    <w:rsid w:val="00583862"/>
    <w:rsid w:val="00585624"/>
    <w:rsid w:val="00586B93"/>
    <w:rsid w:val="00586E43"/>
    <w:rsid w:val="00587317"/>
    <w:rsid w:val="0058780E"/>
    <w:rsid w:val="00590144"/>
    <w:rsid w:val="005908D8"/>
    <w:rsid w:val="00593E74"/>
    <w:rsid w:val="0059430D"/>
    <w:rsid w:val="00594DB3"/>
    <w:rsid w:val="005952A1"/>
    <w:rsid w:val="00596158"/>
    <w:rsid w:val="005A010C"/>
    <w:rsid w:val="005A19E1"/>
    <w:rsid w:val="005A1A51"/>
    <w:rsid w:val="005A2F85"/>
    <w:rsid w:val="005A309C"/>
    <w:rsid w:val="005A366B"/>
    <w:rsid w:val="005A3B4F"/>
    <w:rsid w:val="005A3F12"/>
    <w:rsid w:val="005A63CA"/>
    <w:rsid w:val="005A6FC3"/>
    <w:rsid w:val="005A6FF1"/>
    <w:rsid w:val="005B042F"/>
    <w:rsid w:val="005B1AFA"/>
    <w:rsid w:val="005B1DD6"/>
    <w:rsid w:val="005B23F4"/>
    <w:rsid w:val="005B33BE"/>
    <w:rsid w:val="005B37C3"/>
    <w:rsid w:val="005B39BD"/>
    <w:rsid w:val="005B4271"/>
    <w:rsid w:val="005B5233"/>
    <w:rsid w:val="005B5D93"/>
    <w:rsid w:val="005B6E26"/>
    <w:rsid w:val="005B6E65"/>
    <w:rsid w:val="005C023B"/>
    <w:rsid w:val="005C32E8"/>
    <w:rsid w:val="005C53B4"/>
    <w:rsid w:val="005C5A77"/>
    <w:rsid w:val="005D104B"/>
    <w:rsid w:val="005D1136"/>
    <w:rsid w:val="005D1D2E"/>
    <w:rsid w:val="005D2159"/>
    <w:rsid w:val="005D4758"/>
    <w:rsid w:val="005D5DFE"/>
    <w:rsid w:val="005E0825"/>
    <w:rsid w:val="005E132D"/>
    <w:rsid w:val="005E19C1"/>
    <w:rsid w:val="005E26D0"/>
    <w:rsid w:val="005E33C3"/>
    <w:rsid w:val="005E3733"/>
    <w:rsid w:val="005E3C5B"/>
    <w:rsid w:val="005E45A6"/>
    <w:rsid w:val="005E59AB"/>
    <w:rsid w:val="005E5A29"/>
    <w:rsid w:val="005E5D71"/>
    <w:rsid w:val="005F1E07"/>
    <w:rsid w:val="005F24DD"/>
    <w:rsid w:val="005F2B6B"/>
    <w:rsid w:val="005F2F04"/>
    <w:rsid w:val="005F4B4E"/>
    <w:rsid w:val="005F71AF"/>
    <w:rsid w:val="005F7327"/>
    <w:rsid w:val="005F74F5"/>
    <w:rsid w:val="005F780E"/>
    <w:rsid w:val="00601A84"/>
    <w:rsid w:val="006029F8"/>
    <w:rsid w:val="0060324B"/>
    <w:rsid w:val="0060417E"/>
    <w:rsid w:val="00604E29"/>
    <w:rsid w:val="006057B8"/>
    <w:rsid w:val="006072DD"/>
    <w:rsid w:val="0060733E"/>
    <w:rsid w:val="00611300"/>
    <w:rsid w:val="0061354D"/>
    <w:rsid w:val="00615763"/>
    <w:rsid w:val="006160CF"/>
    <w:rsid w:val="00616776"/>
    <w:rsid w:val="00616BAE"/>
    <w:rsid w:val="006171CB"/>
    <w:rsid w:val="006175B2"/>
    <w:rsid w:val="00620153"/>
    <w:rsid w:val="00620626"/>
    <w:rsid w:val="00623B49"/>
    <w:rsid w:val="006244AA"/>
    <w:rsid w:val="00624F59"/>
    <w:rsid w:val="006260D1"/>
    <w:rsid w:val="00626646"/>
    <w:rsid w:val="00631935"/>
    <w:rsid w:val="006330A8"/>
    <w:rsid w:val="00633917"/>
    <w:rsid w:val="00633FF7"/>
    <w:rsid w:val="006346E1"/>
    <w:rsid w:val="00634A0E"/>
    <w:rsid w:val="00634BA2"/>
    <w:rsid w:val="006368E7"/>
    <w:rsid w:val="006409F5"/>
    <w:rsid w:val="006424B4"/>
    <w:rsid w:val="0064290D"/>
    <w:rsid w:val="00644E14"/>
    <w:rsid w:val="00645861"/>
    <w:rsid w:val="00645CA1"/>
    <w:rsid w:val="006477DF"/>
    <w:rsid w:val="00647B2E"/>
    <w:rsid w:val="00651630"/>
    <w:rsid w:val="0065166F"/>
    <w:rsid w:val="00652068"/>
    <w:rsid w:val="00652228"/>
    <w:rsid w:val="006527DB"/>
    <w:rsid w:val="0065408F"/>
    <w:rsid w:val="0065461F"/>
    <w:rsid w:val="00654F50"/>
    <w:rsid w:val="006557FB"/>
    <w:rsid w:val="00655EB1"/>
    <w:rsid w:val="00656221"/>
    <w:rsid w:val="00656F52"/>
    <w:rsid w:val="00657439"/>
    <w:rsid w:val="006601A8"/>
    <w:rsid w:val="00660422"/>
    <w:rsid w:val="00661459"/>
    <w:rsid w:val="006619FE"/>
    <w:rsid w:val="00661E82"/>
    <w:rsid w:val="00663842"/>
    <w:rsid w:val="00667D83"/>
    <w:rsid w:val="0067091F"/>
    <w:rsid w:val="00673289"/>
    <w:rsid w:val="0067429B"/>
    <w:rsid w:val="006808FD"/>
    <w:rsid w:val="0068304B"/>
    <w:rsid w:val="00683F08"/>
    <w:rsid w:val="00683F78"/>
    <w:rsid w:val="00684D56"/>
    <w:rsid w:val="0068544E"/>
    <w:rsid w:val="00687663"/>
    <w:rsid w:val="00693470"/>
    <w:rsid w:val="00693B83"/>
    <w:rsid w:val="00694207"/>
    <w:rsid w:val="00695B40"/>
    <w:rsid w:val="006A21DE"/>
    <w:rsid w:val="006A2557"/>
    <w:rsid w:val="006A3F71"/>
    <w:rsid w:val="006A4907"/>
    <w:rsid w:val="006A54F8"/>
    <w:rsid w:val="006A5545"/>
    <w:rsid w:val="006A67C7"/>
    <w:rsid w:val="006A7070"/>
    <w:rsid w:val="006A750A"/>
    <w:rsid w:val="006B2197"/>
    <w:rsid w:val="006B4468"/>
    <w:rsid w:val="006B48B1"/>
    <w:rsid w:val="006C0AB1"/>
    <w:rsid w:val="006C13F3"/>
    <w:rsid w:val="006C1565"/>
    <w:rsid w:val="006C2261"/>
    <w:rsid w:val="006C38E3"/>
    <w:rsid w:val="006C3946"/>
    <w:rsid w:val="006C42FC"/>
    <w:rsid w:val="006C5A0F"/>
    <w:rsid w:val="006C7156"/>
    <w:rsid w:val="006C7B4D"/>
    <w:rsid w:val="006D0C58"/>
    <w:rsid w:val="006D22A8"/>
    <w:rsid w:val="006D2E90"/>
    <w:rsid w:val="006D410F"/>
    <w:rsid w:val="006D508E"/>
    <w:rsid w:val="006D521F"/>
    <w:rsid w:val="006D52EF"/>
    <w:rsid w:val="006D583A"/>
    <w:rsid w:val="006D5BBE"/>
    <w:rsid w:val="006D7015"/>
    <w:rsid w:val="006E15FE"/>
    <w:rsid w:val="006E213F"/>
    <w:rsid w:val="006E2518"/>
    <w:rsid w:val="006E3327"/>
    <w:rsid w:val="006E423C"/>
    <w:rsid w:val="006E4F5B"/>
    <w:rsid w:val="006E50DF"/>
    <w:rsid w:val="006E56EA"/>
    <w:rsid w:val="006E5A84"/>
    <w:rsid w:val="006E6BB9"/>
    <w:rsid w:val="006E7C3B"/>
    <w:rsid w:val="006F02FC"/>
    <w:rsid w:val="006F109D"/>
    <w:rsid w:val="006F31DD"/>
    <w:rsid w:val="006F3595"/>
    <w:rsid w:val="006F4578"/>
    <w:rsid w:val="006F4AF5"/>
    <w:rsid w:val="006F4C8B"/>
    <w:rsid w:val="006F6340"/>
    <w:rsid w:val="006F68B0"/>
    <w:rsid w:val="006F704C"/>
    <w:rsid w:val="006F7937"/>
    <w:rsid w:val="006F796F"/>
    <w:rsid w:val="007035BD"/>
    <w:rsid w:val="00707AE3"/>
    <w:rsid w:val="00707F06"/>
    <w:rsid w:val="00711D8E"/>
    <w:rsid w:val="0071210E"/>
    <w:rsid w:val="00712D04"/>
    <w:rsid w:val="00714EC2"/>
    <w:rsid w:val="00717AFC"/>
    <w:rsid w:val="00720EE8"/>
    <w:rsid w:val="0072318B"/>
    <w:rsid w:val="00723308"/>
    <w:rsid w:val="00724CA6"/>
    <w:rsid w:val="00725E4C"/>
    <w:rsid w:val="00726155"/>
    <w:rsid w:val="00727A7D"/>
    <w:rsid w:val="00730AB8"/>
    <w:rsid w:val="007318FA"/>
    <w:rsid w:val="00731EC6"/>
    <w:rsid w:val="00733C33"/>
    <w:rsid w:val="00733E28"/>
    <w:rsid w:val="00734C21"/>
    <w:rsid w:val="00735F42"/>
    <w:rsid w:val="00736699"/>
    <w:rsid w:val="0074197E"/>
    <w:rsid w:val="00741CE2"/>
    <w:rsid w:val="0074245B"/>
    <w:rsid w:val="0074271F"/>
    <w:rsid w:val="00742F3A"/>
    <w:rsid w:val="00743D92"/>
    <w:rsid w:val="00745C85"/>
    <w:rsid w:val="00752A64"/>
    <w:rsid w:val="00753204"/>
    <w:rsid w:val="007600DC"/>
    <w:rsid w:val="00761962"/>
    <w:rsid w:val="007625C0"/>
    <w:rsid w:val="00763707"/>
    <w:rsid w:val="00763AFC"/>
    <w:rsid w:val="00763B4E"/>
    <w:rsid w:val="00766566"/>
    <w:rsid w:val="007668E6"/>
    <w:rsid w:val="00772E01"/>
    <w:rsid w:val="00775E5A"/>
    <w:rsid w:val="00780D60"/>
    <w:rsid w:val="0078271A"/>
    <w:rsid w:val="00782A55"/>
    <w:rsid w:val="00783F98"/>
    <w:rsid w:val="00784307"/>
    <w:rsid w:val="00784A22"/>
    <w:rsid w:val="00785724"/>
    <w:rsid w:val="007857A0"/>
    <w:rsid w:val="007865FB"/>
    <w:rsid w:val="007866E6"/>
    <w:rsid w:val="00787C8F"/>
    <w:rsid w:val="00791096"/>
    <w:rsid w:val="00792350"/>
    <w:rsid w:val="00793C8D"/>
    <w:rsid w:val="0079629E"/>
    <w:rsid w:val="00796D4F"/>
    <w:rsid w:val="0079723C"/>
    <w:rsid w:val="007A012F"/>
    <w:rsid w:val="007A13FD"/>
    <w:rsid w:val="007A14A9"/>
    <w:rsid w:val="007A1DFC"/>
    <w:rsid w:val="007A3263"/>
    <w:rsid w:val="007A5EC4"/>
    <w:rsid w:val="007B0073"/>
    <w:rsid w:val="007B1181"/>
    <w:rsid w:val="007B24A8"/>
    <w:rsid w:val="007B5135"/>
    <w:rsid w:val="007B52A6"/>
    <w:rsid w:val="007B530F"/>
    <w:rsid w:val="007B6108"/>
    <w:rsid w:val="007B6353"/>
    <w:rsid w:val="007B63A0"/>
    <w:rsid w:val="007B7569"/>
    <w:rsid w:val="007C0B26"/>
    <w:rsid w:val="007C0F35"/>
    <w:rsid w:val="007C286E"/>
    <w:rsid w:val="007C29E0"/>
    <w:rsid w:val="007C411C"/>
    <w:rsid w:val="007C4D97"/>
    <w:rsid w:val="007D10D2"/>
    <w:rsid w:val="007D2296"/>
    <w:rsid w:val="007D23C5"/>
    <w:rsid w:val="007D322F"/>
    <w:rsid w:val="007D3583"/>
    <w:rsid w:val="007D38F0"/>
    <w:rsid w:val="007D53B2"/>
    <w:rsid w:val="007D5D19"/>
    <w:rsid w:val="007E1AEA"/>
    <w:rsid w:val="007E20C4"/>
    <w:rsid w:val="007E2182"/>
    <w:rsid w:val="007E340B"/>
    <w:rsid w:val="007E4029"/>
    <w:rsid w:val="007E627D"/>
    <w:rsid w:val="007F12BB"/>
    <w:rsid w:val="007F1DA6"/>
    <w:rsid w:val="007F1E8A"/>
    <w:rsid w:val="007F2820"/>
    <w:rsid w:val="007F3D4D"/>
    <w:rsid w:val="007F4464"/>
    <w:rsid w:val="007F5389"/>
    <w:rsid w:val="007F5686"/>
    <w:rsid w:val="007F573D"/>
    <w:rsid w:val="007F5ECF"/>
    <w:rsid w:val="007F6355"/>
    <w:rsid w:val="007F6AF4"/>
    <w:rsid w:val="007F7A0C"/>
    <w:rsid w:val="00800E75"/>
    <w:rsid w:val="00801122"/>
    <w:rsid w:val="00801568"/>
    <w:rsid w:val="00801629"/>
    <w:rsid w:val="00803924"/>
    <w:rsid w:val="00804B4D"/>
    <w:rsid w:val="008065D6"/>
    <w:rsid w:val="00810EA5"/>
    <w:rsid w:val="008117CB"/>
    <w:rsid w:val="00811921"/>
    <w:rsid w:val="00812F30"/>
    <w:rsid w:val="00816613"/>
    <w:rsid w:val="00820E26"/>
    <w:rsid w:val="00822CE8"/>
    <w:rsid w:val="00824631"/>
    <w:rsid w:val="0082687F"/>
    <w:rsid w:val="00830A0D"/>
    <w:rsid w:val="00831B9E"/>
    <w:rsid w:val="00831C13"/>
    <w:rsid w:val="00832BA5"/>
    <w:rsid w:val="008337D1"/>
    <w:rsid w:val="008346A9"/>
    <w:rsid w:val="00835847"/>
    <w:rsid w:val="0083742F"/>
    <w:rsid w:val="00837E7F"/>
    <w:rsid w:val="008402FE"/>
    <w:rsid w:val="008414B7"/>
    <w:rsid w:val="008415C3"/>
    <w:rsid w:val="008415CE"/>
    <w:rsid w:val="00841DB5"/>
    <w:rsid w:val="008423D2"/>
    <w:rsid w:val="00842C2B"/>
    <w:rsid w:val="00843ABE"/>
    <w:rsid w:val="00844C12"/>
    <w:rsid w:val="00846740"/>
    <w:rsid w:val="00847606"/>
    <w:rsid w:val="00855D00"/>
    <w:rsid w:val="00855EC3"/>
    <w:rsid w:val="0086102D"/>
    <w:rsid w:val="00861337"/>
    <w:rsid w:val="00861DF9"/>
    <w:rsid w:val="0086464C"/>
    <w:rsid w:val="0086487F"/>
    <w:rsid w:val="00864919"/>
    <w:rsid w:val="00864EA5"/>
    <w:rsid w:val="0086598F"/>
    <w:rsid w:val="00865C28"/>
    <w:rsid w:val="008706B7"/>
    <w:rsid w:val="00870BE2"/>
    <w:rsid w:val="0087169C"/>
    <w:rsid w:val="00873732"/>
    <w:rsid w:val="0087504B"/>
    <w:rsid w:val="0087650C"/>
    <w:rsid w:val="0087768A"/>
    <w:rsid w:val="00880AD4"/>
    <w:rsid w:val="00880FFD"/>
    <w:rsid w:val="0088206C"/>
    <w:rsid w:val="00882BDB"/>
    <w:rsid w:val="00882DDA"/>
    <w:rsid w:val="00883154"/>
    <w:rsid w:val="00883B76"/>
    <w:rsid w:val="00883E2C"/>
    <w:rsid w:val="008852C4"/>
    <w:rsid w:val="00885474"/>
    <w:rsid w:val="00887205"/>
    <w:rsid w:val="008907ED"/>
    <w:rsid w:val="00890993"/>
    <w:rsid w:val="00890F55"/>
    <w:rsid w:val="0089241A"/>
    <w:rsid w:val="00893647"/>
    <w:rsid w:val="00895B65"/>
    <w:rsid w:val="008960EF"/>
    <w:rsid w:val="00897DC2"/>
    <w:rsid w:val="008A02B8"/>
    <w:rsid w:val="008A114C"/>
    <w:rsid w:val="008A1CEB"/>
    <w:rsid w:val="008A328C"/>
    <w:rsid w:val="008A3F0B"/>
    <w:rsid w:val="008B06A1"/>
    <w:rsid w:val="008B1751"/>
    <w:rsid w:val="008B18CB"/>
    <w:rsid w:val="008B2AB6"/>
    <w:rsid w:val="008B4265"/>
    <w:rsid w:val="008B4D5A"/>
    <w:rsid w:val="008B5B74"/>
    <w:rsid w:val="008B5E74"/>
    <w:rsid w:val="008B6EC0"/>
    <w:rsid w:val="008B77AC"/>
    <w:rsid w:val="008C014B"/>
    <w:rsid w:val="008C06D4"/>
    <w:rsid w:val="008C36D7"/>
    <w:rsid w:val="008C5631"/>
    <w:rsid w:val="008C6D27"/>
    <w:rsid w:val="008C7536"/>
    <w:rsid w:val="008C7723"/>
    <w:rsid w:val="008C7A5C"/>
    <w:rsid w:val="008D0047"/>
    <w:rsid w:val="008D0CB7"/>
    <w:rsid w:val="008D3782"/>
    <w:rsid w:val="008D4479"/>
    <w:rsid w:val="008D536B"/>
    <w:rsid w:val="008D5F8D"/>
    <w:rsid w:val="008D6D89"/>
    <w:rsid w:val="008D7B52"/>
    <w:rsid w:val="008D7E13"/>
    <w:rsid w:val="008E286F"/>
    <w:rsid w:val="008E4EFB"/>
    <w:rsid w:val="008E555D"/>
    <w:rsid w:val="008E59BE"/>
    <w:rsid w:val="008E5C2D"/>
    <w:rsid w:val="008E7FE1"/>
    <w:rsid w:val="008F1384"/>
    <w:rsid w:val="008F2BA2"/>
    <w:rsid w:val="008F35FA"/>
    <w:rsid w:val="008F3C19"/>
    <w:rsid w:val="008F40BE"/>
    <w:rsid w:val="008F4EF4"/>
    <w:rsid w:val="008F70D1"/>
    <w:rsid w:val="008F7D0F"/>
    <w:rsid w:val="009001AA"/>
    <w:rsid w:val="0090076A"/>
    <w:rsid w:val="00900C59"/>
    <w:rsid w:val="009010C0"/>
    <w:rsid w:val="009022F0"/>
    <w:rsid w:val="009023B7"/>
    <w:rsid w:val="00903565"/>
    <w:rsid w:val="009045FE"/>
    <w:rsid w:val="0090516D"/>
    <w:rsid w:val="0090772B"/>
    <w:rsid w:val="00910FB4"/>
    <w:rsid w:val="00914B5D"/>
    <w:rsid w:val="00914FC2"/>
    <w:rsid w:val="009160E7"/>
    <w:rsid w:val="009207C0"/>
    <w:rsid w:val="00922D1F"/>
    <w:rsid w:val="00924D7B"/>
    <w:rsid w:val="00924E7D"/>
    <w:rsid w:val="00926936"/>
    <w:rsid w:val="00926F3D"/>
    <w:rsid w:val="00927D1A"/>
    <w:rsid w:val="00927DEE"/>
    <w:rsid w:val="009312FA"/>
    <w:rsid w:val="00931312"/>
    <w:rsid w:val="00932A97"/>
    <w:rsid w:val="00933BAA"/>
    <w:rsid w:val="00935528"/>
    <w:rsid w:val="00935902"/>
    <w:rsid w:val="0093627D"/>
    <w:rsid w:val="009373AA"/>
    <w:rsid w:val="009400D1"/>
    <w:rsid w:val="009416E8"/>
    <w:rsid w:val="009434F3"/>
    <w:rsid w:val="009459EE"/>
    <w:rsid w:val="00945DB7"/>
    <w:rsid w:val="00946131"/>
    <w:rsid w:val="009470D7"/>
    <w:rsid w:val="009474DE"/>
    <w:rsid w:val="00947BA2"/>
    <w:rsid w:val="00947C98"/>
    <w:rsid w:val="00952120"/>
    <w:rsid w:val="00952CE5"/>
    <w:rsid w:val="00952DF1"/>
    <w:rsid w:val="009536C6"/>
    <w:rsid w:val="00953819"/>
    <w:rsid w:val="0095433A"/>
    <w:rsid w:val="00955037"/>
    <w:rsid w:val="00956435"/>
    <w:rsid w:val="00957266"/>
    <w:rsid w:val="00960586"/>
    <w:rsid w:val="00960898"/>
    <w:rsid w:val="00960D04"/>
    <w:rsid w:val="00963416"/>
    <w:rsid w:val="00964197"/>
    <w:rsid w:val="00966BEC"/>
    <w:rsid w:val="00967121"/>
    <w:rsid w:val="00972675"/>
    <w:rsid w:val="00972E0C"/>
    <w:rsid w:val="00973139"/>
    <w:rsid w:val="009739D2"/>
    <w:rsid w:val="00973F48"/>
    <w:rsid w:val="00974A73"/>
    <w:rsid w:val="0097528F"/>
    <w:rsid w:val="00975899"/>
    <w:rsid w:val="00975BCA"/>
    <w:rsid w:val="0097702A"/>
    <w:rsid w:val="009778BD"/>
    <w:rsid w:val="009803B3"/>
    <w:rsid w:val="0098251B"/>
    <w:rsid w:val="00982EC0"/>
    <w:rsid w:val="00982EC9"/>
    <w:rsid w:val="009906FF"/>
    <w:rsid w:val="00990C61"/>
    <w:rsid w:val="0099136C"/>
    <w:rsid w:val="00991E70"/>
    <w:rsid w:val="00992898"/>
    <w:rsid w:val="00993063"/>
    <w:rsid w:val="00996C1C"/>
    <w:rsid w:val="00996D3F"/>
    <w:rsid w:val="00997DF8"/>
    <w:rsid w:val="009A0402"/>
    <w:rsid w:val="009A09EE"/>
    <w:rsid w:val="009A5E45"/>
    <w:rsid w:val="009A618C"/>
    <w:rsid w:val="009A761A"/>
    <w:rsid w:val="009B0763"/>
    <w:rsid w:val="009B12C4"/>
    <w:rsid w:val="009B24D4"/>
    <w:rsid w:val="009B3DB2"/>
    <w:rsid w:val="009B4B5D"/>
    <w:rsid w:val="009B5958"/>
    <w:rsid w:val="009B5A8D"/>
    <w:rsid w:val="009B5AA9"/>
    <w:rsid w:val="009B6AB2"/>
    <w:rsid w:val="009B7755"/>
    <w:rsid w:val="009C04F8"/>
    <w:rsid w:val="009C0721"/>
    <w:rsid w:val="009C0B84"/>
    <w:rsid w:val="009C0C18"/>
    <w:rsid w:val="009C1C9C"/>
    <w:rsid w:val="009C2454"/>
    <w:rsid w:val="009C2A2D"/>
    <w:rsid w:val="009C3039"/>
    <w:rsid w:val="009C3856"/>
    <w:rsid w:val="009C41EC"/>
    <w:rsid w:val="009C4392"/>
    <w:rsid w:val="009C504A"/>
    <w:rsid w:val="009C7185"/>
    <w:rsid w:val="009C7ED2"/>
    <w:rsid w:val="009D0878"/>
    <w:rsid w:val="009D1506"/>
    <w:rsid w:val="009D79C5"/>
    <w:rsid w:val="009E1619"/>
    <w:rsid w:val="009E266E"/>
    <w:rsid w:val="009E2FF2"/>
    <w:rsid w:val="009E5AAE"/>
    <w:rsid w:val="009E60BA"/>
    <w:rsid w:val="009F0668"/>
    <w:rsid w:val="009F0AA8"/>
    <w:rsid w:val="009F1130"/>
    <w:rsid w:val="009F13B2"/>
    <w:rsid w:val="009F22E5"/>
    <w:rsid w:val="009F2AAC"/>
    <w:rsid w:val="009F34FE"/>
    <w:rsid w:val="009F5235"/>
    <w:rsid w:val="009F6673"/>
    <w:rsid w:val="009F738C"/>
    <w:rsid w:val="009F77A0"/>
    <w:rsid w:val="009F7A01"/>
    <w:rsid w:val="00A008B1"/>
    <w:rsid w:val="00A030BC"/>
    <w:rsid w:val="00A03391"/>
    <w:rsid w:val="00A035C6"/>
    <w:rsid w:val="00A035F6"/>
    <w:rsid w:val="00A052C3"/>
    <w:rsid w:val="00A06CB2"/>
    <w:rsid w:val="00A111C2"/>
    <w:rsid w:val="00A115A0"/>
    <w:rsid w:val="00A12824"/>
    <w:rsid w:val="00A130E0"/>
    <w:rsid w:val="00A1537E"/>
    <w:rsid w:val="00A17C39"/>
    <w:rsid w:val="00A20B77"/>
    <w:rsid w:val="00A20C6C"/>
    <w:rsid w:val="00A20D73"/>
    <w:rsid w:val="00A221DD"/>
    <w:rsid w:val="00A22738"/>
    <w:rsid w:val="00A22A43"/>
    <w:rsid w:val="00A23966"/>
    <w:rsid w:val="00A23B29"/>
    <w:rsid w:val="00A23C36"/>
    <w:rsid w:val="00A23F6F"/>
    <w:rsid w:val="00A24686"/>
    <w:rsid w:val="00A25C30"/>
    <w:rsid w:val="00A26253"/>
    <w:rsid w:val="00A30DB0"/>
    <w:rsid w:val="00A32A62"/>
    <w:rsid w:val="00A32D46"/>
    <w:rsid w:val="00A33D18"/>
    <w:rsid w:val="00A344EB"/>
    <w:rsid w:val="00A34B92"/>
    <w:rsid w:val="00A357AE"/>
    <w:rsid w:val="00A36740"/>
    <w:rsid w:val="00A36CC2"/>
    <w:rsid w:val="00A37AD0"/>
    <w:rsid w:val="00A37CC9"/>
    <w:rsid w:val="00A40710"/>
    <w:rsid w:val="00A40FF4"/>
    <w:rsid w:val="00A42083"/>
    <w:rsid w:val="00A42969"/>
    <w:rsid w:val="00A4549F"/>
    <w:rsid w:val="00A476BA"/>
    <w:rsid w:val="00A50511"/>
    <w:rsid w:val="00A50596"/>
    <w:rsid w:val="00A51708"/>
    <w:rsid w:val="00A51740"/>
    <w:rsid w:val="00A54517"/>
    <w:rsid w:val="00A5455A"/>
    <w:rsid w:val="00A56E7B"/>
    <w:rsid w:val="00A60DC5"/>
    <w:rsid w:val="00A648BA"/>
    <w:rsid w:val="00A6734E"/>
    <w:rsid w:val="00A7044D"/>
    <w:rsid w:val="00A7275A"/>
    <w:rsid w:val="00A73A37"/>
    <w:rsid w:val="00A73EF3"/>
    <w:rsid w:val="00A743CC"/>
    <w:rsid w:val="00A75204"/>
    <w:rsid w:val="00A83C5A"/>
    <w:rsid w:val="00A84177"/>
    <w:rsid w:val="00A8456E"/>
    <w:rsid w:val="00A84A00"/>
    <w:rsid w:val="00A85F16"/>
    <w:rsid w:val="00A867BF"/>
    <w:rsid w:val="00A8697F"/>
    <w:rsid w:val="00A869DC"/>
    <w:rsid w:val="00A8732E"/>
    <w:rsid w:val="00A87538"/>
    <w:rsid w:val="00A90041"/>
    <w:rsid w:val="00A907E0"/>
    <w:rsid w:val="00A91A3B"/>
    <w:rsid w:val="00A92A97"/>
    <w:rsid w:val="00A94184"/>
    <w:rsid w:val="00A9426D"/>
    <w:rsid w:val="00A958C3"/>
    <w:rsid w:val="00AA119A"/>
    <w:rsid w:val="00AA1BB3"/>
    <w:rsid w:val="00AA2A9D"/>
    <w:rsid w:val="00AA40E8"/>
    <w:rsid w:val="00AA4B5D"/>
    <w:rsid w:val="00AA6010"/>
    <w:rsid w:val="00AA627C"/>
    <w:rsid w:val="00AA6AF7"/>
    <w:rsid w:val="00AB11C0"/>
    <w:rsid w:val="00AB25E1"/>
    <w:rsid w:val="00AB4737"/>
    <w:rsid w:val="00AB64D6"/>
    <w:rsid w:val="00AB6AE5"/>
    <w:rsid w:val="00AB6DE8"/>
    <w:rsid w:val="00AC2452"/>
    <w:rsid w:val="00AC426F"/>
    <w:rsid w:val="00AC4729"/>
    <w:rsid w:val="00AC5BC9"/>
    <w:rsid w:val="00AC620D"/>
    <w:rsid w:val="00AC6794"/>
    <w:rsid w:val="00AC7497"/>
    <w:rsid w:val="00AC7915"/>
    <w:rsid w:val="00AD0477"/>
    <w:rsid w:val="00AD401A"/>
    <w:rsid w:val="00AD58FC"/>
    <w:rsid w:val="00AD5F0C"/>
    <w:rsid w:val="00AD622C"/>
    <w:rsid w:val="00AD6617"/>
    <w:rsid w:val="00AD6D18"/>
    <w:rsid w:val="00AD6D58"/>
    <w:rsid w:val="00AD79D0"/>
    <w:rsid w:val="00AD7A47"/>
    <w:rsid w:val="00AE1F76"/>
    <w:rsid w:val="00AE4D13"/>
    <w:rsid w:val="00AE60E6"/>
    <w:rsid w:val="00AE6E19"/>
    <w:rsid w:val="00AE7FDE"/>
    <w:rsid w:val="00AF03C1"/>
    <w:rsid w:val="00AF08DE"/>
    <w:rsid w:val="00AF1370"/>
    <w:rsid w:val="00AF1D14"/>
    <w:rsid w:val="00AF216E"/>
    <w:rsid w:val="00AF2C06"/>
    <w:rsid w:val="00AF6321"/>
    <w:rsid w:val="00AF6730"/>
    <w:rsid w:val="00B01D84"/>
    <w:rsid w:val="00B025C7"/>
    <w:rsid w:val="00B02ACF"/>
    <w:rsid w:val="00B03092"/>
    <w:rsid w:val="00B061BE"/>
    <w:rsid w:val="00B06A5C"/>
    <w:rsid w:val="00B074B6"/>
    <w:rsid w:val="00B11279"/>
    <w:rsid w:val="00B129AC"/>
    <w:rsid w:val="00B13A4E"/>
    <w:rsid w:val="00B14A84"/>
    <w:rsid w:val="00B15EA6"/>
    <w:rsid w:val="00B1753F"/>
    <w:rsid w:val="00B177D9"/>
    <w:rsid w:val="00B2319C"/>
    <w:rsid w:val="00B23676"/>
    <w:rsid w:val="00B243A8"/>
    <w:rsid w:val="00B249E5"/>
    <w:rsid w:val="00B2760F"/>
    <w:rsid w:val="00B32157"/>
    <w:rsid w:val="00B32E78"/>
    <w:rsid w:val="00B36BF7"/>
    <w:rsid w:val="00B37F03"/>
    <w:rsid w:val="00B4090C"/>
    <w:rsid w:val="00B40915"/>
    <w:rsid w:val="00B41D57"/>
    <w:rsid w:val="00B42B4F"/>
    <w:rsid w:val="00B4372F"/>
    <w:rsid w:val="00B43910"/>
    <w:rsid w:val="00B43C2F"/>
    <w:rsid w:val="00B43D3E"/>
    <w:rsid w:val="00B47376"/>
    <w:rsid w:val="00B50244"/>
    <w:rsid w:val="00B50DB4"/>
    <w:rsid w:val="00B51E05"/>
    <w:rsid w:val="00B51F11"/>
    <w:rsid w:val="00B5339B"/>
    <w:rsid w:val="00B5352F"/>
    <w:rsid w:val="00B53865"/>
    <w:rsid w:val="00B56238"/>
    <w:rsid w:val="00B56AE7"/>
    <w:rsid w:val="00B5784B"/>
    <w:rsid w:val="00B60C8F"/>
    <w:rsid w:val="00B610ED"/>
    <w:rsid w:val="00B61DC5"/>
    <w:rsid w:val="00B62644"/>
    <w:rsid w:val="00B637AE"/>
    <w:rsid w:val="00B6454F"/>
    <w:rsid w:val="00B649E5"/>
    <w:rsid w:val="00B65D84"/>
    <w:rsid w:val="00B67FD1"/>
    <w:rsid w:val="00B71DAB"/>
    <w:rsid w:val="00B76439"/>
    <w:rsid w:val="00B76A88"/>
    <w:rsid w:val="00B76DC0"/>
    <w:rsid w:val="00B7708E"/>
    <w:rsid w:val="00B823F0"/>
    <w:rsid w:val="00B8310A"/>
    <w:rsid w:val="00B865FC"/>
    <w:rsid w:val="00B904F6"/>
    <w:rsid w:val="00B91070"/>
    <w:rsid w:val="00B9237C"/>
    <w:rsid w:val="00B9286E"/>
    <w:rsid w:val="00B9376A"/>
    <w:rsid w:val="00B93CAA"/>
    <w:rsid w:val="00B94492"/>
    <w:rsid w:val="00B96EDA"/>
    <w:rsid w:val="00B97256"/>
    <w:rsid w:val="00B975B7"/>
    <w:rsid w:val="00BA0822"/>
    <w:rsid w:val="00BA413A"/>
    <w:rsid w:val="00BA4BA1"/>
    <w:rsid w:val="00BA5FD1"/>
    <w:rsid w:val="00BA609E"/>
    <w:rsid w:val="00BA69A8"/>
    <w:rsid w:val="00BA6F7E"/>
    <w:rsid w:val="00BB1FAA"/>
    <w:rsid w:val="00BB3EFA"/>
    <w:rsid w:val="00BB4FF8"/>
    <w:rsid w:val="00BC0EB3"/>
    <w:rsid w:val="00BC15B0"/>
    <w:rsid w:val="00BC26AE"/>
    <w:rsid w:val="00BC5604"/>
    <w:rsid w:val="00BC76D6"/>
    <w:rsid w:val="00BD00F5"/>
    <w:rsid w:val="00BD25C3"/>
    <w:rsid w:val="00BD267F"/>
    <w:rsid w:val="00BD3399"/>
    <w:rsid w:val="00BD350E"/>
    <w:rsid w:val="00BD6B40"/>
    <w:rsid w:val="00BD70D0"/>
    <w:rsid w:val="00BD7450"/>
    <w:rsid w:val="00BD74D7"/>
    <w:rsid w:val="00BD7F4D"/>
    <w:rsid w:val="00BD7F7C"/>
    <w:rsid w:val="00BE05C9"/>
    <w:rsid w:val="00BE0D42"/>
    <w:rsid w:val="00BE10C1"/>
    <w:rsid w:val="00BE160F"/>
    <w:rsid w:val="00BE1BF7"/>
    <w:rsid w:val="00BE1E68"/>
    <w:rsid w:val="00BE2AD4"/>
    <w:rsid w:val="00BE3484"/>
    <w:rsid w:val="00BE3FB1"/>
    <w:rsid w:val="00BE4560"/>
    <w:rsid w:val="00BE49C6"/>
    <w:rsid w:val="00BE4C8F"/>
    <w:rsid w:val="00BE5EF7"/>
    <w:rsid w:val="00BE6C71"/>
    <w:rsid w:val="00BF0C87"/>
    <w:rsid w:val="00BF1242"/>
    <w:rsid w:val="00BF48CA"/>
    <w:rsid w:val="00BF5CDA"/>
    <w:rsid w:val="00BF601B"/>
    <w:rsid w:val="00BF7DD7"/>
    <w:rsid w:val="00C03184"/>
    <w:rsid w:val="00C035DD"/>
    <w:rsid w:val="00C04D28"/>
    <w:rsid w:val="00C04E2B"/>
    <w:rsid w:val="00C04E73"/>
    <w:rsid w:val="00C05959"/>
    <w:rsid w:val="00C05A71"/>
    <w:rsid w:val="00C05BE0"/>
    <w:rsid w:val="00C076E8"/>
    <w:rsid w:val="00C10AF5"/>
    <w:rsid w:val="00C11A4C"/>
    <w:rsid w:val="00C11B20"/>
    <w:rsid w:val="00C12023"/>
    <w:rsid w:val="00C124FA"/>
    <w:rsid w:val="00C14EF2"/>
    <w:rsid w:val="00C1532A"/>
    <w:rsid w:val="00C1666A"/>
    <w:rsid w:val="00C171AB"/>
    <w:rsid w:val="00C201CD"/>
    <w:rsid w:val="00C20EE6"/>
    <w:rsid w:val="00C21705"/>
    <w:rsid w:val="00C21870"/>
    <w:rsid w:val="00C2407C"/>
    <w:rsid w:val="00C24880"/>
    <w:rsid w:val="00C24CEE"/>
    <w:rsid w:val="00C26988"/>
    <w:rsid w:val="00C27722"/>
    <w:rsid w:val="00C27A57"/>
    <w:rsid w:val="00C32185"/>
    <w:rsid w:val="00C33715"/>
    <w:rsid w:val="00C340C8"/>
    <w:rsid w:val="00C3510F"/>
    <w:rsid w:val="00C35C8C"/>
    <w:rsid w:val="00C36301"/>
    <w:rsid w:val="00C3634B"/>
    <w:rsid w:val="00C3714E"/>
    <w:rsid w:val="00C37BB4"/>
    <w:rsid w:val="00C40F2A"/>
    <w:rsid w:val="00C435B7"/>
    <w:rsid w:val="00C43FBB"/>
    <w:rsid w:val="00C448D7"/>
    <w:rsid w:val="00C45987"/>
    <w:rsid w:val="00C45DAC"/>
    <w:rsid w:val="00C47184"/>
    <w:rsid w:val="00C47FF1"/>
    <w:rsid w:val="00C51A96"/>
    <w:rsid w:val="00C5219B"/>
    <w:rsid w:val="00C5230C"/>
    <w:rsid w:val="00C52E55"/>
    <w:rsid w:val="00C53362"/>
    <w:rsid w:val="00C54840"/>
    <w:rsid w:val="00C563B3"/>
    <w:rsid w:val="00C57480"/>
    <w:rsid w:val="00C6340B"/>
    <w:rsid w:val="00C63E10"/>
    <w:rsid w:val="00C64A08"/>
    <w:rsid w:val="00C64F6A"/>
    <w:rsid w:val="00C6565B"/>
    <w:rsid w:val="00C73678"/>
    <w:rsid w:val="00C73740"/>
    <w:rsid w:val="00C73BE4"/>
    <w:rsid w:val="00C74D57"/>
    <w:rsid w:val="00C80A65"/>
    <w:rsid w:val="00C80EC3"/>
    <w:rsid w:val="00C823EF"/>
    <w:rsid w:val="00C8269C"/>
    <w:rsid w:val="00C82E6F"/>
    <w:rsid w:val="00C85E1E"/>
    <w:rsid w:val="00C86220"/>
    <w:rsid w:val="00C8696A"/>
    <w:rsid w:val="00C86D2D"/>
    <w:rsid w:val="00C94C75"/>
    <w:rsid w:val="00C94C79"/>
    <w:rsid w:val="00C95364"/>
    <w:rsid w:val="00C95EEF"/>
    <w:rsid w:val="00C96CFB"/>
    <w:rsid w:val="00CA002F"/>
    <w:rsid w:val="00CA0D50"/>
    <w:rsid w:val="00CA121F"/>
    <w:rsid w:val="00CA2521"/>
    <w:rsid w:val="00CA2DA3"/>
    <w:rsid w:val="00CA3A1A"/>
    <w:rsid w:val="00CA4368"/>
    <w:rsid w:val="00CA4BC5"/>
    <w:rsid w:val="00CA5564"/>
    <w:rsid w:val="00CA566B"/>
    <w:rsid w:val="00CB04E3"/>
    <w:rsid w:val="00CB0BF1"/>
    <w:rsid w:val="00CB173E"/>
    <w:rsid w:val="00CB190F"/>
    <w:rsid w:val="00CB2208"/>
    <w:rsid w:val="00CB43DA"/>
    <w:rsid w:val="00CB479E"/>
    <w:rsid w:val="00CB6775"/>
    <w:rsid w:val="00CB695D"/>
    <w:rsid w:val="00CC13FE"/>
    <w:rsid w:val="00CC2CDC"/>
    <w:rsid w:val="00CC417D"/>
    <w:rsid w:val="00CC5479"/>
    <w:rsid w:val="00CC6A52"/>
    <w:rsid w:val="00CD1246"/>
    <w:rsid w:val="00CD1E5C"/>
    <w:rsid w:val="00CD2713"/>
    <w:rsid w:val="00CD3926"/>
    <w:rsid w:val="00CD397D"/>
    <w:rsid w:val="00CD5B7D"/>
    <w:rsid w:val="00CD5C51"/>
    <w:rsid w:val="00CD656C"/>
    <w:rsid w:val="00CE0394"/>
    <w:rsid w:val="00CE16A3"/>
    <w:rsid w:val="00CE231A"/>
    <w:rsid w:val="00CE4A7C"/>
    <w:rsid w:val="00CE5C79"/>
    <w:rsid w:val="00CE723C"/>
    <w:rsid w:val="00CF1AF9"/>
    <w:rsid w:val="00CF3331"/>
    <w:rsid w:val="00CF560B"/>
    <w:rsid w:val="00CF58E2"/>
    <w:rsid w:val="00CF75B8"/>
    <w:rsid w:val="00CF7C54"/>
    <w:rsid w:val="00D00A2F"/>
    <w:rsid w:val="00D00D9C"/>
    <w:rsid w:val="00D01901"/>
    <w:rsid w:val="00D0261F"/>
    <w:rsid w:val="00D029D6"/>
    <w:rsid w:val="00D04B31"/>
    <w:rsid w:val="00D07945"/>
    <w:rsid w:val="00D12AC8"/>
    <w:rsid w:val="00D12E2D"/>
    <w:rsid w:val="00D131E2"/>
    <w:rsid w:val="00D1514F"/>
    <w:rsid w:val="00D1641A"/>
    <w:rsid w:val="00D176B8"/>
    <w:rsid w:val="00D17904"/>
    <w:rsid w:val="00D17B9E"/>
    <w:rsid w:val="00D200FD"/>
    <w:rsid w:val="00D24BD9"/>
    <w:rsid w:val="00D24C6B"/>
    <w:rsid w:val="00D24FD0"/>
    <w:rsid w:val="00D258DB"/>
    <w:rsid w:val="00D25A7C"/>
    <w:rsid w:val="00D26058"/>
    <w:rsid w:val="00D2689A"/>
    <w:rsid w:val="00D26E82"/>
    <w:rsid w:val="00D2717B"/>
    <w:rsid w:val="00D31E01"/>
    <w:rsid w:val="00D32151"/>
    <w:rsid w:val="00D332C8"/>
    <w:rsid w:val="00D337F6"/>
    <w:rsid w:val="00D3402A"/>
    <w:rsid w:val="00D34536"/>
    <w:rsid w:val="00D3553B"/>
    <w:rsid w:val="00D3625B"/>
    <w:rsid w:val="00D36299"/>
    <w:rsid w:val="00D37612"/>
    <w:rsid w:val="00D37C8C"/>
    <w:rsid w:val="00D41291"/>
    <w:rsid w:val="00D41C7A"/>
    <w:rsid w:val="00D42E65"/>
    <w:rsid w:val="00D44939"/>
    <w:rsid w:val="00D52477"/>
    <w:rsid w:val="00D533B1"/>
    <w:rsid w:val="00D547B5"/>
    <w:rsid w:val="00D55551"/>
    <w:rsid w:val="00D557F8"/>
    <w:rsid w:val="00D55A42"/>
    <w:rsid w:val="00D56706"/>
    <w:rsid w:val="00D569C1"/>
    <w:rsid w:val="00D57F3C"/>
    <w:rsid w:val="00D61B68"/>
    <w:rsid w:val="00D648F8"/>
    <w:rsid w:val="00D65DC9"/>
    <w:rsid w:val="00D66020"/>
    <w:rsid w:val="00D70057"/>
    <w:rsid w:val="00D71043"/>
    <w:rsid w:val="00D730B7"/>
    <w:rsid w:val="00D7337C"/>
    <w:rsid w:val="00D740DE"/>
    <w:rsid w:val="00D75E2B"/>
    <w:rsid w:val="00D76024"/>
    <w:rsid w:val="00D76F40"/>
    <w:rsid w:val="00D778E5"/>
    <w:rsid w:val="00D80836"/>
    <w:rsid w:val="00D8200E"/>
    <w:rsid w:val="00D840B6"/>
    <w:rsid w:val="00D85A2B"/>
    <w:rsid w:val="00D870BE"/>
    <w:rsid w:val="00D8775E"/>
    <w:rsid w:val="00D87EF2"/>
    <w:rsid w:val="00D90BB5"/>
    <w:rsid w:val="00D90BC5"/>
    <w:rsid w:val="00D90BE6"/>
    <w:rsid w:val="00D91606"/>
    <w:rsid w:val="00D91B4B"/>
    <w:rsid w:val="00D94491"/>
    <w:rsid w:val="00D945F3"/>
    <w:rsid w:val="00D9502D"/>
    <w:rsid w:val="00D96192"/>
    <w:rsid w:val="00D961DE"/>
    <w:rsid w:val="00D96D53"/>
    <w:rsid w:val="00D97508"/>
    <w:rsid w:val="00DA1A2F"/>
    <w:rsid w:val="00DA3548"/>
    <w:rsid w:val="00DA3658"/>
    <w:rsid w:val="00DA44AE"/>
    <w:rsid w:val="00DA4A72"/>
    <w:rsid w:val="00DA6292"/>
    <w:rsid w:val="00DA6576"/>
    <w:rsid w:val="00DA682A"/>
    <w:rsid w:val="00DB09C5"/>
    <w:rsid w:val="00DB2CDB"/>
    <w:rsid w:val="00DB4AE3"/>
    <w:rsid w:val="00DB55F4"/>
    <w:rsid w:val="00DB5FC6"/>
    <w:rsid w:val="00DB634C"/>
    <w:rsid w:val="00DC03FE"/>
    <w:rsid w:val="00DC05C8"/>
    <w:rsid w:val="00DC0D0E"/>
    <w:rsid w:val="00DC1240"/>
    <w:rsid w:val="00DC1F81"/>
    <w:rsid w:val="00DC2D82"/>
    <w:rsid w:val="00DC2DFE"/>
    <w:rsid w:val="00DC3D0E"/>
    <w:rsid w:val="00DC42EA"/>
    <w:rsid w:val="00DC55DC"/>
    <w:rsid w:val="00DC675C"/>
    <w:rsid w:val="00DC6901"/>
    <w:rsid w:val="00DD0622"/>
    <w:rsid w:val="00DD386D"/>
    <w:rsid w:val="00DD460B"/>
    <w:rsid w:val="00DD67CA"/>
    <w:rsid w:val="00DD6B6B"/>
    <w:rsid w:val="00DD6F30"/>
    <w:rsid w:val="00DD7043"/>
    <w:rsid w:val="00DD766B"/>
    <w:rsid w:val="00DE33C8"/>
    <w:rsid w:val="00DE5D8E"/>
    <w:rsid w:val="00DE7F0D"/>
    <w:rsid w:val="00DF0AAE"/>
    <w:rsid w:val="00DF2385"/>
    <w:rsid w:val="00DF3676"/>
    <w:rsid w:val="00DF515A"/>
    <w:rsid w:val="00DF533F"/>
    <w:rsid w:val="00DF5354"/>
    <w:rsid w:val="00DF6CDD"/>
    <w:rsid w:val="00DF7AC7"/>
    <w:rsid w:val="00E00435"/>
    <w:rsid w:val="00E0410C"/>
    <w:rsid w:val="00E04975"/>
    <w:rsid w:val="00E04C6C"/>
    <w:rsid w:val="00E065F4"/>
    <w:rsid w:val="00E066BE"/>
    <w:rsid w:val="00E07962"/>
    <w:rsid w:val="00E1018C"/>
    <w:rsid w:val="00E11437"/>
    <w:rsid w:val="00E11E10"/>
    <w:rsid w:val="00E11F5D"/>
    <w:rsid w:val="00E12CBE"/>
    <w:rsid w:val="00E201C7"/>
    <w:rsid w:val="00E212B5"/>
    <w:rsid w:val="00E228B9"/>
    <w:rsid w:val="00E22DFF"/>
    <w:rsid w:val="00E231E7"/>
    <w:rsid w:val="00E25074"/>
    <w:rsid w:val="00E25483"/>
    <w:rsid w:val="00E255EE"/>
    <w:rsid w:val="00E268DE"/>
    <w:rsid w:val="00E3145F"/>
    <w:rsid w:val="00E321CF"/>
    <w:rsid w:val="00E3262A"/>
    <w:rsid w:val="00E33EAC"/>
    <w:rsid w:val="00E34F03"/>
    <w:rsid w:val="00E36E9A"/>
    <w:rsid w:val="00E37545"/>
    <w:rsid w:val="00E41B66"/>
    <w:rsid w:val="00E41FE5"/>
    <w:rsid w:val="00E438FB"/>
    <w:rsid w:val="00E443C5"/>
    <w:rsid w:val="00E448B4"/>
    <w:rsid w:val="00E44919"/>
    <w:rsid w:val="00E44F86"/>
    <w:rsid w:val="00E45F05"/>
    <w:rsid w:val="00E51349"/>
    <w:rsid w:val="00E53823"/>
    <w:rsid w:val="00E53D8B"/>
    <w:rsid w:val="00E5510E"/>
    <w:rsid w:val="00E55162"/>
    <w:rsid w:val="00E55674"/>
    <w:rsid w:val="00E55DD1"/>
    <w:rsid w:val="00E5750E"/>
    <w:rsid w:val="00E6071E"/>
    <w:rsid w:val="00E60767"/>
    <w:rsid w:val="00E62721"/>
    <w:rsid w:val="00E63299"/>
    <w:rsid w:val="00E63B55"/>
    <w:rsid w:val="00E6448B"/>
    <w:rsid w:val="00E66C87"/>
    <w:rsid w:val="00E66CA8"/>
    <w:rsid w:val="00E66FC2"/>
    <w:rsid w:val="00E6772A"/>
    <w:rsid w:val="00E70A87"/>
    <w:rsid w:val="00E71B04"/>
    <w:rsid w:val="00E736F8"/>
    <w:rsid w:val="00E76A10"/>
    <w:rsid w:val="00E77C7F"/>
    <w:rsid w:val="00E845C3"/>
    <w:rsid w:val="00E84A2A"/>
    <w:rsid w:val="00E8514A"/>
    <w:rsid w:val="00E85520"/>
    <w:rsid w:val="00E858D7"/>
    <w:rsid w:val="00E85EEE"/>
    <w:rsid w:val="00E9052F"/>
    <w:rsid w:val="00E905CB"/>
    <w:rsid w:val="00E90CF0"/>
    <w:rsid w:val="00E91257"/>
    <w:rsid w:val="00E920AD"/>
    <w:rsid w:val="00E93B6C"/>
    <w:rsid w:val="00E9469F"/>
    <w:rsid w:val="00E950AD"/>
    <w:rsid w:val="00E95CC6"/>
    <w:rsid w:val="00E96016"/>
    <w:rsid w:val="00E963C4"/>
    <w:rsid w:val="00E97481"/>
    <w:rsid w:val="00E97BE7"/>
    <w:rsid w:val="00E97D15"/>
    <w:rsid w:val="00EA1234"/>
    <w:rsid w:val="00EA369A"/>
    <w:rsid w:val="00EA4586"/>
    <w:rsid w:val="00EA57F9"/>
    <w:rsid w:val="00EA5E76"/>
    <w:rsid w:val="00EA6B57"/>
    <w:rsid w:val="00EA6C72"/>
    <w:rsid w:val="00EB0279"/>
    <w:rsid w:val="00EB1D03"/>
    <w:rsid w:val="00EB1F97"/>
    <w:rsid w:val="00EB276C"/>
    <w:rsid w:val="00EB3A33"/>
    <w:rsid w:val="00EB4320"/>
    <w:rsid w:val="00EB4FDF"/>
    <w:rsid w:val="00EB5CE0"/>
    <w:rsid w:val="00EB629E"/>
    <w:rsid w:val="00EC03CA"/>
    <w:rsid w:val="00EC12FE"/>
    <w:rsid w:val="00EC181F"/>
    <w:rsid w:val="00EC34A3"/>
    <w:rsid w:val="00EC3B89"/>
    <w:rsid w:val="00EC6591"/>
    <w:rsid w:val="00EC76C6"/>
    <w:rsid w:val="00ED014A"/>
    <w:rsid w:val="00ED03D0"/>
    <w:rsid w:val="00ED258B"/>
    <w:rsid w:val="00ED5FAF"/>
    <w:rsid w:val="00ED7803"/>
    <w:rsid w:val="00ED79FC"/>
    <w:rsid w:val="00ED7AEC"/>
    <w:rsid w:val="00EE072F"/>
    <w:rsid w:val="00EE404B"/>
    <w:rsid w:val="00EE4AE3"/>
    <w:rsid w:val="00EE50C5"/>
    <w:rsid w:val="00EE68F7"/>
    <w:rsid w:val="00EE738B"/>
    <w:rsid w:val="00EE7473"/>
    <w:rsid w:val="00EE7A31"/>
    <w:rsid w:val="00EE7EC5"/>
    <w:rsid w:val="00EF2F78"/>
    <w:rsid w:val="00EF2FB2"/>
    <w:rsid w:val="00EF3E54"/>
    <w:rsid w:val="00EF489B"/>
    <w:rsid w:val="00EF5268"/>
    <w:rsid w:val="00EF65A1"/>
    <w:rsid w:val="00EF7102"/>
    <w:rsid w:val="00EF72DC"/>
    <w:rsid w:val="00EF7341"/>
    <w:rsid w:val="00F0096D"/>
    <w:rsid w:val="00F02FF0"/>
    <w:rsid w:val="00F053BA"/>
    <w:rsid w:val="00F059B4"/>
    <w:rsid w:val="00F077F3"/>
    <w:rsid w:val="00F07F6A"/>
    <w:rsid w:val="00F1187A"/>
    <w:rsid w:val="00F12B42"/>
    <w:rsid w:val="00F12BB1"/>
    <w:rsid w:val="00F12F0F"/>
    <w:rsid w:val="00F14D29"/>
    <w:rsid w:val="00F14F46"/>
    <w:rsid w:val="00F17448"/>
    <w:rsid w:val="00F201D5"/>
    <w:rsid w:val="00F21102"/>
    <w:rsid w:val="00F2124B"/>
    <w:rsid w:val="00F21AC3"/>
    <w:rsid w:val="00F227E0"/>
    <w:rsid w:val="00F2402A"/>
    <w:rsid w:val="00F2502B"/>
    <w:rsid w:val="00F25FEE"/>
    <w:rsid w:val="00F27874"/>
    <w:rsid w:val="00F33014"/>
    <w:rsid w:val="00F33BBB"/>
    <w:rsid w:val="00F3457B"/>
    <w:rsid w:val="00F34AF4"/>
    <w:rsid w:val="00F36346"/>
    <w:rsid w:val="00F42EB6"/>
    <w:rsid w:val="00F47813"/>
    <w:rsid w:val="00F501CD"/>
    <w:rsid w:val="00F506ED"/>
    <w:rsid w:val="00F50AA1"/>
    <w:rsid w:val="00F50BCF"/>
    <w:rsid w:val="00F50BFC"/>
    <w:rsid w:val="00F5140B"/>
    <w:rsid w:val="00F53CBA"/>
    <w:rsid w:val="00F53EFB"/>
    <w:rsid w:val="00F561DE"/>
    <w:rsid w:val="00F570B7"/>
    <w:rsid w:val="00F6044A"/>
    <w:rsid w:val="00F608A2"/>
    <w:rsid w:val="00F614DC"/>
    <w:rsid w:val="00F6348F"/>
    <w:rsid w:val="00F63C13"/>
    <w:rsid w:val="00F6492F"/>
    <w:rsid w:val="00F66A8C"/>
    <w:rsid w:val="00F70493"/>
    <w:rsid w:val="00F70B59"/>
    <w:rsid w:val="00F71A52"/>
    <w:rsid w:val="00F76E05"/>
    <w:rsid w:val="00F77B06"/>
    <w:rsid w:val="00F80CF4"/>
    <w:rsid w:val="00F811CC"/>
    <w:rsid w:val="00F81FA7"/>
    <w:rsid w:val="00F820F3"/>
    <w:rsid w:val="00F82676"/>
    <w:rsid w:val="00F86D57"/>
    <w:rsid w:val="00F8721D"/>
    <w:rsid w:val="00F87EA7"/>
    <w:rsid w:val="00F90827"/>
    <w:rsid w:val="00F9170D"/>
    <w:rsid w:val="00F91A07"/>
    <w:rsid w:val="00F92A4A"/>
    <w:rsid w:val="00F9363C"/>
    <w:rsid w:val="00F943ED"/>
    <w:rsid w:val="00F94F6C"/>
    <w:rsid w:val="00F95BC6"/>
    <w:rsid w:val="00F95EFD"/>
    <w:rsid w:val="00F96BD8"/>
    <w:rsid w:val="00F9770D"/>
    <w:rsid w:val="00F97A36"/>
    <w:rsid w:val="00FA0677"/>
    <w:rsid w:val="00FA2C59"/>
    <w:rsid w:val="00FA2FE6"/>
    <w:rsid w:val="00FA3B28"/>
    <w:rsid w:val="00FA403F"/>
    <w:rsid w:val="00FA4257"/>
    <w:rsid w:val="00FA4701"/>
    <w:rsid w:val="00FA4FD0"/>
    <w:rsid w:val="00FA594F"/>
    <w:rsid w:val="00FA6311"/>
    <w:rsid w:val="00FA7189"/>
    <w:rsid w:val="00FB061B"/>
    <w:rsid w:val="00FB20A8"/>
    <w:rsid w:val="00FB313B"/>
    <w:rsid w:val="00FB45F0"/>
    <w:rsid w:val="00FB5C94"/>
    <w:rsid w:val="00FB7324"/>
    <w:rsid w:val="00FB772D"/>
    <w:rsid w:val="00FC05AF"/>
    <w:rsid w:val="00FC0B82"/>
    <w:rsid w:val="00FC11C6"/>
    <w:rsid w:val="00FC1E4C"/>
    <w:rsid w:val="00FC2F55"/>
    <w:rsid w:val="00FC2FAF"/>
    <w:rsid w:val="00FC4982"/>
    <w:rsid w:val="00FC4F75"/>
    <w:rsid w:val="00FC6F65"/>
    <w:rsid w:val="00FD18F6"/>
    <w:rsid w:val="00FD21DF"/>
    <w:rsid w:val="00FD2559"/>
    <w:rsid w:val="00FD3573"/>
    <w:rsid w:val="00FD3727"/>
    <w:rsid w:val="00FD445E"/>
    <w:rsid w:val="00FD47FF"/>
    <w:rsid w:val="00FD6799"/>
    <w:rsid w:val="00FD72EA"/>
    <w:rsid w:val="00FD74A0"/>
    <w:rsid w:val="00FE099E"/>
    <w:rsid w:val="00FE2068"/>
    <w:rsid w:val="00FE2677"/>
    <w:rsid w:val="00FE3981"/>
    <w:rsid w:val="00FE4A10"/>
    <w:rsid w:val="00FE69CE"/>
    <w:rsid w:val="00FE6B82"/>
    <w:rsid w:val="00FE7444"/>
    <w:rsid w:val="00FF0AD6"/>
    <w:rsid w:val="00FF0CF8"/>
    <w:rsid w:val="00FF1541"/>
    <w:rsid w:val="00FF1C67"/>
    <w:rsid w:val="00FF2912"/>
    <w:rsid w:val="00FF35B7"/>
    <w:rsid w:val="00FF3BEC"/>
    <w:rsid w:val="00FF3C43"/>
    <w:rsid w:val="00FF50F7"/>
    <w:rsid w:val="00FF6636"/>
    <w:rsid w:val="00FF7329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5B2915D"/>
  <w15:docId w15:val="{5048D102-DB06-4929-8ED2-24BA76893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E55674"/>
    <w:rPr>
      <w:sz w:val="24"/>
      <w:szCs w:val="24"/>
    </w:rPr>
  </w:style>
  <w:style w:type="paragraph" w:styleId="10">
    <w:name w:val="heading 1"/>
    <w:basedOn w:val="a1"/>
    <w:next w:val="a1"/>
    <w:link w:val="11"/>
    <w:qFormat/>
    <w:rsid w:val="00A75204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semiHidden/>
    <w:unhideWhenUsed/>
    <w:qFormat/>
    <w:rsid w:val="001E438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semiHidden/>
    <w:unhideWhenUsed/>
    <w:qFormat/>
    <w:rsid w:val="005A1A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semiHidden/>
    <w:unhideWhenUsed/>
    <w:qFormat/>
    <w:rsid w:val="005A1A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semiHidden/>
    <w:unhideWhenUsed/>
    <w:qFormat/>
    <w:rsid w:val="006057B8"/>
    <w:pPr>
      <w:keepNext/>
      <w:keepLines/>
      <w:numPr>
        <w:ilvl w:val="4"/>
        <w:numId w:val="1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rsid w:val="006057B8"/>
    <w:pPr>
      <w:keepNext/>
      <w:keepLines/>
      <w:numPr>
        <w:ilvl w:val="5"/>
        <w:numId w:val="1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rsid w:val="006057B8"/>
    <w:pPr>
      <w:keepNext/>
      <w:keepLines/>
      <w:numPr>
        <w:ilvl w:val="6"/>
        <w:numId w:val="1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rsid w:val="006057B8"/>
    <w:pPr>
      <w:keepNext/>
      <w:keepLines/>
      <w:numPr>
        <w:ilvl w:val="7"/>
        <w:numId w:val="1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rsid w:val="006057B8"/>
    <w:pPr>
      <w:keepNext/>
      <w:keepLines/>
      <w:numPr>
        <w:ilvl w:val="8"/>
        <w:numId w:val="1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rsid w:val="00A75204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semiHidden/>
    <w:rsid w:val="001E43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semiHidden/>
    <w:rsid w:val="005A1A5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rsid w:val="005A1A5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6057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rsid w:val="006057B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rsid w:val="006057B8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5">
    <w:name w:val="Table Grid"/>
    <w:basedOn w:val="a3"/>
    <w:rsid w:val="005B1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1"/>
    <w:link w:val="a7"/>
    <w:rsid w:val="00330826"/>
    <w:rPr>
      <w:rFonts w:ascii="Courier New" w:hAnsi="Courier New"/>
      <w:sz w:val="20"/>
      <w:szCs w:val="20"/>
    </w:rPr>
  </w:style>
  <w:style w:type="character" w:customStyle="1" w:styleId="a7">
    <w:name w:val="Текст Знак"/>
    <w:link w:val="a6"/>
    <w:rsid w:val="00C73BE4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rsid w:val="00003328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8">
    <w:name w:val="footer"/>
    <w:basedOn w:val="a1"/>
    <w:link w:val="a9"/>
    <w:uiPriority w:val="99"/>
    <w:rsid w:val="00C171A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90993"/>
    <w:rPr>
      <w:sz w:val="24"/>
      <w:szCs w:val="24"/>
    </w:rPr>
  </w:style>
  <w:style w:type="character" w:styleId="aa">
    <w:name w:val="page number"/>
    <w:basedOn w:val="a2"/>
    <w:rsid w:val="00C171AB"/>
  </w:style>
  <w:style w:type="paragraph" w:customStyle="1" w:styleId="ab">
    <w:name w:val="+Тит_Тема ВКР"/>
    <w:basedOn w:val="ac"/>
    <w:qFormat/>
    <w:rsid w:val="00A22A43"/>
    <w:pPr>
      <w:suppressAutoHyphens/>
    </w:pPr>
    <w:rPr>
      <w:b/>
      <w:sz w:val="32"/>
      <w:szCs w:val="36"/>
    </w:rPr>
  </w:style>
  <w:style w:type="paragraph" w:customStyle="1" w:styleId="ac">
    <w:name w:val="+Тит_Абзац по центру"/>
    <w:basedOn w:val="1-"/>
    <w:qFormat/>
    <w:rsid w:val="00A22A43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rsid w:val="00791096"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d">
    <w:name w:val="Balloon Text"/>
    <w:basedOn w:val="a1"/>
    <w:link w:val="ae"/>
    <w:rsid w:val="00DC1F81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DC1F81"/>
    <w:rPr>
      <w:rFonts w:ascii="Tahoma" w:hAnsi="Tahoma" w:cs="Tahoma"/>
      <w:sz w:val="16"/>
      <w:szCs w:val="16"/>
    </w:rPr>
  </w:style>
  <w:style w:type="character" w:styleId="af">
    <w:name w:val="Hyperlink"/>
    <w:uiPriority w:val="99"/>
    <w:rsid w:val="00ED258B"/>
    <w:rPr>
      <w:color w:val="0000FF"/>
      <w:u w:val="single"/>
    </w:rPr>
  </w:style>
  <w:style w:type="paragraph" w:styleId="af0">
    <w:name w:val="header"/>
    <w:basedOn w:val="a1"/>
    <w:link w:val="af1"/>
    <w:rsid w:val="0089099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rsid w:val="00890993"/>
    <w:rPr>
      <w:sz w:val="24"/>
      <w:szCs w:val="24"/>
    </w:rPr>
  </w:style>
  <w:style w:type="paragraph" w:styleId="af2">
    <w:name w:val="List Paragraph"/>
    <w:link w:val="af3"/>
    <w:uiPriority w:val="34"/>
    <w:qFormat/>
    <w:rsid w:val="00DD6B6B"/>
    <w:pPr>
      <w:ind w:left="709"/>
      <w:contextualSpacing/>
    </w:pPr>
    <w:rPr>
      <w:sz w:val="28"/>
      <w:szCs w:val="24"/>
    </w:rPr>
  </w:style>
  <w:style w:type="character" w:customStyle="1" w:styleId="af3">
    <w:name w:val="Абзац списка Знак"/>
    <w:basedOn w:val="a2"/>
    <w:link w:val="af2"/>
    <w:uiPriority w:val="34"/>
    <w:rsid w:val="00DD6B6B"/>
    <w:rPr>
      <w:sz w:val="28"/>
      <w:szCs w:val="24"/>
    </w:rPr>
  </w:style>
  <w:style w:type="paragraph" w:styleId="af4">
    <w:name w:val="Subtitle"/>
    <w:basedOn w:val="a1"/>
    <w:next w:val="a1"/>
    <w:link w:val="af5"/>
    <w:qFormat/>
    <w:rsid w:val="008852C4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5">
    <w:name w:val="Подзаголовок Знак"/>
    <w:basedOn w:val="a2"/>
    <w:link w:val="af4"/>
    <w:rsid w:val="008852C4"/>
    <w:rPr>
      <w:rFonts w:eastAsiaTheme="majorEastAsia" w:cstheme="majorBidi"/>
      <w:b/>
      <w:iCs/>
      <w:spacing w:val="15"/>
      <w:sz w:val="28"/>
      <w:szCs w:val="24"/>
    </w:rPr>
  </w:style>
  <w:style w:type="paragraph" w:styleId="af6">
    <w:name w:val="TOC Heading"/>
    <w:basedOn w:val="10"/>
    <w:next w:val="a1"/>
    <w:uiPriority w:val="39"/>
    <w:unhideWhenUsed/>
    <w:qFormat/>
    <w:rsid w:val="00F82676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2">
    <w:name w:val="toc 1"/>
    <w:basedOn w:val="13"/>
    <w:next w:val="a1"/>
    <w:autoRedefine/>
    <w:uiPriority w:val="39"/>
    <w:qFormat/>
    <w:rsid w:val="003B5E88"/>
    <w:rPr>
      <w:noProof/>
    </w:rPr>
  </w:style>
  <w:style w:type="paragraph" w:customStyle="1" w:styleId="13">
    <w:name w:val="+Оглавление 1"/>
    <w:qFormat/>
    <w:rsid w:val="00060795"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2">
    <w:name w:val="toc 2"/>
    <w:basedOn w:val="2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23">
    <w:name w:val="+Оглавление 2"/>
    <w:basedOn w:val="13"/>
    <w:next w:val="a1"/>
    <w:qFormat/>
    <w:rsid w:val="00CF75B8"/>
    <w:pPr>
      <w:ind w:left="284"/>
    </w:pPr>
  </w:style>
  <w:style w:type="paragraph" w:styleId="32">
    <w:name w:val="toc 3"/>
    <w:basedOn w:val="3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33">
    <w:name w:val="+Оглавление 3"/>
    <w:basedOn w:val="13"/>
    <w:next w:val="a1"/>
    <w:qFormat/>
    <w:rsid w:val="00CF75B8"/>
    <w:pPr>
      <w:ind w:left="567"/>
    </w:pPr>
  </w:style>
  <w:style w:type="paragraph" w:styleId="af7">
    <w:name w:val="footnote text"/>
    <w:basedOn w:val="a1"/>
    <w:link w:val="af8"/>
    <w:rsid w:val="001E4383"/>
    <w:rPr>
      <w:sz w:val="20"/>
      <w:szCs w:val="20"/>
    </w:rPr>
  </w:style>
  <w:style w:type="character" w:customStyle="1" w:styleId="af8">
    <w:name w:val="Текст сноски Знак"/>
    <w:basedOn w:val="a2"/>
    <w:link w:val="af7"/>
    <w:rsid w:val="001E4383"/>
  </w:style>
  <w:style w:type="character" w:styleId="af9">
    <w:name w:val="footnote reference"/>
    <w:basedOn w:val="a2"/>
    <w:rsid w:val="001E4383"/>
    <w:rPr>
      <w:vertAlign w:val="superscript"/>
    </w:rPr>
  </w:style>
  <w:style w:type="character" w:customStyle="1" w:styleId="apple-converted-space">
    <w:name w:val="apple-converted-space"/>
    <w:basedOn w:val="a2"/>
    <w:rsid w:val="00914FC2"/>
  </w:style>
  <w:style w:type="character" w:customStyle="1" w:styleId="pubnames">
    <w:name w:val="pub_names"/>
    <w:basedOn w:val="a2"/>
    <w:rsid w:val="00914FC2"/>
  </w:style>
  <w:style w:type="paragraph" w:styleId="afa">
    <w:name w:val="Body Text"/>
    <w:basedOn w:val="a1"/>
    <w:link w:val="afb"/>
    <w:unhideWhenUsed/>
    <w:rsid w:val="00707AE3"/>
    <w:pPr>
      <w:jc w:val="center"/>
    </w:pPr>
    <w:rPr>
      <w:szCs w:val="20"/>
    </w:rPr>
  </w:style>
  <w:style w:type="character" w:customStyle="1" w:styleId="afb">
    <w:name w:val="Основной текст Знак"/>
    <w:basedOn w:val="a2"/>
    <w:link w:val="afa"/>
    <w:rsid w:val="00707AE3"/>
    <w:rPr>
      <w:sz w:val="24"/>
    </w:rPr>
  </w:style>
  <w:style w:type="paragraph" w:customStyle="1" w:styleId="afc">
    <w:name w:val="+ЗАГОЛОВОК по центру"/>
    <w:next w:val="1-"/>
    <w:link w:val="afd"/>
    <w:qFormat/>
    <w:rsid w:val="00B53865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d">
    <w:name w:val="+ЗАГОЛОВОК по центру Знак"/>
    <w:basedOn w:val="11"/>
    <w:link w:val="afc"/>
    <w:rsid w:val="00B53865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rsid w:val="00D26E82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sid w:val="00D26E82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a1"/>
    <w:link w:val="-2"/>
    <w:qFormat/>
    <w:rsid w:val="00432856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rsid w:val="00432856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2"/>
    <w:link w:val="afe"/>
    <w:qFormat/>
    <w:rsid w:val="00634A0E"/>
    <w:pPr>
      <w:numPr>
        <w:numId w:val="15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e">
    <w:name w:val="+Список использованных источников Знак"/>
    <w:basedOn w:val="af3"/>
    <w:link w:val="a0"/>
    <w:rsid w:val="00634A0E"/>
    <w:rPr>
      <w:sz w:val="28"/>
      <w:szCs w:val="28"/>
    </w:rPr>
  </w:style>
  <w:style w:type="paragraph" w:customStyle="1" w:styleId="1">
    <w:name w:val="+Заголовок 1 уровня"/>
    <w:next w:val="1-"/>
    <w:qFormat/>
    <w:rsid w:val="004836C2"/>
    <w:pPr>
      <w:keepNext/>
      <w:keepLines/>
      <w:pageBreakBefore/>
      <w:numPr>
        <w:numId w:val="32"/>
      </w:numPr>
      <w:suppressAutoHyphens/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4836C2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F3457B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B53865"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autoRedefine/>
    <w:uiPriority w:val="39"/>
    <w:rsid w:val="00FF0CF8"/>
  </w:style>
  <w:style w:type="paragraph" w:customStyle="1" w:styleId="43">
    <w:name w:val="+Оглавление 4"/>
    <w:basedOn w:val="13"/>
    <w:next w:val="a1"/>
    <w:qFormat/>
    <w:rsid w:val="00FD445E"/>
    <w:pPr>
      <w:ind w:left="851"/>
    </w:pPr>
  </w:style>
  <w:style w:type="paragraph" w:customStyle="1" w:styleId="aff">
    <w:name w:val="+Заголовки"/>
    <w:basedOn w:val="a1"/>
    <w:next w:val="a1"/>
    <w:rsid w:val="00051597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4">
    <w:name w:val="+Приложение Заголовок 2"/>
    <w:next w:val="1-"/>
    <w:qFormat/>
    <w:rsid w:val="00D07945"/>
    <w:pPr>
      <w:keepNext/>
      <w:keepLines/>
      <w:suppressAutoHyphen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rsid w:val="00051597"/>
    <w:pPr>
      <w:ind w:firstLine="0"/>
      <w:jc w:val="center"/>
    </w:pPr>
    <w:rPr>
      <w:rFonts w:eastAsia="Times New Roman"/>
      <w:szCs w:val="20"/>
    </w:rPr>
  </w:style>
  <w:style w:type="paragraph" w:customStyle="1" w:styleId="aff0">
    <w:name w:val="+ЗаголРеферСодерж"/>
    <w:basedOn w:val="ac"/>
    <w:next w:val="1-"/>
    <w:qFormat/>
    <w:rsid w:val="003B5E88"/>
    <w:pPr>
      <w:pageBreakBefore/>
      <w:spacing w:after="240"/>
    </w:pPr>
    <w:rPr>
      <w:b/>
      <w:caps/>
    </w:rPr>
  </w:style>
  <w:style w:type="paragraph" w:customStyle="1" w:styleId="aff1">
    <w:name w:val="+Текст в таблице"/>
    <w:basedOn w:val="1-"/>
    <w:qFormat/>
    <w:rsid w:val="00F33BBB"/>
    <w:pPr>
      <w:spacing w:line="240" w:lineRule="auto"/>
      <w:ind w:firstLine="0"/>
      <w:jc w:val="left"/>
    </w:pPr>
  </w:style>
  <w:style w:type="paragraph" w:customStyle="1" w:styleId="aff2">
    <w:name w:val="+ПРИЛОЖЕНИЕ А и Загол. на сл. строке"/>
    <w:basedOn w:val="afc"/>
    <w:next w:val="1-"/>
    <w:rsid w:val="00310318"/>
    <w:rPr>
      <w:bCs w:val="0"/>
      <w:caps w:val="0"/>
    </w:rPr>
  </w:style>
  <w:style w:type="paragraph" w:customStyle="1" w:styleId="aff3">
    <w:name w:val="Стиль +ПРИЛОЖЕНИЕ А + не все прописные"/>
    <w:basedOn w:val="a1"/>
    <w:rsid w:val="001B409D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51">
    <w:name w:val="toc 5"/>
    <w:basedOn w:val="a1"/>
    <w:next w:val="a1"/>
    <w:autoRedefine/>
    <w:rsid w:val="009F6673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rsid w:val="004836C2"/>
    <w:pPr>
      <w:numPr>
        <w:numId w:val="24"/>
      </w:numPr>
    </w:pPr>
  </w:style>
  <w:style w:type="paragraph" w:customStyle="1" w:styleId="aff4">
    <w:name w:val="+КлючСловаРеферат"/>
    <w:basedOn w:val="1-"/>
    <w:qFormat/>
    <w:rsid w:val="002C7753"/>
    <w:pPr>
      <w:suppressAutoHyphens/>
      <w:spacing w:before="360" w:after="240"/>
    </w:pPr>
    <w:rPr>
      <w:caps/>
    </w:rPr>
  </w:style>
  <w:style w:type="character" w:styleId="aff5">
    <w:name w:val="Strong"/>
    <w:basedOn w:val="a2"/>
    <w:uiPriority w:val="22"/>
    <w:qFormat/>
    <w:rsid w:val="006D521F"/>
    <w:rPr>
      <w:b/>
      <w:bCs/>
    </w:rPr>
  </w:style>
  <w:style w:type="character" w:customStyle="1" w:styleId="citation-541">
    <w:name w:val="citation-541"/>
    <w:basedOn w:val="a2"/>
    <w:rsid w:val="00A85F16"/>
  </w:style>
  <w:style w:type="character" w:customStyle="1" w:styleId="citation-540">
    <w:name w:val="citation-540"/>
    <w:basedOn w:val="a2"/>
    <w:rsid w:val="00A85F16"/>
  </w:style>
  <w:style w:type="character" w:customStyle="1" w:styleId="citation-539">
    <w:name w:val="citation-539"/>
    <w:basedOn w:val="a2"/>
    <w:rsid w:val="00A85F16"/>
  </w:style>
  <w:style w:type="character" w:customStyle="1" w:styleId="citation-538">
    <w:name w:val="citation-538"/>
    <w:basedOn w:val="a2"/>
    <w:rsid w:val="00A85F16"/>
  </w:style>
  <w:style w:type="character" w:customStyle="1" w:styleId="citation-537">
    <w:name w:val="citation-537"/>
    <w:basedOn w:val="a2"/>
    <w:rsid w:val="00A85F16"/>
  </w:style>
  <w:style w:type="character" w:customStyle="1" w:styleId="citation-536">
    <w:name w:val="citation-536"/>
    <w:basedOn w:val="a2"/>
    <w:rsid w:val="00A85F16"/>
  </w:style>
  <w:style w:type="character" w:customStyle="1" w:styleId="citation-535">
    <w:name w:val="citation-535"/>
    <w:basedOn w:val="a2"/>
    <w:rsid w:val="00A85F16"/>
  </w:style>
  <w:style w:type="character" w:customStyle="1" w:styleId="citation-534">
    <w:name w:val="citation-534"/>
    <w:basedOn w:val="a2"/>
    <w:rsid w:val="00A85F16"/>
  </w:style>
  <w:style w:type="character" w:customStyle="1" w:styleId="citation-533">
    <w:name w:val="citation-533"/>
    <w:basedOn w:val="a2"/>
    <w:rsid w:val="00A85F16"/>
  </w:style>
  <w:style w:type="character" w:customStyle="1" w:styleId="citation-532">
    <w:name w:val="citation-532"/>
    <w:basedOn w:val="a2"/>
    <w:rsid w:val="00A85F16"/>
  </w:style>
  <w:style w:type="character" w:customStyle="1" w:styleId="citation-531">
    <w:name w:val="citation-531"/>
    <w:basedOn w:val="a2"/>
    <w:rsid w:val="00A85F16"/>
  </w:style>
  <w:style w:type="character" w:customStyle="1" w:styleId="citation-530">
    <w:name w:val="citation-530"/>
    <w:basedOn w:val="a2"/>
    <w:rsid w:val="00A85F16"/>
  </w:style>
  <w:style w:type="character" w:customStyle="1" w:styleId="citation-529">
    <w:name w:val="citation-529"/>
    <w:basedOn w:val="a2"/>
    <w:rsid w:val="00A85F16"/>
  </w:style>
  <w:style w:type="character" w:customStyle="1" w:styleId="citation-528">
    <w:name w:val="citation-528"/>
    <w:basedOn w:val="a2"/>
    <w:rsid w:val="00A85F16"/>
  </w:style>
  <w:style w:type="character" w:customStyle="1" w:styleId="citation-527">
    <w:name w:val="citation-527"/>
    <w:basedOn w:val="a2"/>
    <w:rsid w:val="00A85F16"/>
  </w:style>
  <w:style w:type="character" w:customStyle="1" w:styleId="citation-526">
    <w:name w:val="citation-526"/>
    <w:basedOn w:val="a2"/>
    <w:rsid w:val="00A85F16"/>
  </w:style>
  <w:style w:type="character" w:customStyle="1" w:styleId="citation-525">
    <w:name w:val="citation-525"/>
    <w:basedOn w:val="a2"/>
    <w:rsid w:val="00A85F16"/>
  </w:style>
  <w:style w:type="character" w:customStyle="1" w:styleId="citation-524">
    <w:name w:val="citation-524"/>
    <w:basedOn w:val="a2"/>
    <w:rsid w:val="00A85F16"/>
  </w:style>
  <w:style w:type="character" w:customStyle="1" w:styleId="citation-557">
    <w:name w:val="citation-557"/>
    <w:basedOn w:val="a2"/>
    <w:rsid w:val="00E66FC2"/>
  </w:style>
  <w:style w:type="character" w:customStyle="1" w:styleId="citation-556">
    <w:name w:val="citation-556"/>
    <w:basedOn w:val="a2"/>
    <w:rsid w:val="00E66FC2"/>
  </w:style>
  <w:style w:type="character" w:customStyle="1" w:styleId="citation-555">
    <w:name w:val="citation-555"/>
    <w:basedOn w:val="a2"/>
    <w:rsid w:val="00E66FC2"/>
  </w:style>
  <w:style w:type="character" w:customStyle="1" w:styleId="citation-554">
    <w:name w:val="citation-554"/>
    <w:basedOn w:val="a2"/>
    <w:rsid w:val="00E66FC2"/>
  </w:style>
  <w:style w:type="paragraph" w:styleId="aff6">
    <w:name w:val="Normal (Web)"/>
    <w:basedOn w:val="a1"/>
    <w:uiPriority w:val="99"/>
    <w:unhideWhenUsed/>
    <w:rsid w:val="00496E31"/>
    <w:pPr>
      <w:spacing w:before="100" w:beforeAutospacing="1" w:after="100" w:afterAutospacing="1"/>
    </w:pPr>
  </w:style>
  <w:style w:type="character" w:styleId="HTML">
    <w:name w:val="HTML Code"/>
    <w:basedOn w:val="a2"/>
    <w:uiPriority w:val="99"/>
    <w:unhideWhenUsed/>
    <w:rsid w:val="00496E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kyLine\Downloads\SHablon_oformlenija_VKR_2022_5_6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EF35CA-0AF3-4564-A8D2-6FFFC06BF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SHablon_oformlenija_VKR_2022_5_6.dotm</Template>
  <TotalTime>5738</TotalTime>
  <Pages>50</Pages>
  <Words>8932</Words>
  <Characters>50915</Characters>
  <Application>Microsoft Office Word</Application>
  <DocSecurity>0</DocSecurity>
  <Lines>424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59728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Фазылов</dc:creator>
  <cp:keywords/>
  <dc:description/>
  <cp:lastModifiedBy>Alena Faiustova</cp:lastModifiedBy>
  <cp:revision>59</cp:revision>
  <cp:lastPrinted>2025-12-15T13:55:00Z</cp:lastPrinted>
  <dcterms:created xsi:type="dcterms:W3CDTF">2023-12-07T04:55:00Z</dcterms:created>
  <dcterms:modified xsi:type="dcterms:W3CDTF">2026-01-13T10:48:00Z</dcterms:modified>
</cp:coreProperties>
</file>